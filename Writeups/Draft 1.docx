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72ED2" w14:textId="77777777" w:rsidR="00C40C49" w:rsidRPr="0031769C" w:rsidRDefault="00C40C49" w:rsidP="00C40C49">
      <w:pPr>
        <w:autoSpaceDE w:val="0"/>
        <w:autoSpaceDN w:val="0"/>
        <w:adjustRightInd w:val="0"/>
        <w:spacing w:line="360" w:lineRule="auto"/>
        <w:jc w:val="center"/>
        <w:rPr>
          <w:color w:val="000000"/>
          <w:sz w:val="23"/>
          <w:szCs w:val="23"/>
        </w:rPr>
      </w:pPr>
      <w:r w:rsidRPr="0031769C">
        <w:rPr>
          <w:b/>
          <w:bCs/>
          <w:color w:val="000000"/>
          <w:sz w:val="23"/>
          <w:szCs w:val="23"/>
        </w:rPr>
        <w:t>DEPARTMENT OF ECONOMICS</w:t>
      </w:r>
    </w:p>
    <w:p w14:paraId="471C1DEF" w14:textId="77777777" w:rsidR="00C40C49" w:rsidRDefault="00C40C49" w:rsidP="00C40C49">
      <w:pPr>
        <w:pStyle w:val="Title"/>
        <w:spacing w:line="360" w:lineRule="auto"/>
        <w:jc w:val="center"/>
      </w:pPr>
      <w:r w:rsidRPr="0031769C">
        <w:rPr>
          <w:rFonts w:eastAsiaTheme="minorHAnsi" w:cs="Times New Roman"/>
          <w:color w:val="000000"/>
          <w:spacing w:val="0"/>
          <w:kern w:val="0"/>
          <w:sz w:val="23"/>
          <w:szCs w:val="23"/>
        </w:rPr>
        <w:t>UNIVERSITY OF STELLENBOSCH</w:t>
      </w:r>
    </w:p>
    <w:p w14:paraId="1CB5262E" w14:textId="77777777" w:rsidR="00C40C49" w:rsidRDefault="00C40C49" w:rsidP="00C40C49">
      <w:pPr>
        <w:spacing w:line="360" w:lineRule="auto"/>
      </w:pPr>
    </w:p>
    <w:p w14:paraId="6C8669B5" w14:textId="77777777" w:rsidR="00C40C49" w:rsidRDefault="00C40C49" w:rsidP="00C40C49">
      <w:pPr>
        <w:spacing w:line="360" w:lineRule="auto"/>
      </w:pPr>
    </w:p>
    <w:p w14:paraId="7B922B07" w14:textId="77777777" w:rsidR="00C40C49" w:rsidRDefault="00C40C49" w:rsidP="00C40C49">
      <w:pPr>
        <w:pStyle w:val="Title"/>
        <w:spacing w:line="360" w:lineRule="auto"/>
        <w:jc w:val="center"/>
        <w:rPr>
          <w:sz w:val="32"/>
          <w:szCs w:val="32"/>
        </w:rPr>
      </w:pPr>
      <w:r w:rsidRPr="0031769C">
        <w:rPr>
          <w:sz w:val="32"/>
          <w:szCs w:val="32"/>
        </w:rPr>
        <w:t xml:space="preserve">Correlating Factors of </w:t>
      </w:r>
      <w:r>
        <w:rPr>
          <w:sz w:val="32"/>
          <w:szCs w:val="32"/>
        </w:rPr>
        <w:t>U.S. Presidential</w:t>
      </w:r>
      <w:r w:rsidRPr="0031769C">
        <w:rPr>
          <w:sz w:val="32"/>
          <w:szCs w:val="32"/>
        </w:rPr>
        <w:t xml:space="preserve"> Speeches with Stock Market Movements – a Deep Learning Approach</w:t>
      </w:r>
    </w:p>
    <w:p w14:paraId="3189A980" w14:textId="77777777" w:rsidR="00C40C49" w:rsidRDefault="00C40C49" w:rsidP="00C40C49"/>
    <w:p w14:paraId="09385404" w14:textId="4F572294" w:rsidR="00C40C49" w:rsidRPr="007221C4" w:rsidRDefault="00BD5692" w:rsidP="00C40C49">
      <w:pPr>
        <w:jc w:val="center"/>
      </w:pPr>
      <w:r>
        <w:t>Draft 1</w:t>
      </w:r>
    </w:p>
    <w:p w14:paraId="50FBDFFD" w14:textId="77777777" w:rsidR="00C40C49" w:rsidRDefault="00C40C49" w:rsidP="00C40C49">
      <w:pPr>
        <w:spacing w:line="360" w:lineRule="auto"/>
      </w:pPr>
    </w:p>
    <w:p w14:paraId="69CCD223" w14:textId="77777777" w:rsidR="00C40C49" w:rsidRDefault="00C40C49" w:rsidP="00C40C49">
      <w:pPr>
        <w:spacing w:line="360" w:lineRule="auto"/>
      </w:pPr>
    </w:p>
    <w:p w14:paraId="71A671C3" w14:textId="77777777" w:rsidR="00C40C49" w:rsidRPr="0031769C" w:rsidRDefault="00C40C49" w:rsidP="00C40C49">
      <w:pPr>
        <w:autoSpaceDE w:val="0"/>
        <w:autoSpaceDN w:val="0"/>
        <w:adjustRightInd w:val="0"/>
        <w:spacing w:line="360" w:lineRule="auto"/>
        <w:rPr>
          <w:color w:val="000000"/>
        </w:rPr>
      </w:pPr>
    </w:p>
    <w:p w14:paraId="19673902" w14:textId="77777777" w:rsidR="00C40C49" w:rsidRPr="00DD3A0E" w:rsidRDefault="00C40C49" w:rsidP="00C40C49">
      <w:pPr>
        <w:autoSpaceDE w:val="0"/>
        <w:autoSpaceDN w:val="0"/>
        <w:adjustRightInd w:val="0"/>
        <w:spacing w:line="360" w:lineRule="auto"/>
        <w:jc w:val="center"/>
        <w:rPr>
          <w:color w:val="000000"/>
          <w:sz w:val="30"/>
          <w:szCs w:val="30"/>
        </w:rPr>
      </w:pPr>
      <w:r w:rsidRPr="00DD3A0E">
        <w:rPr>
          <w:color w:val="000000"/>
          <w:sz w:val="30"/>
          <w:szCs w:val="30"/>
        </w:rPr>
        <w:t>By Pablo Rees</w:t>
      </w:r>
    </w:p>
    <w:p w14:paraId="2802BC3F" w14:textId="77777777" w:rsidR="00C40C49" w:rsidRPr="00DD3A0E" w:rsidRDefault="00C40C49" w:rsidP="00C40C49">
      <w:pPr>
        <w:spacing w:line="360" w:lineRule="auto"/>
        <w:jc w:val="center"/>
        <w:rPr>
          <w:color w:val="000000"/>
          <w:sz w:val="30"/>
          <w:szCs w:val="30"/>
        </w:rPr>
      </w:pPr>
      <w:r w:rsidRPr="00DD3A0E">
        <w:rPr>
          <w:color w:val="000000"/>
          <w:sz w:val="30"/>
          <w:szCs w:val="30"/>
        </w:rPr>
        <w:t>[19119461]</w:t>
      </w:r>
    </w:p>
    <w:p w14:paraId="0BFC9169" w14:textId="77777777" w:rsidR="00C40C49" w:rsidRDefault="00C40C49" w:rsidP="00C40C49">
      <w:pPr>
        <w:spacing w:line="360" w:lineRule="auto"/>
        <w:rPr>
          <w:color w:val="000000"/>
          <w:sz w:val="32"/>
          <w:szCs w:val="32"/>
        </w:rPr>
      </w:pPr>
    </w:p>
    <w:p w14:paraId="7363186C" w14:textId="77777777" w:rsidR="00C40C49" w:rsidRDefault="00C40C49" w:rsidP="00C40C49">
      <w:pPr>
        <w:spacing w:line="360" w:lineRule="auto"/>
        <w:jc w:val="center"/>
        <w:rPr>
          <w:color w:val="000000"/>
          <w:sz w:val="32"/>
          <w:szCs w:val="32"/>
        </w:rPr>
      </w:pPr>
    </w:p>
    <w:p w14:paraId="3BACD8AD" w14:textId="77777777" w:rsidR="00C40C49" w:rsidRPr="0031769C" w:rsidRDefault="00C40C49" w:rsidP="00C40C49">
      <w:pPr>
        <w:autoSpaceDE w:val="0"/>
        <w:autoSpaceDN w:val="0"/>
        <w:adjustRightInd w:val="0"/>
        <w:spacing w:line="360" w:lineRule="auto"/>
        <w:rPr>
          <w:color w:val="000000"/>
        </w:rPr>
      </w:pPr>
    </w:p>
    <w:p w14:paraId="71013EFC" w14:textId="7993D03B" w:rsidR="00C40C49" w:rsidRDefault="00C40C49" w:rsidP="00C40C49">
      <w:pPr>
        <w:spacing w:line="360" w:lineRule="auto"/>
        <w:jc w:val="center"/>
        <w:rPr>
          <w:color w:val="000000"/>
          <w:sz w:val="23"/>
          <w:szCs w:val="23"/>
        </w:rPr>
      </w:pPr>
      <w:r w:rsidRPr="00DD3A0E">
        <w:t xml:space="preserve"> </w:t>
      </w:r>
      <w:r w:rsidR="00BD5692">
        <w:t>First draft</w:t>
      </w:r>
      <w:r w:rsidRPr="00DD3A0E">
        <w:t xml:space="preserve"> formally presented with intention of </w:t>
      </w:r>
      <w:r>
        <w:t>fulfilment of the requirements for completion of</w:t>
      </w:r>
      <w:r w:rsidRPr="00DD3A0E">
        <w:t xml:space="preserve"> the</w:t>
      </w:r>
      <w:r>
        <w:rPr>
          <w:color w:val="000000"/>
          <w:sz w:val="23"/>
          <w:szCs w:val="23"/>
        </w:rPr>
        <w:t xml:space="preserve"> </w:t>
      </w:r>
      <w:r>
        <w:t xml:space="preserve">MCom Economics Programme (full thesis only) at Stellenbosch University. </w:t>
      </w:r>
    </w:p>
    <w:p w14:paraId="57DA3717" w14:textId="77777777" w:rsidR="00C40C49" w:rsidRDefault="00C40C49" w:rsidP="00C40C49">
      <w:pPr>
        <w:spacing w:line="360" w:lineRule="auto"/>
        <w:jc w:val="center"/>
        <w:rPr>
          <w:color w:val="000000"/>
          <w:sz w:val="23"/>
          <w:szCs w:val="23"/>
        </w:rPr>
      </w:pPr>
    </w:p>
    <w:p w14:paraId="69805CC6" w14:textId="77777777" w:rsidR="00C40C49" w:rsidRDefault="00C40C49" w:rsidP="00C40C49">
      <w:pPr>
        <w:spacing w:line="360" w:lineRule="auto"/>
        <w:jc w:val="center"/>
        <w:rPr>
          <w:color w:val="000000"/>
          <w:sz w:val="23"/>
          <w:szCs w:val="23"/>
        </w:rPr>
      </w:pPr>
    </w:p>
    <w:p w14:paraId="7C73F596" w14:textId="77777777" w:rsidR="00C40C49" w:rsidRPr="0031769C" w:rsidRDefault="00C40C49" w:rsidP="00C40C49">
      <w:pPr>
        <w:autoSpaceDE w:val="0"/>
        <w:autoSpaceDN w:val="0"/>
        <w:adjustRightInd w:val="0"/>
        <w:spacing w:line="360" w:lineRule="auto"/>
        <w:rPr>
          <w:color w:val="000000"/>
        </w:rPr>
      </w:pPr>
    </w:p>
    <w:p w14:paraId="07A17DA5" w14:textId="77777777" w:rsidR="00C40C49" w:rsidRPr="00DD3A0E" w:rsidRDefault="00C40C49" w:rsidP="00C40C49">
      <w:pPr>
        <w:autoSpaceDE w:val="0"/>
        <w:autoSpaceDN w:val="0"/>
        <w:adjustRightInd w:val="0"/>
        <w:spacing w:line="360" w:lineRule="auto"/>
        <w:jc w:val="center"/>
        <w:rPr>
          <w:rFonts w:cstheme="minorHAnsi"/>
          <w:color w:val="000000"/>
          <w:sz w:val="23"/>
          <w:szCs w:val="23"/>
        </w:rPr>
      </w:pPr>
      <w:r>
        <w:rPr>
          <w:rFonts w:cstheme="minorHAnsi"/>
          <w:color w:val="000000"/>
        </w:rPr>
        <w:t>With</w:t>
      </w:r>
      <w:r w:rsidRPr="00DD3A0E">
        <w:rPr>
          <w:rFonts w:cstheme="minorHAnsi"/>
          <w:color w:val="000000"/>
        </w:rPr>
        <w:t xml:space="preserve"> </w:t>
      </w:r>
      <w:r>
        <w:rPr>
          <w:rFonts w:cstheme="minorHAnsi"/>
          <w:color w:val="000000"/>
        </w:rPr>
        <w:t>s</w:t>
      </w:r>
      <w:r w:rsidRPr="00DD3A0E">
        <w:rPr>
          <w:rFonts w:cstheme="minorHAnsi"/>
          <w:color w:val="000000"/>
        </w:rPr>
        <w:t>upervision from Dawie van Lill</w:t>
      </w:r>
    </w:p>
    <w:p w14:paraId="595DEA0C" w14:textId="77777777" w:rsidR="00C40C49" w:rsidRDefault="00C40C49" w:rsidP="00C40C49">
      <w:pPr>
        <w:spacing w:line="360" w:lineRule="auto"/>
        <w:jc w:val="center"/>
        <w:rPr>
          <w:color w:val="000000"/>
          <w:sz w:val="23"/>
          <w:szCs w:val="23"/>
        </w:rPr>
      </w:pPr>
    </w:p>
    <w:p w14:paraId="02E8B6AA" w14:textId="77777777" w:rsidR="00C40C49" w:rsidRDefault="00C40C49" w:rsidP="00C40C49">
      <w:pPr>
        <w:spacing w:line="360" w:lineRule="auto"/>
        <w:jc w:val="center"/>
        <w:rPr>
          <w:color w:val="000000"/>
          <w:sz w:val="23"/>
          <w:szCs w:val="23"/>
        </w:rPr>
      </w:pPr>
    </w:p>
    <w:p w14:paraId="34B4453E" w14:textId="77777777" w:rsidR="00C40C49" w:rsidRDefault="00C40C49" w:rsidP="00C40C49">
      <w:pPr>
        <w:spacing w:line="360" w:lineRule="auto"/>
        <w:jc w:val="center"/>
        <w:rPr>
          <w:color w:val="000000"/>
          <w:sz w:val="23"/>
          <w:szCs w:val="23"/>
        </w:rPr>
      </w:pPr>
    </w:p>
    <w:p w14:paraId="02D118D2" w14:textId="62F74F56" w:rsidR="007E63CB" w:rsidRDefault="00BD5692" w:rsidP="00C40C49">
      <w:pPr>
        <w:jc w:val="center"/>
        <w:rPr>
          <w:rFonts w:cstheme="minorHAnsi"/>
          <w:color w:val="000000"/>
        </w:rPr>
      </w:pPr>
      <w:r>
        <w:rPr>
          <w:rFonts w:cstheme="minorHAnsi"/>
          <w:color w:val="000000"/>
        </w:rPr>
        <w:t>14 June 2022</w:t>
      </w:r>
    </w:p>
    <w:p w14:paraId="44AB78A0" w14:textId="013F5890" w:rsidR="00BD5692" w:rsidRDefault="00BD5692" w:rsidP="00C40C49">
      <w:pPr>
        <w:jc w:val="center"/>
        <w:rPr>
          <w:rFonts w:cstheme="minorHAnsi"/>
          <w:color w:val="000000"/>
        </w:rPr>
      </w:pPr>
    </w:p>
    <w:p w14:paraId="763535E5" w14:textId="72618B20" w:rsidR="00BD5692" w:rsidRDefault="00BD5692" w:rsidP="00C40C49">
      <w:pPr>
        <w:jc w:val="center"/>
        <w:rPr>
          <w:rFonts w:cstheme="minorHAnsi"/>
          <w:color w:val="000000"/>
        </w:rPr>
      </w:pPr>
    </w:p>
    <w:p w14:paraId="23233673" w14:textId="18EC9BF1" w:rsidR="00BD5692" w:rsidRDefault="00BD5692" w:rsidP="00C40C49">
      <w:pPr>
        <w:jc w:val="center"/>
        <w:rPr>
          <w:rFonts w:cstheme="minorHAnsi"/>
          <w:color w:val="000000"/>
        </w:rPr>
      </w:pPr>
    </w:p>
    <w:p w14:paraId="48272EF0" w14:textId="2240847B" w:rsidR="00BD5692" w:rsidRDefault="00BD5692" w:rsidP="00C40C49">
      <w:pPr>
        <w:jc w:val="center"/>
        <w:rPr>
          <w:rFonts w:cstheme="minorHAnsi"/>
          <w:color w:val="000000"/>
        </w:rPr>
      </w:pPr>
    </w:p>
    <w:p w14:paraId="5F72FC85" w14:textId="09AEFA42" w:rsidR="00BD5692" w:rsidRDefault="00BD5692" w:rsidP="00040E5E"/>
    <w:p w14:paraId="18C37525" w14:textId="45B9FB4F" w:rsidR="00491A02" w:rsidRDefault="00491A02" w:rsidP="00491A02">
      <w:pPr>
        <w:pStyle w:val="Heading1"/>
      </w:pPr>
      <w:r>
        <w:lastRenderedPageBreak/>
        <w:t>Introduction</w:t>
      </w:r>
    </w:p>
    <w:p w14:paraId="0AEAEE61" w14:textId="77777777" w:rsidR="00491A02" w:rsidRPr="00491A02" w:rsidRDefault="00491A02" w:rsidP="00491A02">
      <w:pPr>
        <w:rPr>
          <w:lang w:eastAsia="en-US"/>
        </w:rPr>
      </w:pPr>
    </w:p>
    <w:p w14:paraId="319F9EEC" w14:textId="7ECE37C4" w:rsidR="00BD5692" w:rsidRDefault="00B44871" w:rsidP="00040E5E">
      <w:pPr>
        <w:pStyle w:val="Heading1"/>
      </w:pPr>
      <w:r>
        <w:t>Literature review</w:t>
      </w:r>
    </w:p>
    <w:p w14:paraId="53A0933B" w14:textId="62C99EC0" w:rsidR="00BD5692" w:rsidRDefault="00BD5692" w:rsidP="00040E5E">
      <w:r>
        <w:t xml:space="preserve">The aim of this project is to </w:t>
      </w:r>
      <w:r w:rsidR="00B44871">
        <w:t xml:space="preserve">determine whether U.S Presidential speeches have predictive power over stock market movements. A positive result would be powerful and could add to the ability of traders to accurately predict stock market movements. </w:t>
      </w:r>
      <w:r>
        <w:t xml:space="preserve">Broadly, machine learning has been selected as the method of modelling and the S&amp;P 500 index has been chosen as representative of the ‘stock market’. </w:t>
      </w:r>
    </w:p>
    <w:p w14:paraId="523D33EC" w14:textId="77777777" w:rsidR="00BD5692" w:rsidRDefault="00BD5692" w:rsidP="002E512A"/>
    <w:p w14:paraId="10FDB762" w14:textId="7E733A46" w:rsidR="00BD5692" w:rsidRDefault="00BD5692" w:rsidP="00040E5E">
      <w:r>
        <w:t>The undertaking of this project assumes 2 important conjectures. That there is a correlation between the linguistic factors</w:t>
      </w:r>
      <w:r>
        <w:rPr>
          <w:rStyle w:val="FootnoteReference"/>
        </w:rPr>
        <w:footnoteReference w:id="1"/>
      </w:r>
      <w:r>
        <w:t xml:space="preserve"> of speech employed by U.S. presidents in their speeches and U.S. stock market movements; and that the prominence of speech factors can be quantified by using machine learning algorithms. </w:t>
      </w:r>
      <w:r w:rsidR="00B44871">
        <w:t>T</w:t>
      </w:r>
      <w:r>
        <w:t>h</w:t>
      </w:r>
      <w:r w:rsidR="00B44871">
        <w:t>e following</w:t>
      </w:r>
      <w:r>
        <w:t xml:space="preserve"> literature review </w:t>
      </w:r>
      <w:r w:rsidR="00B44871">
        <w:t>defends</w:t>
      </w:r>
      <w:r>
        <w:t xml:space="preserve"> the two conjectures, </w:t>
      </w:r>
      <w:r w:rsidR="00B44871">
        <w:t>confirms</w:t>
      </w:r>
      <w:r>
        <w:t xml:space="preserve"> </w:t>
      </w:r>
      <w:r w:rsidR="00B44871">
        <w:t>the novelty of the project</w:t>
      </w:r>
      <w:r>
        <w:t xml:space="preserve">, </w:t>
      </w:r>
      <w:r w:rsidR="00B44871">
        <w:t>surveys</w:t>
      </w:r>
      <w:r>
        <w:t xml:space="preserve"> methods of data cleaning that may be applicable and to discover which machine learning methods are most appropriate for this project.</w:t>
      </w:r>
    </w:p>
    <w:p w14:paraId="7070EB7D" w14:textId="14512937" w:rsidR="00BD5692" w:rsidRDefault="00BD5692" w:rsidP="00040E5E"/>
    <w:p w14:paraId="08A6E512" w14:textId="3694EFDE" w:rsidR="00B44871" w:rsidRDefault="00B44871" w:rsidP="00B44871">
      <w:pPr>
        <w:pStyle w:val="Heading2"/>
        <w:numPr>
          <w:ilvl w:val="1"/>
          <w:numId w:val="1"/>
        </w:numPr>
      </w:pPr>
      <w:r>
        <w:t>Conjecture defence</w:t>
      </w:r>
    </w:p>
    <w:p w14:paraId="228FB915" w14:textId="77777777" w:rsidR="00BD5692" w:rsidRDefault="00BD5692" w:rsidP="005B1B2E">
      <w:r>
        <w:t xml:space="preserve">The following section references the findings of four peer-reviewed articles in defence of the conjectures made in section 1. More evidence exists and is reviewed in later sections but is not necessary to defend the conjectures made here. </w:t>
      </w:r>
    </w:p>
    <w:p w14:paraId="7EBC2627" w14:textId="77777777" w:rsidR="00BD5692" w:rsidRPr="005B1B2E" w:rsidRDefault="00BD5692" w:rsidP="005B1B2E"/>
    <w:p w14:paraId="0155560E" w14:textId="76A3FCE5" w:rsidR="00BD5692" w:rsidRPr="00265971" w:rsidRDefault="00BD5692" w:rsidP="00265971">
      <w:pPr>
        <w:pStyle w:val="Heading3"/>
        <w:numPr>
          <w:ilvl w:val="2"/>
          <w:numId w:val="1"/>
        </w:numPr>
      </w:pPr>
      <w:r>
        <w:t xml:space="preserve">FOMC speeches and U.S. financial market reactions </w:t>
      </w:r>
    </w:p>
    <w:p w14:paraId="41D30B16" w14:textId="79A66724" w:rsidR="00BD5692" w:rsidRDefault="00000000" w:rsidP="00616C79">
      <w:sdt>
        <w:sdtPr>
          <w:rPr>
            <w:color w:val="000000"/>
          </w:rPr>
          <w:tag w:val="MENDELEY_CITATION_v3_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"/>
          <w:id w:val="-891651597"/>
          <w:placeholder>
            <w:docPart w:val="7FC9FC458FE8B24D9BF6AC09EB38E335"/>
          </w:placeholder>
        </w:sdtPr>
        <w:sdtContent>
          <w:proofErr w:type="spellStart"/>
          <w:r w:rsidR="00D3383A">
            <w:t>Hayo</w:t>
          </w:r>
          <w:proofErr w:type="spellEnd"/>
          <w:r w:rsidR="00D3383A">
            <w:t xml:space="preserve">, </w:t>
          </w:r>
          <w:proofErr w:type="spellStart"/>
          <w:r w:rsidR="00D3383A">
            <w:t>Kutan</w:t>
          </w:r>
          <w:proofErr w:type="spellEnd"/>
          <w:r w:rsidR="00D3383A">
            <w:t xml:space="preserve"> &amp; </w:t>
          </w:r>
          <w:proofErr w:type="spellStart"/>
          <w:r w:rsidR="00D3383A">
            <w:t>Neuenkirch</w:t>
          </w:r>
          <w:proofErr w:type="spellEnd"/>
          <w:r w:rsidR="00D3383A">
            <w:t xml:space="preserve"> (2008)</w:t>
          </w:r>
        </w:sdtContent>
      </w:sdt>
      <w:r w:rsidR="00BD5692">
        <w:t xml:space="preserve"> </w:t>
      </w:r>
      <w:r w:rsidR="00BD5692" w:rsidRPr="008A675D">
        <w:t xml:space="preserve">performed a </w:t>
      </w:r>
      <w:r w:rsidR="001B711A">
        <w:t>g</w:t>
      </w:r>
      <w:r w:rsidR="00BD5692" w:rsidRPr="008A675D">
        <w:t xml:space="preserve">eneralized </w:t>
      </w:r>
      <w:r w:rsidR="001B711A">
        <w:t>a</w:t>
      </w:r>
      <w:r w:rsidR="00BD5692" w:rsidRPr="008A675D">
        <w:t xml:space="preserve">utoregressive </w:t>
      </w:r>
      <w:r w:rsidR="001B711A">
        <w:t>c</w:t>
      </w:r>
      <w:r w:rsidR="00BD5692" w:rsidRPr="008A675D">
        <w:t xml:space="preserve">onditionally </w:t>
      </w:r>
      <w:r w:rsidR="001B711A">
        <w:t>h</w:t>
      </w:r>
      <w:r w:rsidR="00BD5692" w:rsidRPr="008A675D">
        <w:t>eteroscedastic</w:t>
      </w:r>
      <w:r w:rsidR="001B711A">
        <w:t xml:space="preserve"> (GARCH)</w:t>
      </w:r>
      <w:r w:rsidR="00BD5692" w:rsidRPr="008A675D">
        <w:t xml:space="preserve"> analysis of the relationship between Federal Open Market Committee (FOMC) speeches and the U.S. financial market. The analysis was quantitative on the market side and qualitative on the speech side.</w:t>
      </w:r>
      <w:r w:rsidR="00BD5692">
        <w:t xml:space="preserve"> They found that FOMC speeches influence trader behaviour, but that this effect is both asymmetrical (negative impacts were larger than positive impacts) and non-uniform across trader type (bond markets were affected far more than financial and forex markets). Further, more formal modes of communication have a larger impact on both returns and conditional variance and more prominent speakers have a greater impact on bond markets. Finally, they found that volatility in 3- and 6-month T-bills was reduced on the day of a speech. </w:t>
      </w:r>
    </w:p>
    <w:p w14:paraId="585D2714" w14:textId="77777777" w:rsidR="00BD5692" w:rsidRDefault="00BD5692" w:rsidP="00616C79"/>
    <w:p w14:paraId="08B118A4" w14:textId="77777777" w:rsidR="00BD5692" w:rsidRDefault="00BD5692" w:rsidP="00616C79">
      <w:r w:rsidRPr="005B78DA">
        <w:t>It was commented that heteroskedasticity left something to be desired when assessing the effects of monetary shocks. Further, it was found that speeches alone were not sufficient to create significant effects for financial markets. It is important that news agencies propagate the news for market repercussions to occur. In a brief, informal interview with a few bond traders it was discovered that they tended to “read monetary policy statements and listen to speeches by Greenspan (Bernanke) themselves. Other types of communications are rather neglected and the traders tend to rely on newswire information” (</w:t>
      </w:r>
      <w:proofErr w:type="spellStart"/>
      <w:r w:rsidRPr="005B78DA">
        <w:t>Hayo</w:t>
      </w:r>
      <w:proofErr w:type="spellEnd"/>
      <w:r w:rsidRPr="005B78DA">
        <w:t xml:space="preserve"> et al., 2008:27). Further, it was noted that news articles fail to take a neutral stance on the contents of speeches implying that the market effect may be distorted by the sentiment of news agencies.</w:t>
      </w:r>
    </w:p>
    <w:p w14:paraId="0D0AEE0C" w14:textId="77777777" w:rsidR="00BD5692" w:rsidRDefault="00BD5692" w:rsidP="00616C79"/>
    <w:p w14:paraId="775B0B1D" w14:textId="77777777" w:rsidR="00BD5692" w:rsidRDefault="00BD5692" w:rsidP="00616C79">
      <w:r>
        <w:lastRenderedPageBreak/>
        <w:t>This article shows that the sentiments of communications influence the effect on markets. Thus, analysing sentiment is an important factor in an accurate appraisal of the relationship between speeches and markets. The finding that speeches need to be propagated by news agencies in order to have significant impacts on financial markets is counter to the hypothesis of this project but the FOMC is less publicly scrutinized than the U.S. president which may render this finding inconsequential to this project.</w:t>
      </w:r>
    </w:p>
    <w:p w14:paraId="7AC63FAF" w14:textId="77777777" w:rsidR="00BD5692" w:rsidRDefault="00BD5692" w:rsidP="00616C79"/>
    <w:p w14:paraId="0B13F22F" w14:textId="55470314" w:rsidR="00BD5692" w:rsidRDefault="00BD5692" w:rsidP="005B1B2E">
      <w:pPr>
        <w:pStyle w:val="Heading3"/>
        <w:numPr>
          <w:ilvl w:val="2"/>
          <w:numId w:val="1"/>
        </w:numPr>
      </w:pPr>
      <w:r>
        <w:t>Political speeches and stock market outcomes</w:t>
      </w:r>
    </w:p>
    <w:p w14:paraId="173EBCDC" w14:textId="01CBC160" w:rsidR="00BD5692" w:rsidRDefault="00000000" w:rsidP="00040E5E">
      <w:sdt>
        <w:sdtPr>
          <w:rPr>
            <w:color w:val="000000"/>
          </w:rPr>
          <w:tag w:val="MENDELEY_CITATION_v3_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"/>
          <w:id w:val="-2013295147"/>
          <w:placeholder>
            <w:docPart w:val="7FC9FC458FE8B24D9BF6AC09EB38E335"/>
          </w:placeholder>
        </w:sdtPr>
        <w:sdtContent>
          <w:r w:rsidR="00D3383A" w:rsidRPr="00D3383A">
            <w:rPr>
              <w:color w:val="000000"/>
            </w:rPr>
            <w:t>Maligkris (2017)</w:t>
          </w:r>
        </w:sdtContent>
      </w:sdt>
      <w:r w:rsidR="00BD5692">
        <w:t xml:space="preserve"> </w:t>
      </w:r>
      <w:r w:rsidR="00BD5692" w:rsidRPr="005B1B2E">
        <w:t xml:space="preserve">demonstrates that the speeches given by U.S. presidential candidates directly influence the stock market, particularly during the early months of their campaigns. These speeches often contain information about potential presidents’ positions on policy changes and public issues. Thus, they can affect investor sentiment and in turn the stock market. The employed methodology was to analyse transcripts of presidential candidate speeches from the American Presidency Project archives and the U.S. Government Publishing Project from the 2004-2016 period according to the index developed in Baker, Bloom &amp; Davis (2016) (explained in section </w:t>
      </w:r>
      <w:r w:rsidR="00BD5692">
        <w:t>2</w:t>
      </w:r>
      <w:r w:rsidR="00BD5692" w:rsidRPr="005B1B2E">
        <w:t>.3). He shows, using regression analysis that there is an increase in excess market returns of 26 basis points</w:t>
      </w:r>
      <w:r w:rsidR="00BD5692">
        <w:t xml:space="preserve"> </w:t>
      </w:r>
      <w:r w:rsidR="00BD5692" w:rsidRPr="005B1B2E">
        <w:t>following candidate speeches, however the direction and magnitude of this effect varies between candidates. He goes on to examine whether the difference in effect is due to heterogenous speech content.</w:t>
      </w:r>
      <w:r w:rsidR="00BD5692">
        <w:t xml:space="preserve"> Finally, it was demonstrated that speeches laden with economic information tend to boost stock returns while also reducing volatility. Speeches with a negative </w:t>
      </w:r>
      <w:r w:rsidR="00BD5692">
        <w:rPr>
          <w:i/>
          <w:iCs/>
        </w:rPr>
        <w:t>tone</w:t>
      </w:r>
      <w:r w:rsidR="00BD5692">
        <w:t xml:space="preserve"> have the opposite effect. The long run effect of speeches is dependent on market conditions. </w:t>
      </w:r>
    </w:p>
    <w:p w14:paraId="5CDFF7D9" w14:textId="77777777" w:rsidR="00BD5692" w:rsidRDefault="00BD5692" w:rsidP="00040E5E"/>
    <w:p w14:paraId="173414F4" w14:textId="77777777" w:rsidR="00BD5692" w:rsidRDefault="00BD5692" w:rsidP="00040E5E">
      <w:r w:rsidRPr="005B1B2E">
        <w:t>This paper indicates that there is a correlation between presidential candidates’ speeches and stock movements. It is then reasonable to believe that there is a correlation between presidential speeches and stock market reactions.</w:t>
      </w:r>
      <w:r>
        <w:t xml:space="preserve"> It also highlights that tone affects the relationship and thus that the sentiment of a speech is important.</w:t>
      </w:r>
      <w:r w:rsidRPr="005B1B2E">
        <w:t xml:space="preserve"> Further, the archives of the American Presidency Project and the U.S. Government Publishing Project are good sources for U.S. political speech transcripts – the potential predictive data.</w:t>
      </w:r>
    </w:p>
    <w:p w14:paraId="4414954E" w14:textId="77777777" w:rsidR="00BD5692" w:rsidRDefault="00BD5692" w:rsidP="00040E5E"/>
    <w:p w14:paraId="673C5F2F" w14:textId="1EBB430B" w:rsidR="00BD5692" w:rsidRDefault="00BD5692" w:rsidP="005B1B2E">
      <w:pPr>
        <w:pStyle w:val="Heading3"/>
        <w:numPr>
          <w:ilvl w:val="2"/>
          <w:numId w:val="1"/>
        </w:numPr>
      </w:pPr>
      <w:r>
        <w:t>Measuring economic policy uncertainty</w:t>
      </w:r>
    </w:p>
    <w:p w14:paraId="121C77E0" w14:textId="785AF79E" w:rsidR="00BD5692" w:rsidRDefault="00000000" w:rsidP="005248E9">
      <w:sdt>
        <w:sdtPr>
          <w:rPr>
            <w:color w:val="000000"/>
          </w:rPr>
          <w:tag w:val="MENDELEY_CITATION_v3_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"/>
          <w:id w:val="458224281"/>
          <w:placeholder>
            <w:docPart w:val="7FC9FC458FE8B24D9BF6AC09EB38E335"/>
          </w:placeholder>
        </w:sdtPr>
        <w:sdtContent>
          <w:r w:rsidR="00D3383A">
            <w:t>Baker, Bloom &amp; Davis (2016)</w:t>
          </w:r>
        </w:sdtContent>
      </w:sdt>
      <w:r w:rsidR="00BD5692">
        <w:t xml:space="preserve"> develop an Economic Policy Uncertainty Index based on the frequency of articles containing a trio of terms in 10 leading U.S. newspapers. These terms were: ‘ “economic” or “economy” ; “uncertain” or “uncertainty”; and one or more of “congress”, “deficit”, “Federal Reserve”, ‘legislation”, “regulation”, or “White House” ’ (Baker et al., 2016:1594). The terms were selected over a period of 24 months during which more than 15 000 news articles were read by humans in an auditing process. The index proved to be quite accurate, spiking near the expected events, including wars, tight presidential elections, fiscal policy battles and terrorist activity. </w:t>
      </w:r>
    </w:p>
    <w:p w14:paraId="692F9222" w14:textId="77777777" w:rsidR="00BD5692" w:rsidRDefault="00BD5692" w:rsidP="005248E9"/>
    <w:p w14:paraId="6106004F" w14:textId="77777777" w:rsidR="00BD5692" w:rsidRDefault="00BD5692" w:rsidP="005248E9">
      <w:r>
        <w:t xml:space="preserve">They went on to show that their index had a strong relationship with other economic uncertainty measures and policy uncertainty measures. Further, congruence in uncertainty prediction was found between left- and right- leaning newspapers. </w:t>
      </w:r>
    </w:p>
    <w:p w14:paraId="3E46CE5C" w14:textId="77777777" w:rsidR="00BD5692" w:rsidRDefault="00BD5692" w:rsidP="005248E9"/>
    <w:p w14:paraId="3D677C55" w14:textId="77777777" w:rsidR="00BD5692" w:rsidRDefault="00BD5692" w:rsidP="005248E9">
      <w:r>
        <w:t>This article shows that language processing can be used to predict economic events, particularly economic uncertainty and economic policy uncertainty. However, the type of language processing proposed for this project differs significantly. While Baker et al. (2016) used man hours this project will use deep learning – the result of which is likely to be greater accuracy and reduced man hour expenditure, if it is correctly applied.</w:t>
      </w:r>
    </w:p>
    <w:p w14:paraId="4619ABB6" w14:textId="77777777" w:rsidR="00BD5692" w:rsidRDefault="00BD5692" w:rsidP="005248E9"/>
    <w:p w14:paraId="61DD2EFF" w14:textId="77777777" w:rsidR="00BD5692" w:rsidRDefault="00BD5692" w:rsidP="005248E9"/>
    <w:p w14:paraId="053AC188" w14:textId="079E81FC" w:rsidR="00BD5692" w:rsidRPr="00EE06AC" w:rsidRDefault="00BD5692" w:rsidP="00EE06AC">
      <w:pPr>
        <w:pStyle w:val="Heading3"/>
        <w:numPr>
          <w:ilvl w:val="2"/>
          <w:numId w:val="1"/>
        </w:numPr>
      </w:pPr>
      <w:r>
        <w:t>Hope, change and financial markets: can Obama’s words drive the market?</w:t>
      </w:r>
    </w:p>
    <w:p w14:paraId="3A1F2332" w14:textId="32F8FA00" w:rsidR="00BD5692" w:rsidRDefault="00000000" w:rsidP="00C022A6">
      <w:pPr>
        <w:tabs>
          <w:tab w:val="center" w:pos="4513"/>
        </w:tabs>
      </w:pPr>
      <w:sdt>
        <w:sdtPr>
          <w:rPr>
            <w:color w:val="000000"/>
          </w:rPr>
          <w:tag w:val="MENDELEY_CITATION_v3_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"/>
          <w:id w:val="1353537612"/>
          <w:placeholder>
            <w:docPart w:val="7FC9FC458FE8B24D9BF6AC09EB38E335"/>
          </w:placeholder>
        </w:sdtPr>
        <w:sdtContent>
          <w:proofErr w:type="spellStart"/>
          <w:r w:rsidR="00D3383A">
            <w:t>Sazedj</w:t>
          </w:r>
          <w:proofErr w:type="spellEnd"/>
          <w:r w:rsidR="00D3383A">
            <w:t xml:space="preserve"> &amp; Tavares (2011)</w:t>
          </w:r>
        </w:sdtContent>
      </w:sdt>
      <w:r w:rsidR="00BD5692">
        <w:t xml:space="preserve"> asked whether the speeches made by former U.S. President Barack Obama affected stock market prices. By regressing the event of a speech during Obama’s first 11 months in office on the daily excess returns of the Dow Jones, the S&amp;P 500 and the NASDAQ they found that the event of a speech had a generally insignificant effect on daily excesses. However, by regressing key terms contained in 43 speeches given during the first 11 months of Obama’s presidency it was found that the content of speeches can significantly affect daily excess returns nearly uniformly across all three indices. Notably, the NASDAQ’s correlation to the content of speeches was weaker – indicating that technology markets may be less susceptible to presidential rhetoric. </w:t>
      </w:r>
    </w:p>
    <w:p w14:paraId="5796161F" w14:textId="77777777" w:rsidR="00BD5692" w:rsidRDefault="00BD5692" w:rsidP="00C022A6">
      <w:pPr>
        <w:tabs>
          <w:tab w:val="center" w:pos="4513"/>
        </w:tabs>
      </w:pPr>
    </w:p>
    <w:p w14:paraId="33DB7EC0" w14:textId="77777777" w:rsidR="00BD5692" w:rsidRDefault="00BD5692" w:rsidP="00C022A6">
      <w:pPr>
        <w:tabs>
          <w:tab w:val="center" w:pos="4513"/>
        </w:tabs>
      </w:pPr>
      <w:r>
        <w:t xml:space="preserve">This paper highlights the relationship between the content of a presidential speech and stock market returns. This study was correlational rather than predictive in nature. </w:t>
      </w:r>
    </w:p>
    <w:p w14:paraId="069A5D47" w14:textId="77777777" w:rsidR="00BD5692" w:rsidRDefault="00BD5692" w:rsidP="00C022A6">
      <w:pPr>
        <w:tabs>
          <w:tab w:val="center" w:pos="4513"/>
        </w:tabs>
      </w:pPr>
    </w:p>
    <w:p w14:paraId="702FE191" w14:textId="626DEB81" w:rsidR="00BD5692" w:rsidRDefault="00BD5692" w:rsidP="001400A6">
      <w:pPr>
        <w:pStyle w:val="Heading3"/>
        <w:numPr>
          <w:ilvl w:val="2"/>
          <w:numId w:val="1"/>
        </w:numPr>
      </w:pPr>
      <w:r>
        <w:t>Conjecture defence summary</w:t>
      </w:r>
    </w:p>
    <w:p w14:paraId="77ED6930" w14:textId="60CB4F78" w:rsidR="00BD5692" w:rsidRDefault="00BD5692" w:rsidP="00E70AA7">
      <w:r>
        <w:t>As seen in section 2.</w:t>
      </w:r>
      <w:r w:rsidR="008A0F9E">
        <w:t>1.</w:t>
      </w:r>
      <w:r>
        <w:t>2. and section 2.</w:t>
      </w:r>
      <w:r w:rsidR="008A0F9E">
        <w:t>1.</w:t>
      </w:r>
      <w:r>
        <w:t xml:space="preserve">4. it is true that there is a correlation between the linguistic factors of speech employed by U.S. presidents in their speeches and U.S. stock market movements </w:t>
      </w:r>
      <w:sdt>
        <w:sdtPr>
          <w:tag w:val="MENDELEY_CITATION_v3_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"/>
          <w:id w:val="1661736056"/>
          <w:placeholder>
            <w:docPart w:val="7FC9FC458FE8B24D9BF6AC09EB38E335"/>
          </w:placeholder>
        </w:sdtPr>
        <w:sdtContent>
          <w:r w:rsidR="00D3383A">
            <w:t>(</w:t>
          </w:r>
          <w:proofErr w:type="spellStart"/>
          <w:r w:rsidR="00D3383A">
            <w:t>Sazedj</w:t>
          </w:r>
          <w:proofErr w:type="spellEnd"/>
          <w:r w:rsidR="00D3383A">
            <w:t xml:space="preserve"> &amp; Tavares, 2011; Maligkris, 2017)</w:t>
          </w:r>
        </w:sdtContent>
      </w:sdt>
      <w:r>
        <w:t xml:space="preserve">. Further, section 2.1. and section 2.3. show that sentiment and other linguistic factors of speech can be quantified using machine learning methods </w:t>
      </w:r>
      <w:sdt>
        <w:sdtPr>
          <w:tag w:val="MENDELEY_CITATION_v3_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"/>
          <w:id w:val="-1023080240"/>
          <w:placeholder>
            <w:docPart w:val="7FC9FC458FE8B24D9BF6AC09EB38E335"/>
          </w:placeholder>
        </w:sdtPr>
        <w:sdtContent>
          <w:r w:rsidR="00D3383A">
            <w:t>(</w:t>
          </w:r>
          <w:proofErr w:type="spellStart"/>
          <w:r w:rsidR="00D3383A">
            <w:t>Hayo</w:t>
          </w:r>
          <w:proofErr w:type="spellEnd"/>
          <w:r w:rsidR="00D3383A">
            <w:t xml:space="preserve">, </w:t>
          </w:r>
          <w:proofErr w:type="spellStart"/>
          <w:r w:rsidR="00D3383A">
            <w:t>Kutan</w:t>
          </w:r>
          <w:proofErr w:type="spellEnd"/>
          <w:r w:rsidR="00D3383A">
            <w:t xml:space="preserve"> &amp; </w:t>
          </w:r>
          <w:proofErr w:type="spellStart"/>
          <w:r w:rsidR="00D3383A">
            <w:t>Neuenkirch</w:t>
          </w:r>
          <w:proofErr w:type="spellEnd"/>
          <w:r w:rsidR="00D3383A">
            <w:t>, 2008; Baker, Bloom &amp; Davis, 2016)</w:t>
          </w:r>
        </w:sdtContent>
      </w:sdt>
      <w:r>
        <w:t>. Thus, both conjectures hold and further investigation is warranted. This is not the total of all evidence supporting these conjectures but is sufficient. Other articles reviewed here can be seen for further evidence.</w:t>
      </w:r>
    </w:p>
    <w:p w14:paraId="38C196E9" w14:textId="788E4F33" w:rsidR="00BD5692" w:rsidRDefault="00BD5692" w:rsidP="002E512A"/>
    <w:p w14:paraId="06813FC2" w14:textId="758EFDE4" w:rsidR="00491A02" w:rsidRDefault="00491A02" w:rsidP="00491A02">
      <w:pPr>
        <w:pStyle w:val="Heading2"/>
        <w:numPr>
          <w:ilvl w:val="1"/>
          <w:numId w:val="1"/>
        </w:numPr>
      </w:pPr>
      <w:r>
        <w:t>Novelty</w:t>
      </w:r>
    </w:p>
    <w:p w14:paraId="75C73D03" w14:textId="7FC17D94" w:rsidR="00BD5692" w:rsidRDefault="00BD5692" w:rsidP="002E512A">
      <w:r>
        <w:t xml:space="preserve">Searching </w:t>
      </w:r>
      <w:hyperlink r:id="rId8" w:history="1">
        <w:r w:rsidRPr="007525F1">
          <w:rPr>
            <w:rStyle w:val="Hyperlink"/>
          </w:rPr>
          <w:t>‘sentiment analysis stock market’ on Google Scholar</w:t>
        </w:r>
      </w:hyperlink>
      <w:r>
        <w:t xml:space="preserve"> yields mostly articles linking Twitter data and the stock market. Searching </w:t>
      </w:r>
      <w:hyperlink r:id="rId9" w:history="1">
        <w:r w:rsidRPr="00C15ACB">
          <w:rPr>
            <w:rStyle w:val="Hyperlink"/>
          </w:rPr>
          <w:t>‘presidential speeches affect stock market’ on Google Scholar</w:t>
        </w:r>
      </w:hyperlink>
      <w:r>
        <w:t xml:space="preserve"> yields articles on the relationship between presidential speeches and the stock market but none using Machine Learning techniques. </w:t>
      </w:r>
      <w:sdt>
        <w:sdtPr>
          <w:rPr>
            <w:color w:val="000000"/>
          </w:rPr>
          <w:tag w:val="MENDELEY_CITATION_v3_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"/>
          <w:id w:val="-1223368320"/>
          <w:placeholder>
            <w:docPart w:val="7FC9FC458FE8B24D9BF6AC09EB38E335"/>
          </w:placeholder>
        </w:sdtPr>
        <w:sdtContent>
          <w:proofErr w:type="spellStart"/>
          <w:r w:rsidR="00D3383A">
            <w:t>Khedr</w:t>
          </w:r>
          <w:proofErr w:type="spellEnd"/>
          <w:r w:rsidR="00D3383A">
            <w:t>, Salama &amp; Yaseen (2017)</w:t>
          </w:r>
        </w:sdtContent>
      </w:sdt>
      <w:r>
        <w:t xml:space="preserve"> describe related work as including relating news or twitter data to stock market behaviour and prices and relating financial news to stock prices, but do not mention presidential speeches. Searching </w:t>
      </w:r>
      <w:hyperlink r:id="rId10" w:history="1">
        <w:r w:rsidRPr="003979DF">
          <w:rPr>
            <w:rStyle w:val="Hyperlink"/>
          </w:rPr>
          <w:t>‘machine learning S&amp;P 500’ on Google Scholar</w:t>
        </w:r>
      </w:hyperlink>
      <w:r>
        <w:t xml:space="preserve"> yields an array of articles using machine learning as a technical analysis tool but most of these use other financial indicators and are not NLP based – bar one article analysing the effects of former U.S. president, Donald Trump’s tweets on the S&amp;P 500 and the DJIA. Searching ‘</w:t>
      </w:r>
      <w:hyperlink r:id="rId11" w:history="1">
        <w:r w:rsidRPr="003979DF">
          <w:rPr>
            <w:rStyle w:val="Hyperlink"/>
          </w:rPr>
          <w:t>political speech machine learning’ on Google Scholar</w:t>
        </w:r>
      </w:hyperlink>
      <w:r>
        <w:t xml:space="preserve"> yields articles that focus on political speeches but have no link to stock markets. Other searches yielded similar results, thus as far as can be told – this </w:t>
      </w:r>
      <w:r w:rsidR="008A0F9E">
        <w:t>research</w:t>
      </w:r>
      <w:r>
        <w:t xml:space="preserve"> is novel in nature. </w:t>
      </w:r>
    </w:p>
    <w:p w14:paraId="0932C569" w14:textId="77777777" w:rsidR="00491A02" w:rsidRDefault="00491A02" w:rsidP="002E512A"/>
    <w:p w14:paraId="7FCD1A49" w14:textId="51C1A6DB" w:rsidR="00BD5692" w:rsidRDefault="00BD5692" w:rsidP="00491A02">
      <w:pPr>
        <w:pStyle w:val="Heading2"/>
        <w:numPr>
          <w:ilvl w:val="1"/>
          <w:numId w:val="1"/>
        </w:numPr>
      </w:pPr>
      <w:r>
        <w:t>Data cleaning methods for NLP</w:t>
      </w:r>
    </w:p>
    <w:p w14:paraId="7A76692A" w14:textId="5B72434E" w:rsidR="00BD5692" w:rsidRDefault="00000000" w:rsidP="002E512A">
      <w:sdt>
        <w:sdtPr>
          <w:rPr>
            <w:color w:val="000000"/>
          </w:rPr>
          <w:tag w:val="MENDELEY_CITATION_v3_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"/>
          <w:id w:val="-1998263413"/>
          <w:placeholder>
            <w:docPart w:val="7FC9FC458FE8B24D9BF6AC09EB38E335"/>
          </w:placeholder>
        </w:sdtPr>
        <w:sdtContent>
          <w:r w:rsidR="00D3383A" w:rsidRPr="00D3383A">
            <w:rPr>
              <w:color w:val="000000"/>
            </w:rPr>
            <w:t>Katre (2019)</w:t>
          </w:r>
        </w:sdtContent>
      </w:sdt>
      <w:r w:rsidR="00BD5692">
        <w:t>, in his analysis of Indian political speeches, uses Natural language Toolkit (NLTK) and string methods to remove punctuation, HTML tags and English stopwords</w:t>
      </w:r>
      <w:r w:rsidR="00BD5692">
        <w:rPr>
          <w:rStyle w:val="FootnoteReference"/>
        </w:rPr>
        <w:footnoteReference w:id="2"/>
      </w:r>
      <w:r w:rsidR="00BD5692">
        <w:t>, as well as converting speeches to lowercase and tokenizing</w:t>
      </w:r>
      <w:r w:rsidR="00BD5692">
        <w:rPr>
          <w:rStyle w:val="FootnoteReference"/>
        </w:rPr>
        <w:footnoteReference w:id="3"/>
      </w:r>
      <w:r w:rsidR="00BD5692">
        <w:t xml:space="preserve"> them. </w:t>
      </w:r>
      <w:sdt>
        <w:sdtPr>
          <w:rPr>
            <w:color w:val="000000"/>
          </w:rPr>
          <w:tag w:val="MENDELEY_CITATION_v3_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"/>
          <w:id w:val="-1200166260"/>
          <w:placeholder>
            <w:docPart w:val="7FC9FC458FE8B24D9BF6AC09EB38E335"/>
          </w:placeholder>
        </w:sdtPr>
        <w:sdtContent>
          <w:r w:rsidR="00D3383A">
            <w:t xml:space="preserve">Zubair &amp; </w:t>
          </w:r>
          <w:proofErr w:type="spellStart"/>
          <w:r w:rsidR="00D3383A">
            <w:t>Cios</w:t>
          </w:r>
          <w:proofErr w:type="spellEnd"/>
          <w:r w:rsidR="00D3383A">
            <w:t xml:space="preserve"> (2015)</w:t>
          </w:r>
        </w:sdtContent>
      </w:sdt>
      <w:r w:rsidR="00BD5692">
        <w:t xml:space="preserve">, before </w:t>
      </w:r>
      <w:r w:rsidR="00BD5692">
        <w:lastRenderedPageBreak/>
        <w:t xml:space="preserve">correlating the sentiment in Reuters articles with S&amp;P 500 movements, clean their text data by tokenizing it with NLTK. </w:t>
      </w:r>
      <w:sdt>
        <w:sdtPr>
          <w:rPr>
            <w:color w:val="000000"/>
          </w:rPr>
          <w:tag w:val="MENDELEY_CITATION_v3_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"/>
          <w:id w:val="698127160"/>
          <w:placeholder>
            <w:docPart w:val="7FC9FC458FE8B24D9BF6AC09EB38E335"/>
          </w:placeholder>
        </w:sdtPr>
        <w:sdtContent>
          <w:r w:rsidR="00D3383A" w:rsidRPr="00D3383A">
            <w:rPr>
              <w:color w:val="000000"/>
            </w:rPr>
            <w:t xml:space="preserve">Kinyua et al. (2021) </w:t>
          </w:r>
        </w:sdtContent>
      </w:sdt>
      <w:r w:rsidR="00BD5692">
        <w:t xml:space="preserve">clean their twitter data (tweets from then U.S. president, Donald Trump) by deleting all tweets on days when the stock trading was closed, deleting all tweets that only contained standard stopwords and deleting all tweets that only contained URLs. </w:t>
      </w:r>
      <w:sdt>
        <w:sdtPr>
          <w:rPr>
            <w:color w:val="000000"/>
          </w:rPr>
          <w:tag w:val="MENDELEY_CITATION_v3_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"/>
          <w:id w:val="-130404569"/>
          <w:placeholder>
            <w:docPart w:val="7FC9FC458FE8B24D9BF6AC09EB38E335"/>
          </w:placeholder>
        </w:sdtPr>
        <w:sdtContent>
          <w:proofErr w:type="spellStart"/>
          <w:r w:rsidR="00D3383A">
            <w:t>Khedr</w:t>
          </w:r>
          <w:proofErr w:type="spellEnd"/>
          <w:r w:rsidR="00D3383A">
            <w:t>, Salama &amp; Yaseen (2017)</w:t>
          </w:r>
        </w:sdtContent>
      </w:sdt>
      <w:r w:rsidR="00BD5692">
        <w:t xml:space="preserve"> tokenize, standardize by converting to lowercase, remove stopwords from and stem</w:t>
      </w:r>
      <w:r w:rsidR="00BD5692">
        <w:rPr>
          <w:rStyle w:val="FootnoteReference"/>
        </w:rPr>
        <w:footnoteReference w:id="4"/>
      </w:r>
      <w:r w:rsidR="00BD5692">
        <w:t xml:space="preserve"> their textual data before processing the abbreviations (replacing abbreviations with the full phrase) and filtering out words that consist of two or less characters. </w:t>
      </w:r>
    </w:p>
    <w:p w14:paraId="55ECD824" w14:textId="77777777" w:rsidR="00491A02" w:rsidRDefault="00491A02" w:rsidP="002E512A"/>
    <w:p w14:paraId="345C17AC" w14:textId="543C2307" w:rsidR="00BD5692" w:rsidRPr="009A2BA6" w:rsidRDefault="00BD5692" w:rsidP="009A2BA6">
      <w:pPr>
        <w:pStyle w:val="Heading2"/>
        <w:numPr>
          <w:ilvl w:val="1"/>
          <w:numId w:val="1"/>
        </w:numPr>
      </w:pPr>
      <w:r>
        <w:t xml:space="preserve">Machine learning methods </w:t>
      </w:r>
    </w:p>
    <w:p w14:paraId="4C04EC6A" w14:textId="77777777" w:rsidR="00BD5692" w:rsidRDefault="00BD5692" w:rsidP="009A2BA6">
      <w:r>
        <w:t xml:space="preserve">The following section looks first at the literature informing the sentiment analysis space and then at the literature around stock market prediction in order to determine methods that suit the intersection between the two. </w:t>
      </w:r>
    </w:p>
    <w:p w14:paraId="73EE6A8F" w14:textId="77777777" w:rsidR="00BD5692" w:rsidRDefault="00BD5692" w:rsidP="009A2BA6"/>
    <w:p w14:paraId="2FB5A406" w14:textId="116D0AB2" w:rsidR="00BD5692" w:rsidRPr="00B370A3" w:rsidRDefault="00BD5692" w:rsidP="00B370A3">
      <w:pPr>
        <w:pStyle w:val="Heading3"/>
        <w:numPr>
          <w:ilvl w:val="2"/>
          <w:numId w:val="1"/>
        </w:numPr>
      </w:pPr>
      <w:r>
        <w:t>Sentiment analysis methods</w:t>
      </w:r>
    </w:p>
    <w:p w14:paraId="666237C5" w14:textId="5FDC7E1A" w:rsidR="00BD5692" w:rsidRDefault="00000000" w:rsidP="00EE06AC">
      <w:sdt>
        <w:sdtPr>
          <w:rPr>
            <w:color w:val="000000"/>
          </w:rPr>
          <w:tag w:val="MENDELEY_CITATION_v3_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"/>
          <w:id w:val="-1419238605"/>
          <w:placeholder>
            <w:docPart w:val="7FC9FC458FE8B24D9BF6AC09EB38E335"/>
          </w:placeholder>
        </w:sdtPr>
        <w:sdtContent>
          <w:r w:rsidR="00D3383A">
            <w:t>Ren, Wu &amp; Liu (2019)</w:t>
          </w:r>
        </w:sdtContent>
      </w:sdt>
      <w:r w:rsidR="00BD5692">
        <w:t xml:space="preserve"> analyse news articles at the sentence level by assigning a sentiment polarity (using software designed for the Chinese language) to each word followed by a sentiment score for each sentence in a document. Each document is then categorized and a sentiment score between -1 and 1 for all news for that day is generated. </w:t>
      </w:r>
      <w:sdt>
        <w:sdtPr>
          <w:rPr>
            <w:color w:val="000000"/>
          </w:rPr>
          <w:tag w:val="MENDELEY_CITATION_v3_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"/>
          <w:id w:val="-1205325918"/>
          <w:placeholder>
            <w:docPart w:val="7FC9FC458FE8B24D9BF6AC09EB38E335"/>
          </w:placeholder>
        </w:sdtPr>
        <w:sdtContent>
          <w:r w:rsidR="00D3383A">
            <w:t xml:space="preserve">Zubair &amp; </w:t>
          </w:r>
          <w:proofErr w:type="spellStart"/>
          <w:r w:rsidR="00D3383A">
            <w:t>Cios</w:t>
          </w:r>
          <w:proofErr w:type="spellEnd"/>
          <w:r w:rsidR="00D3383A">
            <w:t xml:space="preserve"> (2015)</w:t>
          </w:r>
        </w:sdtContent>
      </w:sdt>
      <w:r w:rsidR="00BD5692">
        <w:t xml:space="preserve"> use the positive and negative valence categories from the Harvard General Enquirer (HGI) to assign each word in a Reuters news article a positive or negative label. They then sum the positives and negatives into a tuple and divide that tuple by the number of words in an article in order to create a vector that represents each news article. The vectors are organized into time series, normalized by dividing all vectors by the first vector, parsed through a Kalman filter and then correlated to S&amp;P </w:t>
      </w:r>
      <w:r w:rsidR="00471381">
        <w:t xml:space="preserve">500 </w:t>
      </w:r>
      <w:r w:rsidR="00BD5692">
        <w:t xml:space="preserve">returns using Pearson correlation (for both the positive and negative scalar in the vector). </w:t>
      </w:r>
      <w:sdt>
        <w:sdtPr>
          <w:rPr>
            <w:color w:val="000000"/>
          </w:rPr>
          <w:tag w:val="MENDELEY_CITATION_v3_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"/>
          <w:id w:val="217630069"/>
          <w:placeholder>
            <w:docPart w:val="58E69FF24DC2BD46876012F81E09DBA8"/>
          </w:placeholder>
        </w:sdtPr>
        <w:sdtContent>
          <w:r w:rsidR="00D3383A" w:rsidRPr="00D3383A">
            <w:rPr>
              <w:color w:val="000000"/>
            </w:rPr>
            <w:t xml:space="preserve">Kinyua et al., (2021) </w:t>
          </w:r>
        </w:sdtContent>
      </w:sdt>
      <w:r w:rsidR="00BD5692">
        <w:t xml:space="preserve">use the Valence Aware Dictionary for Sentiment Reasoning (VADER) to create a sentiment feature for former U.S. president Donald Trump’s tweets which was then used as a regression feature in linear, decision tree and random forest regressions. </w:t>
      </w:r>
      <w:sdt>
        <w:sdtPr>
          <w:rPr>
            <w:color w:val="000000"/>
          </w:rPr>
          <w:tag w:val="MENDELEY_CITATION_v3_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"/>
          <w:id w:val="1862011243"/>
          <w:placeholder>
            <w:docPart w:val="7FC9FC458FE8B24D9BF6AC09EB38E335"/>
          </w:placeholder>
        </w:sdtPr>
        <w:sdtContent>
          <w:proofErr w:type="spellStart"/>
          <w:r w:rsidR="00D3383A">
            <w:t>Khedr</w:t>
          </w:r>
          <w:proofErr w:type="spellEnd"/>
          <w:r w:rsidR="00D3383A">
            <w:t>, Salama &amp; Yaseen (2017)</w:t>
          </w:r>
        </w:sdtContent>
      </w:sdt>
      <w:r w:rsidR="00BD5692">
        <w:t xml:space="preserve"> use N-gram (n=2) to extract key phrases from their corpus of news text data, then term-frequency inverse-document-frequency is used to determine the importance of those phrases within the corpus, and finally use a naïve-Bayes classifier to assign positive and negative labels to each news document. </w:t>
      </w:r>
      <w:sdt>
        <w:sdtPr>
          <w:rPr>
            <w:color w:val="000000"/>
          </w:rPr>
          <w:tag w:val="MENDELEY_CITATION_v3_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"/>
          <w:id w:val="441735774"/>
          <w:placeholder>
            <w:docPart w:val="7FC9FC458FE8B24D9BF6AC09EB38E335"/>
          </w:placeholder>
        </w:sdtPr>
        <w:sdtContent>
          <w:proofErr w:type="spellStart"/>
          <w:r w:rsidR="00D3383A" w:rsidRPr="00D3383A">
            <w:rPr>
              <w:color w:val="000000"/>
            </w:rPr>
            <w:t>Purevdagva</w:t>
          </w:r>
          <w:proofErr w:type="spellEnd"/>
          <w:r w:rsidR="00D3383A" w:rsidRPr="00D3383A">
            <w:rPr>
              <w:color w:val="000000"/>
            </w:rPr>
            <w:t xml:space="preserve"> et al. (2020)</w:t>
          </w:r>
        </w:sdtContent>
      </w:sdt>
      <w:r w:rsidR="00BD5692">
        <w:t xml:space="preserve"> use a variety of features present in both data and metadata to predict fake political speech. Two features relevant to this project were ‘speaker job’ and ‘context’ (press, direct or social) which were labelled using universal serial encoders. For the actual sentiment analysis they used the linguistic inquiry and word count (LIWC) tool to categorize and count words into emotional, cognitive and structural text components. Various further attempts to extract sentiment from the text did not yield increased prediction accuracies. They go on to use</w:t>
      </w:r>
      <w:r w:rsidR="001F446A">
        <w:t xml:space="preserve"> an</w:t>
      </w:r>
      <w:r w:rsidR="00BD5692">
        <w:t xml:space="preserve"> extra tree classifier for feature selection and then support vector machine (SVM), multilayer perceptron, convolutional neural network, decision trees, </w:t>
      </w:r>
      <w:proofErr w:type="spellStart"/>
      <w:r w:rsidR="00BD5692">
        <w:t>fasttext</w:t>
      </w:r>
      <w:proofErr w:type="spellEnd"/>
      <w:r w:rsidR="00BD5692">
        <w:t xml:space="preserve"> and bidirectional encoder representations from transformers (BERT) for prediction with highest accuracy coming from the SVM. </w:t>
      </w:r>
      <w:sdt>
        <w:sdtPr>
          <w:rPr>
            <w:color w:val="000000"/>
          </w:rPr>
          <w:tag w:val="MENDELEY_CITATION_v3_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"/>
          <w:id w:val="-1519841862"/>
          <w:placeholder>
            <w:docPart w:val="B62AC9A7C7F19D4FB72DECE8DA1BA47B"/>
          </w:placeholder>
        </w:sdtPr>
        <w:sdtContent>
          <w:proofErr w:type="spellStart"/>
          <w:r w:rsidR="00D3383A">
            <w:t>Dilai</w:t>
          </w:r>
          <w:proofErr w:type="spellEnd"/>
          <w:r w:rsidR="00D3383A">
            <w:t xml:space="preserve">, </w:t>
          </w:r>
          <w:proofErr w:type="spellStart"/>
          <w:r w:rsidR="00D3383A">
            <w:t>Onukevych</w:t>
          </w:r>
          <w:proofErr w:type="spellEnd"/>
          <w:r w:rsidR="00D3383A">
            <w:t xml:space="preserve"> &amp; </w:t>
          </w:r>
          <w:proofErr w:type="spellStart"/>
          <w:r w:rsidR="00D3383A">
            <w:t>Dilay</w:t>
          </w:r>
          <w:proofErr w:type="spellEnd"/>
          <w:r w:rsidR="00D3383A">
            <w:t xml:space="preserve">, (2018) </w:t>
          </w:r>
        </w:sdtContent>
      </w:sdt>
      <w:r w:rsidR="00BD5692">
        <w:t xml:space="preserve"> use SentiStrength – an automatic sentiment analysis tool - to compare the sentiment in speeches between former U.S. president Donald Trump and former Ukrainian president Petro Poroshenko.</w:t>
      </w:r>
    </w:p>
    <w:p w14:paraId="6102663E" w14:textId="77777777" w:rsidR="00BD5692" w:rsidRDefault="00BD5692" w:rsidP="00EE06AC"/>
    <w:p w14:paraId="34194505" w14:textId="64A2A3D5" w:rsidR="00BD5692" w:rsidRDefault="00BD5692" w:rsidP="00491A02">
      <w:pPr>
        <w:pStyle w:val="Heading3"/>
        <w:numPr>
          <w:ilvl w:val="2"/>
          <w:numId w:val="1"/>
        </w:numPr>
      </w:pPr>
      <w:r>
        <w:t>Stock market prediction methods</w:t>
      </w:r>
    </w:p>
    <w:p w14:paraId="4879AB41" w14:textId="77777777" w:rsidR="00BD5692" w:rsidRPr="00B370A3" w:rsidRDefault="00BD5692" w:rsidP="00B370A3">
      <w:pPr>
        <w:rPr>
          <w:lang w:eastAsia="en-US"/>
        </w:rPr>
      </w:pPr>
    </w:p>
    <w:p w14:paraId="7EABBFAA" w14:textId="16A48D87" w:rsidR="00BD5692" w:rsidRDefault="00000000" w:rsidP="001446D4">
      <w:sdt>
        <w:sdtPr>
          <w:rPr>
            <w:color w:val="000000"/>
          </w:rPr>
          <w:tag w:val="MENDELEY_CITATION_v3_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"/>
          <w:id w:val="-1089765412"/>
          <w:placeholder>
            <w:docPart w:val="7FC9FC458FE8B24D9BF6AC09EB38E335"/>
          </w:placeholder>
        </w:sdtPr>
        <w:sdtContent>
          <w:r w:rsidR="00D3383A">
            <w:t>Ren, Wu &amp; Liu (2019)</w:t>
          </w:r>
        </w:sdtContent>
      </w:sdt>
      <w:r w:rsidR="00BD5692">
        <w:t xml:space="preserve"> use an SVM and fivefold cross validation approach to achieve a prediction accuracy of 98% when predicting fake news in political speech. They combined sentiment data and market indicators as their input data. </w:t>
      </w:r>
      <w:sdt>
        <w:sdtPr>
          <w:rPr>
            <w:color w:val="000000"/>
          </w:rPr>
          <w:tag w:val="MENDELEY_CITATION_v3_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"/>
          <w:id w:val="1185085208"/>
          <w:placeholder>
            <w:docPart w:val="7FC9FC458FE8B24D9BF6AC09EB38E335"/>
          </w:placeholder>
        </w:sdtPr>
        <w:sdtContent>
          <w:r w:rsidR="00D3383A" w:rsidRPr="00D3383A">
            <w:rPr>
              <w:color w:val="000000"/>
            </w:rPr>
            <w:t xml:space="preserve">Kinyua et al. (2021) </w:t>
          </w:r>
        </w:sdtContent>
      </w:sdt>
      <w:r w:rsidR="00BD5692">
        <w:t xml:space="preserve">use linear, decision tree and random forest regressions to predict S&amp;P 500 and DJIA directional changes. Random forest regression performed best for both datasets. </w:t>
      </w:r>
      <w:sdt>
        <w:sdtPr>
          <w:rPr>
            <w:color w:val="000000"/>
          </w:rPr>
          <w:tag w:val="MENDELEY_CITATION_v3_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"/>
          <w:id w:val="1370187458"/>
          <w:placeholder>
            <w:docPart w:val="7FC9FC458FE8B24D9BF6AC09EB38E335"/>
          </w:placeholder>
        </w:sdtPr>
        <w:sdtContent>
          <w:proofErr w:type="spellStart"/>
          <w:r w:rsidR="00D3383A">
            <w:t>Khedr</w:t>
          </w:r>
          <w:proofErr w:type="spellEnd"/>
          <w:r w:rsidR="00D3383A">
            <w:t>, Salama &amp; Yaseen (2017)</w:t>
          </w:r>
        </w:sdtContent>
      </w:sdt>
      <w:r w:rsidR="00BD5692">
        <w:t xml:space="preserve"> use open, high, low and close prices from their stock market data as features after labelling the change from the previous day as positive, negative or equal. </w:t>
      </w:r>
      <w:sdt>
        <w:sdtPr>
          <w:rPr>
            <w:color w:val="000000"/>
          </w:rPr>
          <w:tag w:val="MENDELEY_CITATION_v3_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"/>
          <w:id w:val="-1863589239"/>
          <w:placeholder>
            <w:docPart w:val="7FC9FC458FE8B24D9BF6AC09EB38E335"/>
          </w:placeholder>
        </w:sdtPr>
        <w:sdtContent>
          <w:r w:rsidR="00D3383A">
            <w:t xml:space="preserve">Jiao &amp; </w:t>
          </w:r>
          <w:proofErr w:type="spellStart"/>
          <w:r w:rsidR="00D3383A">
            <w:t>Jakubowicz</w:t>
          </w:r>
          <w:proofErr w:type="spellEnd"/>
          <w:r w:rsidR="00D3383A">
            <w:t xml:space="preserve"> (2017)</w:t>
          </w:r>
        </w:sdtContent>
      </w:sdt>
      <w:r w:rsidR="00BD5692">
        <w:t xml:space="preserve"> extracted lag and window features from the S&amp;P 500 and the global 8 index before running time series random forest, neural network and gradient boosted trees to predict movements of individual stocks in the S&amp;P 500. </w:t>
      </w:r>
      <w:sdt>
        <w:sdtPr>
          <w:rPr>
            <w:color w:val="000000"/>
          </w:rPr>
          <w:tag w:val="MENDELEY_CITATION_v3_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"/>
          <w:id w:val="-40833546"/>
          <w:placeholder>
            <w:docPart w:val="7FC9FC458FE8B24D9BF6AC09EB38E335"/>
          </w:placeholder>
        </w:sdtPr>
        <w:sdtContent>
          <w:r w:rsidR="00D3383A" w:rsidRPr="00D3383A">
            <w:rPr>
              <w:color w:val="000000"/>
            </w:rPr>
            <w:t>Liu et al. (2016)</w:t>
          </w:r>
        </w:sdtContent>
      </w:sdt>
      <w:r w:rsidR="00BD5692">
        <w:t xml:space="preserve"> used forward search feature selection to select features for SVM, naïve-Bayes, Gaussian discriminant analysis and logistic regression from a set of economic features including the crude oil daily return, currency exchange rates and major stock indices daily returns in order to forecast the S&amp;P 500 movement. </w:t>
      </w:r>
    </w:p>
    <w:p w14:paraId="1DE4E1E8" w14:textId="77777777" w:rsidR="00BD5692" w:rsidRDefault="00BD5692" w:rsidP="001446D4"/>
    <w:p w14:paraId="70BB5293" w14:textId="2BE2B53C" w:rsidR="00BD5692" w:rsidRDefault="00BD5692" w:rsidP="00491A02">
      <w:pPr>
        <w:pStyle w:val="Heading2"/>
        <w:numPr>
          <w:ilvl w:val="1"/>
          <w:numId w:val="1"/>
        </w:numPr>
      </w:pPr>
      <w:r>
        <w:t>Summary</w:t>
      </w:r>
      <w:r w:rsidR="00491A02">
        <w:t xml:space="preserve"> of literature review</w:t>
      </w:r>
    </w:p>
    <w:p w14:paraId="5D5BD4AD" w14:textId="5707738A" w:rsidR="00BD5692" w:rsidRPr="00B158D0" w:rsidRDefault="00BD5692" w:rsidP="00B158D0">
      <w:pPr>
        <w:rPr>
          <w:lang w:eastAsia="en-US"/>
        </w:rPr>
      </w:pPr>
      <w:r>
        <w:rPr>
          <w:lang w:eastAsia="en-US"/>
        </w:rPr>
        <w:t xml:space="preserve">Table 1 represents the </w:t>
      </w:r>
      <w:r w:rsidR="002B40B0">
        <w:rPr>
          <w:lang w:eastAsia="en-US"/>
        </w:rPr>
        <w:t xml:space="preserve">literature </w:t>
      </w:r>
      <w:r>
        <w:rPr>
          <w:lang w:eastAsia="en-US"/>
        </w:rPr>
        <w:t>review in a condensed format which allows for easy comparison of the</w:t>
      </w:r>
      <w:r w:rsidR="002B40B0">
        <w:rPr>
          <w:lang w:eastAsia="en-US"/>
        </w:rPr>
        <w:t xml:space="preserve"> </w:t>
      </w:r>
      <w:r>
        <w:rPr>
          <w:lang w:eastAsia="en-US"/>
        </w:rPr>
        <w:t>data and methods</w:t>
      </w:r>
      <w:r w:rsidR="002B40B0">
        <w:rPr>
          <w:lang w:eastAsia="en-US"/>
        </w:rPr>
        <w:t xml:space="preserve"> used</w:t>
      </w:r>
      <w:r>
        <w:rPr>
          <w:lang w:eastAsia="en-US"/>
        </w:rPr>
        <w:t xml:space="preserve"> and resulting accuracies. Table 2 represents the metadata, linked through ‘Paper number’ for Table 1.</w:t>
      </w:r>
    </w:p>
    <w:p w14:paraId="26FAD3AE" w14:textId="77777777" w:rsidR="00BD5692" w:rsidRDefault="00BD5692" w:rsidP="001446D4"/>
    <w:p w14:paraId="7F978416" w14:textId="77777777" w:rsidR="00BD5692" w:rsidRDefault="00BD5692" w:rsidP="001446D4"/>
    <w:tbl>
      <w:tblPr>
        <w:tblStyle w:val="TableGrid"/>
        <w:tblW w:w="9498" w:type="dxa"/>
        <w:tblInd w:w="-289" w:type="dxa"/>
        <w:tblLayout w:type="fixed"/>
        <w:tblLook w:val="04A0" w:firstRow="1" w:lastRow="0" w:firstColumn="1" w:lastColumn="0" w:noHBand="0" w:noVBand="1"/>
      </w:tblPr>
      <w:tblGrid>
        <w:gridCol w:w="1135"/>
        <w:gridCol w:w="1701"/>
        <w:gridCol w:w="1843"/>
        <w:gridCol w:w="2268"/>
        <w:gridCol w:w="1134"/>
        <w:gridCol w:w="1417"/>
      </w:tblGrid>
      <w:tr w:rsidR="00BD5692" w14:paraId="0E8E6F13" w14:textId="77777777" w:rsidTr="00B158D0">
        <w:tc>
          <w:tcPr>
            <w:tcW w:w="1135" w:type="dxa"/>
            <w:tcBorders>
              <w:bottom w:val="single" w:sz="4" w:space="0" w:color="auto"/>
            </w:tcBorders>
            <w:shd w:val="clear" w:color="auto" w:fill="940504"/>
          </w:tcPr>
          <w:p w14:paraId="72B343F0" w14:textId="77777777" w:rsidR="00BD5692" w:rsidRPr="008A18C6" w:rsidRDefault="00BD5692" w:rsidP="001446D4">
            <w:pPr>
              <w:rPr>
                <w:b/>
                <w:bCs/>
              </w:rPr>
            </w:pPr>
            <w:r w:rsidRPr="008A18C6">
              <w:rPr>
                <w:b/>
                <w:bCs/>
              </w:rPr>
              <w:t>Paper</w:t>
            </w:r>
            <w:r>
              <w:rPr>
                <w:b/>
                <w:bCs/>
              </w:rPr>
              <w:t xml:space="preserve"> number</w:t>
            </w:r>
          </w:p>
        </w:tc>
        <w:tc>
          <w:tcPr>
            <w:tcW w:w="1701" w:type="dxa"/>
            <w:shd w:val="clear" w:color="auto" w:fill="940504"/>
          </w:tcPr>
          <w:p w14:paraId="62424971" w14:textId="77777777" w:rsidR="00BD5692" w:rsidRPr="001446D4" w:rsidRDefault="00BD5692" w:rsidP="001446D4">
            <w:pPr>
              <w:rPr>
                <w:b/>
                <w:bCs/>
              </w:rPr>
            </w:pPr>
            <w:r w:rsidRPr="001446D4">
              <w:rPr>
                <w:b/>
                <w:bCs/>
              </w:rPr>
              <w:t>ML method</w:t>
            </w:r>
          </w:p>
        </w:tc>
        <w:tc>
          <w:tcPr>
            <w:tcW w:w="1843" w:type="dxa"/>
            <w:shd w:val="clear" w:color="auto" w:fill="940504"/>
          </w:tcPr>
          <w:p w14:paraId="24086C9D" w14:textId="77777777" w:rsidR="00BD5692" w:rsidRPr="001446D4" w:rsidRDefault="00BD5692" w:rsidP="001446D4">
            <w:pPr>
              <w:rPr>
                <w:b/>
                <w:bCs/>
              </w:rPr>
            </w:pPr>
            <w:r w:rsidRPr="001446D4">
              <w:rPr>
                <w:b/>
                <w:bCs/>
              </w:rPr>
              <w:t>Cleaning method</w:t>
            </w:r>
          </w:p>
        </w:tc>
        <w:tc>
          <w:tcPr>
            <w:tcW w:w="2268" w:type="dxa"/>
            <w:shd w:val="clear" w:color="auto" w:fill="940504"/>
          </w:tcPr>
          <w:p w14:paraId="723B8079" w14:textId="77777777" w:rsidR="00BD5692" w:rsidRPr="001446D4" w:rsidRDefault="00BD5692" w:rsidP="001446D4">
            <w:pPr>
              <w:rPr>
                <w:b/>
                <w:bCs/>
              </w:rPr>
            </w:pPr>
            <w:r w:rsidRPr="001446D4">
              <w:rPr>
                <w:b/>
                <w:bCs/>
              </w:rPr>
              <w:t>Data type</w:t>
            </w:r>
          </w:p>
        </w:tc>
        <w:tc>
          <w:tcPr>
            <w:tcW w:w="1134" w:type="dxa"/>
            <w:shd w:val="clear" w:color="auto" w:fill="940504"/>
          </w:tcPr>
          <w:p w14:paraId="6FBCA00F" w14:textId="77777777" w:rsidR="00BD5692" w:rsidRPr="001446D4" w:rsidRDefault="00BD5692" w:rsidP="001446D4">
            <w:pPr>
              <w:rPr>
                <w:b/>
                <w:bCs/>
              </w:rPr>
            </w:pPr>
            <w:r w:rsidRPr="001446D4">
              <w:rPr>
                <w:b/>
                <w:bCs/>
              </w:rPr>
              <w:t>Index predicted</w:t>
            </w:r>
          </w:p>
        </w:tc>
        <w:tc>
          <w:tcPr>
            <w:tcW w:w="1417" w:type="dxa"/>
            <w:shd w:val="clear" w:color="auto" w:fill="940504"/>
          </w:tcPr>
          <w:p w14:paraId="32555443" w14:textId="77777777" w:rsidR="00BD5692" w:rsidRPr="001446D4" w:rsidRDefault="00BD5692" w:rsidP="001446D4">
            <w:pPr>
              <w:rPr>
                <w:b/>
                <w:bCs/>
              </w:rPr>
            </w:pPr>
            <w:r w:rsidRPr="001446D4">
              <w:rPr>
                <w:b/>
                <w:bCs/>
              </w:rPr>
              <w:t>Accuracy</w:t>
            </w:r>
          </w:p>
        </w:tc>
      </w:tr>
      <w:tr w:rsidR="00BD5692" w14:paraId="6C67102D" w14:textId="77777777" w:rsidTr="00B158D0">
        <w:tc>
          <w:tcPr>
            <w:tcW w:w="1135" w:type="dxa"/>
            <w:shd w:val="clear" w:color="auto" w:fill="940504"/>
          </w:tcPr>
          <w:p w14:paraId="0947F27D" w14:textId="77777777" w:rsidR="00BD5692" w:rsidRPr="008A18C6" w:rsidRDefault="00BD5692" w:rsidP="001446D4">
            <w:pPr>
              <w:rPr>
                <w:b/>
                <w:bCs/>
              </w:rPr>
            </w:pPr>
            <w:r w:rsidRPr="008A18C6">
              <w:rPr>
                <w:b/>
                <w:bCs/>
              </w:rPr>
              <w:t>1</w:t>
            </w:r>
          </w:p>
        </w:tc>
        <w:tc>
          <w:tcPr>
            <w:tcW w:w="1701" w:type="dxa"/>
          </w:tcPr>
          <w:p w14:paraId="282E5CEF" w14:textId="77777777" w:rsidR="00BD5692" w:rsidRDefault="00BD5692" w:rsidP="001446D4">
            <w:r>
              <w:t>Support vector machine with fivefold cross validation</w:t>
            </w:r>
          </w:p>
        </w:tc>
        <w:tc>
          <w:tcPr>
            <w:tcW w:w="1843" w:type="dxa"/>
          </w:tcPr>
          <w:p w14:paraId="15B00728" w14:textId="77777777" w:rsidR="00BD5692" w:rsidRDefault="00BD5692" w:rsidP="001446D4"/>
        </w:tc>
        <w:tc>
          <w:tcPr>
            <w:tcW w:w="2268" w:type="dxa"/>
          </w:tcPr>
          <w:p w14:paraId="1D0F4434" w14:textId="77777777" w:rsidR="00BD5692" w:rsidRDefault="00BD5692" w:rsidP="001446D4">
            <w:r>
              <w:t>Daily online stock reviews relating to the SSE 50</w:t>
            </w:r>
          </w:p>
        </w:tc>
        <w:tc>
          <w:tcPr>
            <w:tcW w:w="1134" w:type="dxa"/>
          </w:tcPr>
          <w:p w14:paraId="6DB83AFB" w14:textId="77777777" w:rsidR="00BD5692" w:rsidRDefault="00BD5692" w:rsidP="001446D4">
            <w:r>
              <w:t>SSE 50</w:t>
            </w:r>
          </w:p>
        </w:tc>
        <w:tc>
          <w:tcPr>
            <w:tcW w:w="1417" w:type="dxa"/>
          </w:tcPr>
          <w:p w14:paraId="4FBBA2F2" w14:textId="77777777" w:rsidR="00BD5692" w:rsidRDefault="00BD5692" w:rsidP="001446D4">
            <w:r>
              <w:t>0.7996 – 0.9773</w:t>
            </w:r>
          </w:p>
        </w:tc>
      </w:tr>
      <w:tr w:rsidR="00BD5692" w14:paraId="22C1208D" w14:textId="77777777" w:rsidTr="00B158D0">
        <w:tc>
          <w:tcPr>
            <w:tcW w:w="1135" w:type="dxa"/>
            <w:shd w:val="clear" w:color="auto" w:fill="940504"/>
          </w:tcPr>
          <w:p w14:paraId="48E48EA0" w14:textId="77777777" w:rsidR="00BD5692" w:rsidRPr="008A18C6" w:rsidRDefault="00BD5692" w:rsidP="00BF039F">
            <w:pPr>
              <w:rPr>
                <w:b/>
                <w:bCs/>
              </w:rPr>
            </w:pPr>
            <w:r w:rsidRPr="008A18C6">
              <w:rPr>
                <w:b/>
                <w:bCs/>
              </w:rPr>
              <w:t>1</w:t>
            </w:r>
          </w:p>
        </w:tc>
        <w:tc>
          <w:tcPr>
            <w:tcW w:w="1701" w:type="dxa"/>
          </w:tcPr>
          <w:p w14:paraId="034068C5" w14:textId="77777777" w:rsidR="00BD5692" w:rsidRDefault="00BD5692" w:rsidP="00BF039F">
            <w:r>
              <w:t>Support vector machine with rolling windows</w:t>
            </w:r>
          </w:p>
        </w:tc>
        <w:tc>
          <w:tcPr>
            <w:tcW w:w="1843" w:type="dxa"/>
          </w:tcPr>
          <w:p w14:paraId="58FFFC78" w14:textId="77777777" w:rsidR="00BD5692" w:rsidRDefault="00BD5692" w:rsidP="00BF039F"/>
        </w:tc>
        <w:tc>
          <w:tcPr>
            <w:tcW w:w="2268" w:type="dxa"/>
          </w:tcPr>
          <w:p w14:paraId="6F857C8E" w14:textId="77777777" w:rsidR="00BD5692" w:rsidRDefault="00BD5692" w:rsidP="00BF039F">
            <w:r>
              <w:t>Daily online stock reviews relating to the SSE 50</w:t>
            </w:r>
          </w:p>
        </w:tc>
        <w:tc>
          <w:tcPr>
            <w:tcW w:w="1134" w:type="dxa"/>
          </w:tcPr>
          <w:p w14:paraId="6F08592E" w14:textId="77777777" w:rsidR="00BD5692" w:rsidRDefault="00BD5692" w:rsidP="00BF039F">
            <w:r>
              <w:t>SSE 50</w:t>
            </w:r>
          </w:p>
        </w:tc>
        <w:tc>
          <w:tcPr>
            <w:tcW w:w="1417" w:type="dxa"/>
          </w:tcPr>
          <w:p w14:paraId="2E5234D2" w14:textId="77777777" w:rsidR="00BD5692" w:rsidRDefault="00BD5692" w:rsidP="00BF039F">
            <w:r>
              <w:t>0.7133 – 0.8993</w:t>
            </w:r>
          </w:p>
        </w:tc>
      </w:tr>
      <w:tr w:rsidR="00BD5692" w14:paraId="3B5B4342" w14:textId="77777777" w:rsidTr="00B158D0">
        <w:tc>
          <w:tcPr>
            <w:tcW w:w="1135" w:type="dxa"/>
            <w:shd w:val="clear" w:color="auto" w:fill="940504"/>
          </w:tcPr>
          <w:p w14:paraId="660A86E7" w14:textId="77777777" w:rsidR="00BD5692" w:rsidRPr="008A18C6" w:rsidRDefault="00BD5692" w:rsidP="00BF039F">
            <w:pPr>
              <w:rPr>
                <w:b/>
                <w:bCs/>
              </w:rPr>
            </w:pPr>
            <w:r w:rsidRPr="008A18C6">
              <w:rPr>
                <w:b/>
                <w:bCs/>
              </w:rPr>
              <w:t>1</w:t>
            </w:r>
          </w:p>
        </w:tc>
        <w:tc>
          <w:tcPr>
            <w:tcW w:w="1701" w:type="dxa"/>
          </w:tcPr>
          <w:p w14:paraId="3CE64946" w14:textId="77777777" w:rsidR="00BD5692" w:rsidRDefault="00BD5692" w:rsidP="00BF039F">
            <w:r>
              <w:t>Logistic regression with fivefold cross validation</w:t>
            </w:r>
          </w:p>
        </w:tc>
        <w:tc>
          <w:tcPr>
            <w:tcW w:w="1843" w:type="dxa"/>
          </w:tcPr>
          <w:p w14:paraId="6995D7D9" w14:textId="77777777" w:rsidR="00BD5692" w:rsidRDefault="00BD5692" w:rsidP="00BF039F"/>
        </w:tc>
        <w:tc>
          <w:tcPr>
            <w:tcW w:w="2268" w:type="dxa"/>
          </w:tcPr>
          <w:p w14:paraId="34867C5F" w14:textId="77777777" w:rsidR="00BD5692" w:rsidRDefault="00BD5692" w:rsidP="00BF039F">
            <w:r>
              <w:t>Daily online stock reviews relating to the SSE 50</w:t>
            </w:r>
          </w:p>
        </w:tc>
        <w:tc>
          <w:tcPr>
            <w:tcW w:w="1134" w:type="dxa"/>
          </w:tcPr>
          <w:p w14:paraId="265E0881" w14:textId="77777777" w:rsidR="00BD5692" w:rsidRDefault="00BD5692" w:rsidP="00BF039F">
            <w:r>
              <w:t>SSE 50</w:t>
            </w:r>
          </w:p>
        </w:tc>
        <w:tc>
          <w:tcPr>
            <w:tcW w:w="1417" w:type="dxa"/>
          </w:tcPr>
          <w:p w14:paraId="0078F4FD" w14:textId="77777777" w:rsidR="00BD5692" w:rsidRDefault="00BD5692" w:rsidP="00BF039F">
            <w:r>
              <w:t>0.7096 – 0.8656</w:t>
            </w:r>
          </w:p>
        </w:tc>
      </w:tr>
      <w:tr w:rsidR="00BD5692" w14:paraId="07C002E8" w14:textId="77777777" w:rsidTr="00B158D0">
        <w:tc>
          <w:tcPr>
            <w:tcW w:w="1135" w:type="dxa"/>
            <w:shd w:val="clear" w:color="auto" w:fill="940504"/>
          </w:tcPr>
          <w:p w14:paraId="37302168" w14:textId="77777777" w:rsidR="00BD5692" w:rsidRPr="008A18C6" w:rsidRDefault="00BD5692" w:rsidP="00BF039F">
            <w:pPr>
              <w:rPr>
                <w:b/>
                <w:bCs/>
              </w:rPr>
            </w:pPr>
            <w:r>
              <w:rPr>
                <w:b/>
                <w:bCs/>
              </w:rPr>
              <w:t>2</w:t>
            </w:r>
          </w:p>
        </w:tc>
        <w:tc>
          <w:tcPr>
            <w:tcW w:w="1701" w:type="dxa"/>
          </w:tcPr>
          <w:p w14:paraId="4C7E5D56" w14:textId="77777777" w:rsidR="00BD5692" w:rsidRDefault="00BD5692" w:rsidP="00BF039F">
            <w:r>
              <w:t xml:space="preserve">Non-ML: </w:t>
            </w:r>
          </w:p>
        </w:tc>
        <w:tc>
          <w:tcPr>
            <w:tcW w:w="1843" w:type="dxa"/>
          </w:tcPr>
          <w:p w14:paraId="26CF7BD1" w14:textId="77777777" w:rsidR="00BD5692" w:rsidRDefault="00BD5692" w:rsidP="00BF039F">
            <w:r>
              <w:t>Tokenized using NLTK and mined for sentiment using the Harvard General Inquirer dictionary</w:t>
            </w:r>
          </w:p>
        </w:tc>
        <w:tc>
          <w:tcPr>
            <w:tcW w:w="2268" w:type="dxa"/>
          </w:tcPr>
          <w:p w14:paraId="00CDD706" w14:textId="77777777" w:rsidR="00BD5692" w:rsidRDefault="00BD5692" w:rsidP="00BF039F">
            <w:r>
              <w:t>Reuters textual data</w:t>
            </w:r>
          </w:p>
        </w:tc>
        <w:tc>
          <w:tcPr>
            <w:tcW w:w="1134" w:type="dxa"/>
          </w:tcPr>
          <w:p w14:paraId="73BEA957" w14:textId="77777777" w:rsidR="00BD5692" w:rsidRDefault="00BD5692" w:rsidP="00BF039F">
            <w:r>
              <w:t>S&amp;P 500</w:t>
            </w:r>
          </w:p>
        </w:tc>
        <w:tc>
          <w:tcPr>
            <w:tcW w:w="1417" w:type="dxa"/>
          </w:tcPr>
          <w:p w14:paraId="7473563B" w14:textId="77777777" w:rsidR="00BD5692" w:rsidRDefault="00BD5692" w:rsidP="00BF039F">
            <w:r>
              <w:t>Correlation: up to -0.908</w:t>
            </w:r>
          </w:p>
        </w:tc>
      </w:tr>
      <w:tr w:rsidR="00BD5692" w14:paraId="0AB9E437" w14:textId="77777777" w:rsidTr="00B158D0">
        <w:tc>
          <w:tcPr>
            <w:tcW w:w="1135" w:type="dxa"/>
            <w:shd w:val="clear" w:color="auto" w:fill="940504"/>
          </w:tcPr>
          <w:p w14:paraId="6C3C404A" w14:textId="77777777" w:rsidR="00BD5692" w:rsidRPr="008A18C6" w:rsidRDefault="00BD5692" w:rsidP="00BF039F">
            <w:pPr>
              <w:rPr>
                <w:b/>
                <w:bCs/>
              </w:rPr>
            </w:pPr>
            <w:r>
              <w:rPr>
                <w:b/>
                <w:bCs/>
              </w:rPr>
              <w:t>3</w:t>
            </w:r>
          </w:p>
        </w:tc>
        <w:tc>
          <w:tcPr>
            <w:tcW w:w="1701" w:type="dxa"/>
          </w:tcPr>
          <w:p w14:paraId="5E7B580F" w14:textId="77777777" w:rsidR="00BD5692" w:rsidRDefault="00BD5692" w:rsidP="00BF039F">
            <w:r>
              <w:t>Random forest</w:t>
            </w:r>
          </w:p>
        </w:tc>
        <w:tc>
          <w:tcPr>
            <w:tcW w:w="1843" w:type="dxa"/>
            <w:vMerge w:val="restart"/>
          </w:tcPr>
          <w:p w14:paraId="3CEE16FC" w14:textId="77777777" w:rsidR="00BD5692" w:rsidRDefault="00BD5692" w:rsidP="00BF039F">
            <w:r>
              <w:t>Tweets from non-trading days were removed, standard stop words and URLs were removed.</w:t>
            </w:r>
          </w:p>
        </w:tc>
        <w:tc>
          <w:tcPr>
            <w:tcW w:w="2268" w:type="dxa"/>
            <w:vMerge w:val="restart"/>
          </w:tcPr>
          <w:p w14:paraId="14F48BBB" w14:textId="77777777" w:rsidR="00BD5692" w:rsidRDefault="00BD5692" w:rsidP="00BF039F">
            <w:r>
              <w:t>@theRealDonaldTrump tweets</w:t>
            </w:r>
          </w:p>
          <w:p w14:paraId="04A131AB" w14:textId="77777777" w:rsidR="00BD5692" w:rsidRDefault="00BD5692" w:rsidP="006E7299"/>
        </w:tc>
        <w:tc>
          <w:tcPr>
            <w:tcW w:w="1134" w:type="dxa"/>
            <w:vMerge w:val="restart"/>
          </w:tcPr>
          <w:p w14:paraId="36FB3175" w14:textId="77777777" w:rsidR="00BD5692" w:rsidRDefault="00BD5692" w:rsidP="00BF039F">
            <w:r>
              <w:t>INDU</w:t>
            </w:r>
          </w:p>
          <w:p w14:paraId="5DA52227" w14:textId="77777777" w:rsidR="00BD5692" w:rsidRDefault="00BD5692" w:rsidP="006E7299"/>
        </w:tc>
        <w:tc>
          <w:tcPr>
            <w:tcW w:w="1417" w:type="dxa"/>
          </w:tcPr>
          <w:p w14:paraId="231C2B67" w14:textId="77777777" w:rsidR="00BD5692" w:rsidRDefault="00BD5692" w:rsidP="00BF039F">
            <w:r>
              <w:t>0.94-0.98</w:t>
            </w:r>
          </w:p>
        </w:tc>
      </w:tr>
      <w:tr w:rsidR="00BD5692" w14:paraId="778E1EF8" w14:textId="77777777" w:rsidTr="00B158D0">
        <w:tc>
          <w:tcPr>
            <w:tcW w:w="1135" w:type="dxa"/>
            <w:shd w:val="clear" w:color="auto" w:fill="940504"/>
          </w:tcPr>
          <w:p w14:paraId="1874C4A2" w14:textId="77777777" w:rsidR="00BD5692" w:rsidRPr="008A18C6" w:rsidRDefault="00BD5692" w:rsidP="00F6249E">
            <w:pPr>
              <w:rPr>
                <w:b/>
                <w:bCs/>
              </w:rPr>
            </w:pPr>
            <w:r>
              <w:rPr>
                <w:b/>
                <w:bCs/>
              </w:rPr>
              <w:t>3</w:t>
            </w:r>
          </w:p>
        </w:tc>
        <w:tc>
          <w:tcPr>
            <w:tcW w:w="1701" w:type="dxa"/>
          </w:tcPr>
          <w:p w14:paraId="52A84C99" w14:textId="77777777" w:rsidR="00BD5692" w:rsidRDefault="00BD5692" w:rsidP="00F6249E">
            <w:r>
              <w:t>Decision tree</w:t>
            </w:r>
          </w:p>
        </w:tc>
        <w:tc>
          <w:tcPr>
            <w:tcW w:w="1843" w:type="dxa"/>
            <w:vMerge/>
          </w:tcPr>
          <w:p w14:paraId="1D8F69F1" w14:textId="77777777" w:rsidR="00BD5692" w:rsidRDefault="00BD5692" w:rsidP="00F6249E"/>
        </w:tc>
        <w:tc>
          <w:tcPr>
            <w:tcW w:w="2268" w:type="dxa"/>
            <w:vMerge/>
          </w:tcPr>
          <w:p w14:paraId="21E00CA8" w14:textId="77777777" w:rsidR="00BD5692" w:rsidRDefault="00BD5692" w:rsidP="006E7299"/>
        </w:tc>
        <w:tc>
          <w:tcPr>
            <w:tcW w:w="1134" w:type="dxa"/>
            <w:vMerge/>
          </w:tcPr>
          <w:p w14:paraId="2B525529" w14:textId="77777777" w:rsidR="00BD5692" w:rsidRDefault="00BD5692" w:rsidP="006E7299"/>
        </w:tc>
        <w:tc>
          <w:tcPr>
            <w:tcW w:w="1417" w:type="dxa"/>
          </w:tcPr>
          <w:p w14:paraId="1099CE5A" w14:textId="77777777" w:rsidR="00BD5692" w:rsidRDefault="00BD5692" w:rsidP="00F6249E">
            <w:r>
              <w:t>0.93 – 0.97</w:t>
            </w:r>
          </w:p>
        </w:tc>
      </w:tr>
      <w:tr w:rsidR="00BD5692" w14:paraId="74291B77" w14:textId="77777777" w:rsidTr="00B158D0">
        <w:tc>
          <w:tcPr>
            <w:tcW w:w="1135" w:type="dxa"/>
            <w:shd w:val="clear" w:color="auto" w:fill="940504"/>
          </w:tcPr>
          <w:p w14:paraId="22470CDA" w14:textId="77777777" w:rsidR="00BD5692" w:rsidRPr="008A18C6" w:rsidRDefault="00BD5692" w:rsidP="006E7299">
            <w:pPr>
              <w:rPr>
                <w:b/>
                <w:bCs/>
              </w:rPr>
            </w:pPr>
            <w:r>
              <w:rPr>
                <w:b/>
                <w:bCs/>
              </w:rPr>
              <w:t>3</w:t>
            </w:r>
          </w:p>
        </w:tc>
        <w:tc>
          <w:tcPr>
            <w:tcW w:w="1701" w:type="dxa"/>
          </w:tcPr>
          <w:p w14:paraId="1AC4CB4F" w14:textId="77777777" w:rsidR="00BD5692" w:rsidRDefault="00BD5692" w:rsidP="006E7299">
            <w:r>
              <w:t>Logistic regression</w:t>
            </w:r>
          </w:p>
        </w:tc>
        <w:tc>
          <w:tcPr>
            <w:tcW w:w="1843" w:type="dxa"/>
            <w:vMerge/>
          </w:tcPr>
          <w:p w14:paraId="0AB84D73" w14:textId="77777777" w:rsidR="00BD5692" w:rsidRDefault="00BD5692" w:rsidP="006E7299"/>
        </w:tc>
        <w:tc>
          <w:tcPr>
            <w:tcW w:w="2268" w:type="dxa"/>
            <w:vMerge/>
          </w:tcPr>
          <w:p w14:paraId="5B7FEDA6" w14:textId="77777777" w:rsidR="00BD5692" w:rsidRDefault="00BD5692" w:rsidP="006E7299"/>
        </w:tc>
        <w:tc>
          <w:tcPr>
            <w:tcW w:w="1134" w:type="dxa"/>
            <w:vMerge/>
          </w:tcPr>
          <w:p w14:paraId="55CCCDF9" w14:textId="77777777" w:rsidR="00BD5692" w:rsidRDefault="00BD5692" w:rsidP="006E7299"/>
        </w:tc>
        <w:tc>
          <w:tcPr>
            <w:tcW w:w="1417" w:type="dxa"/>
          </w:tcPr>
          <w:p w14:paraId="2D06AD0A" w14:textId="77777777" w:rsidR="00BD5692" w:rsidRDefault="00BD5692" w:rsidP="006E7299">
            <w:r>
              <w:t>0.7-0.81</w:t>
            </w:r>
          </w:p>
        </w:tc>
      </w:tr>
      <w:tr w:rsidR="00BD5692" w14:paraId="3547C6BE" w14:textId="77777777" w:rsidTr="00B158D0">
        <w:tc>
          <w:tcPr>
            <w:tcW w:w="1135" w:type="dxa"/>
            <w:shd w:val="clear" w:color="auto" w:fill="940504"/>
          </w:tcPr>
          <w:p w14:paraId="680FA554" w14:textId="77777777" w:rsidR="00BD5692" w:rsidRDefault="00BD5692" w:rsidP="006E7299">
            <w:pPr>
              <w:rPr>
                <w:b/>
                <w:bCs/>
              </w:rPr>
            </w:pPr>
            <w:r>
              <w:rPr>
                <w:b/>
                <w:bCs/>
              </w:rPr>
              <w:t>3</w:t>
            </w:r>
          </w:p>
        </w:tc>
        <w:tc>
          <w:tcPr>
            <w:tcW w:w="1701" w:type="dxa"/>
          </w:tcPr>
          <w:p w14:paraId="3B468685" w14:textId="77777777" w:rsidR="00BD5692" w:rsidRDefault="00BD5692" w:rsidP="006E7299">
            <w:r>
              <w:t>Random forest</w:t>
            </w:r>
          </w:p>
        </w:tc>
        <w:tc>
          <w:tcPr>
            <w:tcW w:w="1843" w:type="dxa"/>
            <w:vMerge/>
          </w:tcPr>
          <w:p w14:paraId="1BA37196" w14:textId="77777777" w:rsidR="00BD5692" w:rsidRDefault="00BD5692" w:rsidP="006E7299"/>
        </w:tc>
        <w:tc>
          <w:tcPr>
            <w:tcW w:w="2268" w:type="dxa"/>
            <w:vMerge/>
          </w:tcPr>
          <w:p w14:paraId="68495617" w14:textId="77777777" w:rsidR="00BD5692" w:rsidRDefault="00BD5692" w:rsidP="006E7299"/>
        </w:tc>
        <w:tc>
          <w:tcPr>
            <w:tcW w:w="1134" w:type="dxa"/>
            <w:vMerge w:val="restart"/>
          </w:tcPr>
          <w:p w14:paraId="60789EF3" w14:textId="77777777" w:rsidR="00BD5692" w:rsidRDefault="00BD5692" w:rsidP="006E7299">
            <w:r>
              <w:t>S&amp;P 500</w:t>
            </w:r>
          </w:p>
          <w:p w14:paraId="0E76AE04" w14:textId="77777777" w:rsidR="00BD5692" w:rsidRDefault="00BD5692" w:rsidP="006E7299"/>
        </w:tc>
        <w:tc>
          <w:tcPr>
            <w:tcW w:w="1417" w:type="dxa"/>
          </w:tcPr>
          <w:p w14:paraId="79FE8BD8" w14:textId="77777777" w:rsidR="00BD5692" w:rsidRDefault="00BD5692" w:rsidP="006E7299">
            <w:r>
              <w:t>0.91-0.92</w:t>
            </w:r>
          </w:p>
        </w:tc>
      </w:tr>
      <w:tr w:rsidR="00BD5692" w14:paraId="0A957E34" w14:textId="77777777" w:rsidTr="00B158D0">
        <w:tc>
          <w:tcPr>
            <w:tcW w:w="1135" w:type="dxa"/>
            <w:shd w:val="clear" w:color="auto" w:fill="940504"/>
          </w:tcPr>
          <w:p w14:paraId="1DA048CF" w14:textId="77777777" w:rsidR="00BD5692" w:rsidRDefault="00BD5692" w:rsidP="006E7299">
            <w:pPr>
              <w:rPr>
                <w:b/>
                <w:bCs/>
              </w:rPr>
            </w:pPr>
            <w:r>
              <w:rPr>
                <w:b/>
                <w:bCs/>
              </w:rPr>
              <w:t>3</w:t>
            </w:r>
          </w:p>
        </w:tc>
        <w:tc>
          <w:tcPr>
            <w:tcW w:w="1701" w:type="dxa"/>
          </w:tcPr>
          <w:p w14:paraId="2915E240" w14:textId="77777777" w:rsidR="00BD5692" w:rsidRDefault="00BD5692" w:rsidP="006E7299">
            <w:r>
              <w:t>Decision tree</w:t>
            </w:r>
          </w:p>
        </w:tc>
        <w:tc>
          <w:tcPr>
            <w:tcW w:w="1843" w:type="dxa"/>
            <w:vMerge/>
          </w:tcPr>
          <w:p w14:paraId="47957BCE" w14:textId="77777777" w:rsidR="00BD5692" w:rsidRDefault="00BD5692" w:rsidP="006E7299"/>
        </w:tc>
        <w:tc>
          <w:tcPr>
            <w:tcW w:w="2268" w:type="dxa"/>
            <w:vMerge/>
          </w:tcPr>
          <w:p w14:paraId="4CBB5D69" w14:textId="77777777" w:rsidR="00BD5692" w:rsidRDefault="00BD5692" w:rsidP="006E7299"/>
        </w:tc>
        <w:tc>
          <w:tcPr>
            <w:tcW w:w="1134" w:type="dxa"/>
            <w:vMerge/>
          </w:tcPr>
          <w:p w14:paraId="4AFB5B3D" w14:textId="77777777" w:rsidR="00BD5692" w:rsidRDefault="00BD5692" w:rsidP="006E7299"/>
        </w:tc>
        <w:tc>
          <w:tcPr>
            <w:tcW w:w="1417" w:type="dxa"/>
          </w:tcPr>
          <w:p w14:paraId="27E801B0" w14:textId="77777777" w:rsidR="00BD5692" w:rsidRDefault="00BD5692" w:rsidP="006E7299">
            <w:r>
              <w:t>0.83-0.88</w:t>
            </w:r>
          </w:p>
        </w:tc>
      </w:tr>
      <w:tr w:rsidR="00BD5692" w14:paraId="782765F3" w14:textId="77777777" w:rsidTr="00B158D0">
        <w:tc>
          <w:tcPr>
            <w:tcW w:w="1135" w:type="dxa"/>
            <w:shd w:val="clear" w:color="auto" w:fill="940504"/>
          </w:tcPr>
          <w:p w14:paraId="24174C63" w14:textId="77777777" w:rsidR="00BD5692" w:rsidRDefault="00BD5692" w:rsidP="006E7299">
            <w:pPr>
              <w:rPr>
                <w:b/>
                <w:bCs/>
              </w:rPr>
            </w:pPr>
            <w:r>
              <w:rPr>
                <w:b/>
                <w:bCs/>
              </w:rPr>
              <w:lastRenderedPageBreak/>
              <w:t>3</w:t>
            </w:r>
          </w:p>
        </w:tc>
        <w:tc>
          <w:tcPr>
            <w:tcW w:w="1701" w:type="dxa"/>
          </w:tcPr>
          <w:p w14:paraId="2CDA2DFC" w14:textId="77777777" w:rsidR="00BD5692" w:rsidRDefault="00BD5692" w:rsidP="006E7299">
            <w:r>
              <w:t>Logistic regression</w:t>
            </w:r>
          </w:p>
        </w:tc>
        <w:tc>
          <w:tcPr>
            <w:tcW w:w="1843" w:type="dxa"/>
            <w:vMerge/>
          </w:tcPr>
          <w:p w14:paraId="4922E2FB" w14:textId="77777777" w:rsidR="00BD5692" w:rsidRDefault="00BD5692" w:rsidP="006E7299"/>
        </w:tc>
        <w:tc>
          <w:tcPr>
            <w:tcW w:w="2268" w:type="dxa"/>
            <w:vMerge/>
          </w:tcPr>
          <w:p w14:paraId="5A6A8721" w14:textId="77777777" w:rsidR="00BD5692" w:rsidRDefault="00BD5692" w:rsidP="006E7299"/>
        </w:tc>
        <w:tc>
          <w:tcPr>
            <w:tcW w:w="1134" w:type="dxa"/>
            <w:vMerge/>
          </w:tcPr>
          <w:p w14:paraId="43CEF5EC" w14:textId="77777777" w:rsidR="00BD5692" w:rsidRDefault="00BD5692" w:rsidP="006E7299"/>
        </w:tc>
        <w:tc>
          <w:tcPr>
            <w:tcW w:w="1417" w:type="dxa"/>
          </w:tcPr>
          <w:p w14:paraId="75BD3F04" w14:textId="77777777" w:rsidR="00BD5692" w:rsidRDefault="00BD5692" w:rsidP="006E7299">
            <w:r>
              <w:t>0.64-0.77</w:t>
            </w:r>
          </w:p>
        </w:tc>
      </w:tr>
      <w:tr w:rsidR="00BD5692" w14:paraId="117DD665" w14:textId="77777777" w:rsidTr="00B158D0">
        <w:tc>
          <w:tcPr>
            <w:tcW w:w="1135" w:type="dxa"/>
            <w:shd w:val="clear" w:color="auto" w:fill="940504"/>
          </w:tcPr>
          <w:p w14:paraId="1A7F11E4" w14:textId="77777777" w:rsidR="00BD5692" w:rsidRDefault="00BD5692" w:rsidP="006E7299">
            <w:pPr>
              <w:rPr>
                <w:b/>
                <w:bCs/>
              </w:rPr>
            </w:pPr>
            <w:r>
              <w:rPr>
                <w:b/>
                <w:bCs/>
              </w:rPr>
              <w:t>4</w:t>
            </w:r>
          </w:p>
        </w:tc>
        <w:tc>
          <w:tcPr>
            <w:tcW w:w="1701" w:type="dxa"/>
          </w:tcPr>
          <w:p w14:paraId="17DE1FFD" w14:textId="77777777" w:rsidR="00BD5692" w:rsidRDefault="00BD5692" w:rsidP="006E7299">
            <w:r>
              <w:t xml:space="preserve">N-gram, TF-IDF, Naïve Bayes, K-NN </w:t>
            </w:r>
          </w:p>
        </w:tc>
        <w:tc>
          <w:tcPr>
            <w:tcW w:w="1843" w:type="dxa"/>
          </w:tcPr>
          <w:p w14:paraId="3F7DDD50" w14:textId="77777777" w:rsidR="00BD5692" w:rsidRDefault="00BD5692" w:rsidP="006E7299">
            <w:r>
              <w:t>Tokenize, to lowercase, stopwords, stemming, abbreviation processing, filtering words with two or less characters</w:t>
            </w:r>
          </w:p>
        </w:tc>
        <w:tc>
          <w:tcPr>
            <w:tcW w:w="2268" w:type="dxa"/>
          </w:tcPr>
          <w:p w14:paraId="5AA02CF0" w14:textId="77777777" w:rsidR="00BD5692" w:rsidRDefault="00BD5692" w:rsidP="006E7299">
            <w:r>
              <w:t xml:space="preserve">News articles and financial reports from Nasdaq.com, Reuters, wall street journal, marketwatch.com, zacks.com, yahoo finance, Google finance and economics.com. </w:t>
            </w:r>
          </w:p>
        </w:tc>
        <w:tc>
          <w:tcPr>
            <w:tcW w:w="1134" w:type="dxa"/>
          </w:tcPr>
          <w:p w14:paraId="4DE8DC16" w14:textId="77777777" w:rsidR="00BD5692" w:rsidRDefault="00BD5692" w:rsidP="006E7299">
            <w:r>
              <w:t>Yahoo Inc, Microsoft Corporation MSFT and Facebook Inc.</w:t>
            </w:r>
          </w:p>
        </w:tc>
        <w:tc>
          <w:tcPr>
            <w:tcW w:w="1417" w:type="dxa"/>
          </w:tcPr>
          <w:p w14:paraId="79501D38" w14:textId="77777777" w:rsidR="00BD5692" w:rsidRDefault="00BD5692" w:rsidP="006E7299">
            <w:r>
              <w:t>0.898</w:t>
            </w:r>
          </w:p>
        </w:tc>
      </w:tr>
      <w:tr w:rsidR="00BD5692" w14:paraId="27A2C750" w14:textId="77777777" w:rsidTr="00B158D0">
        <w:tc>
          <w:tcPr>
            <w:tcW w:w="1135" w:type="dxa"/>
            <w:shd w:val="clear" w:color="auto" w:fill="940504"/>
          </w:tcPr>
          <w:p w14:paraId="2396ADA5" w14:textId="77777777" w:rsidR="00BD5692" w:rsidRDefault="00BD5692" w:rsidP="0086418A">
            <w:pPr>
              <w:rPr>
                <w:b/>
                <w:bCs/>
              </w:rPr>
            </w:pPr>
            <w:r>
              <w:rPr>
                <w:b/>
                <w:bCs/>
              </w:rPr>
              <w:t>5</w:t>
            </w:r>
          </w:p>
        </w:tc>
        <w:tc>
          <w:tcPr>
            <w:tcW w:w="1701" w:type="dxa"/>
          </w:tcPr>
          <w:p w14:paraId="66905B52" w14:textId="77777777" w:rsidR="00BD5692" w:rsidRDefault="00BD5692" w:rsidP="0086418A">
            <w:r>
              <w:t>Time series logistic regression</w:t>
            </w:r>
          </w:p>
        </w:tc>
        <w:tc>
          <w:tcPr>
            <w:tcW w:w="1843" w:type="dxa"/>
            <w:vMerge w:val="restart"/>
          </w:tcPr>
          <w:p w14:paraId="4B0C4476" w14:textId="77777777" w:rsidR="00BD5692" w:rsidRDefault="00BD5692" w:rsidP="0086418A">
            <w:r>
              <w:t xml:space="preserve">Feature extraction: lags, window features (technical indicators) </w:t>
            </w:r>
          </w:p>
          <w:p w14:paraId="30AB3D62" w14:textId="77777777" w:rsidR="00BD5692" w:rsidRDefault="00BD5692" w:rsidP="0086418A"/>
        </w:tc>
        <w:tc>
          <w:tcPr>
            <w:tcW w:w="2268" w:type="dxa"/>
            <w:vMerge w:val="restart"/>
          </w:tcPr>
          <w:p w14:paraId="345E9C43" w14:textId="77777777" w:rsidR="00BD5692" w:rsidRDefault="00BD5692" w:rsidP="0086418A">
            <w:r>
              <w:t>Non-text data: numerical indicator data – S&amp;P 500 historical data and the global 8 index</w:t>
            </w:r>
          </w:p>
          <w:p w14:paraId="2C9D9101" w14:textId="77777777" w:rsidR="00BD5692" w:rsidRDefault="00BD5692" w:rsidP="0086418A"/>
        </w:tc>
        <w:tc>
          <w:tcPr>
            <w:tcW w:w="1134" w:type="dxa"/>
            <w:vMerge w:val="restart"/>
          </w:tcPr>
          <w:p w14:paraId="33D0A4F6" w14:textId="77777777" w:rsidR="00BD5692" w:rsidRDefault="00BD5692" w:rsidP="0086418A">
            <w:r>
              <w:t>Individual S&amp;P 500 stocks movements</w:t>
            </w:r>
          </w:p>
          <w:p w14:paraId="665543C9" w14:textId="77777777" w:rsidR="00BD5692" w:rsidRDefault="00BD5692" w:rsidP="0086418A"/>
        </w:tc>
        <w:tc>
          <w:tcPr>
            <w:tcW w:w="1417" w:type="dxa"/>
          </w:tcPr>
          <w:p w14:paraId="70166EBA" w14:textId="77777777" w:rsidR="00BD5692" w:rsidRDefault="00BD5692" w:rsidP="0086418A">
            <w:r>
              <w:t>0.7861</w:t>
            </w:r>
          </w:p>
        </w:tc>
      </w:tr>
      <w:tr w:rsidR="00BD5692" w14:paraId="529BF2CC" w14:textId="77777777" w:rsidTr="00B158D0">
        <w:tc>
          <w:tcPr>
            <w:tcW w:w="1135" w:type="dxa"/>
            <w:shd w:val="clear" w:color="auto" w:fill="940504"/>
          </w:tcPr>
          <w:p w14:paraId="2AC517B7" w14:textId="77777777" w:rsidR="00BD5692" w:rsidRDefault="00BD5692" w:rsidP="0086418A">
            <w:pPr>
              <w:rPr>
                <w:b/>
                <w:bCs/>
              </w:rPr>
            </w:pPr>
            <w:r>
              <w:rPr>
                <w:b/>
                <w:bCs/>
              </w:rPr>
              <w:t>5</w:t>
            </w:r>
          </w:p>
        </w:tc>
        <w:tc>
          <w:tcPr>
            <w:tcW w:w="1701" w:type="dxa"/>
          </w:tcPr>
          <w:p w14:paraId="662B7E2D" w14:textId="77777777" w:rsidR="00BD5692" w:rsidRDefault="00BD5692" w:rsidP="0086418A">
            <w:r>
              <w:t>Time series random forest</w:t>
            </w:r>
          </w:p>
        </w:tc>
        <w:tc>
          <w:tcPr>
            <w:tcW w:w="1843" w:type="dxa"/>
            <w:vMerge/>
          </w:tcPr>
          <w:p w14:paraId="2D94751E" w14:textId="77777777" w:rsidR="00BD5692" w:rsidRDefault="00BD5692" w:rsidP="0086418A"/>
        </w:tc>
        <w:tc>
          <w:tcPr>
            <w:tcW w:w="2268" w:type="dxa"/>
            <w:vMerge/>
          </w:tcPr>
          <w:p w14:paraId="335DC189" w14:textId="77777777" w:rsidR="00BD5692" w:rsidRDefault="00BD5692" w:rsidP="0086418A"/>
        </w:tc>
        <w:tc>
          <w:tcPr>
            <w:tcW w:w="1134" w:type="dxa"/>
            <w:vMerge/>
          </w:tcPr>
          <w:p w14:paraId="2ED6831B" w14:textId="77777777" w:rsidR="00BD5692" w:rsidRDefault="00BD5692" w:rsidP="0086418A"/>
        </w:tc>
        <w:tc>
          <w:tcPr>
            <w:tcW w:w="1417" w:type="dxa"/>
          </w:tcPr>
          <w:p w14:paraId="76707095" w14:textId="77777777" w:rsidR="00BD5692" w:rsidRDefault="00BD5692" w:rsidP="0086418A">
            <w:r>
              <w:t>0.7797</w:t>
            </w:r>
          </w:p>
        </w:tc>
      </w:tr>
      <w:tr w:rsidR="00BD5692" w14:paraId="6FA58378" w14:textId="77777777" w:rsidTr="00B158D0">
        <w:tc>
          <w:tcPr>
            <w:tcW w:w="1135" w:type="dxa"/>
            <w:shd w:val="clear" w:color="auto" w:fill="940504"/>
          </w:tcPr>
          <w:p w14:paraId="43BE60E3" w14:textId="77777777" w:rsidR="00BD5692" w:rsidRDefault="00BD5692" w:rsidP="0086418A">
            <w:pPr>
              <w:rPr>
                <w:b/>
                <w:bCs/>
              </w:rPr>
            </w:pPr>
            <w:r>
              <w:rPr>
                <w:b/>
                <w:bCs/>
              </w:rPr>
              <w:t>5</w:t>
            </w:r>
          </w:p>
        </w:tc>
        <w:tc>
          <w:tcPr>
            <w:tcW w:w="1701" w:type="dxa"/>
          </w:tcPr>
          <w:p w14:paraId="7997CA10" w14:textId="77777777" w:rsidR="00BD5692" w:rsidRDefault="00BD5692" w:rsidP="0086418A">
            <w:r>
              <w:t>Time series neural network</w:t>
            </w:r>
          </w:p>
        </w:tc>
        <w:tc>
          <w:tcPr>
            <w:tcW w:w="1843" w:type="dxa"/>
            <w:vMerge/>
          </w:tcPr>
          <w:p w14:paraId="4F2FD3B4" w14:textId="77777777" w:rsidR="00BD5692" w:rsidRDefault="00BD5692" w:rsidP="0086418A"/>
        </w:tc>
        <w:tc>
          <w:tcPr>
            <w:tcW w:w="2268" w:type="dxa"/>
            <w:vMerge/>
          </w:tcPr>
          <w:p w14:paraId="78D97F06" w14:textId="77777777" w:rsidR="00BD5692" w:rsidRDefault="00BD5692" w:rsidP="0086418A"/>
        </w:tc>
        <w:tc>
          <w:tcPr>
            <w:tcW w:w="1134" w:type="dxa"/>
            <w:vMerge/>
          </w:tcPr>
          <w:p w14:paraId="4AEAF2D4" w14:textId="77777777" w:rsidR="00BD5692" w:rsidRDefault="00BD5692" w:rsidP="0086418A"/>
        </w:tc>
        <w:tc>
          <w:tcPr>
            <w:tcW w:w="1417" w:type="dxa"/>
          </w:tcPr>
          <w:p w14:paraId="32728D5A" w14:textId="77777777" w:rsidR="00BD5692" w:rsidRDefault="00BD5692" w:rsidP="0086418A">
            <w:r>
              <w:t>0.7775</w:t>
            </w:r>
          </w:p>
        </w:tc>
      </w:tr>
      <w:tr w:rsidR="00BD5692" w14:paraId="62DABCEE" w14:textId="77777777" w:rsidTr="00B158D0">
        <w:tc>
          <w:tcPr>
            <w:tcW w:w="1135" w:type="dxa"/>
            <w:shd w:val="clear" w:color="auto" w:fill="940504"/>
          </w:tcPr>
          <w:p w14:paraId="3BB18143" w14:textId="77777777" w:rsidR="00BD5692" w:rsidRDefault="00BD5692" w:rsidP="0086418A">
            <w:pPr>
              <w:rPr>
                <w:b/>
                <w:bCs/>
              </w:rPr>
            </w:pPr>
            <w:r>
              <w:rPr>
                <w:b/>
                <w:bCs/>
              </w:rPr>
              <w:t>5</w:t>
            </w:r>
          </w:p>
        </w:tc>
        <w:tc>
          <w:tcPr>
            <w:tcW w:w="1701" w:type="dxa"/>
          </w:tcPr>
          <w:p w14:paraId="23B8CC1F" w14:textId="77777777" w:rsidR="00BD5692" w:rsidRDefault="00BD5692" w:rsidP="0086418A">
            <w:r>
              <w:t>Time series gradient boosted trees</w:t>
            </w:r>
          </w:p>
        </w:tc>
        <w:tc>
          <w:tcPr>
            <w:tcW w:w="1843" w:type="dxa"/>
            <w:vMerge/>
          </w:tcPr>
          <w:p w14:paraId="037B8081" w14:textId="77777777" w:rsidR="00BD5692" w:rsidRDefault="00BD5692" w:rsidP="0086418A"/>
        </w:tc>
        <w:tc>
          <w:tcPr>
            <w:tcW w:w="2268" w:type="dxa"/>
            <w:vMerge/>
          </w:tcPr>
          <w:p w14:paraId="33FD9407" w14:textId="77777777" w:rsidR="00BD5692" w:rsidRDefault="00BD5692" w:rsidP="0086418A"/>
        </w:tc>
        <w:tc>
          <w:tcPr>
            <w:tcW w:w="1134" w:type="dxa"/>
            <w:vMerge/>
          </w:tcPr>
          <w:p w14:paraId="2224AF1B" w14:textId="77777777" w:rsidR="00BD5692" w:rsidRDefault="00BD5692" w:rsidP="0086418A"/>
        </w:tc>
        <w:tc>
          <w:tcPr>
            <w:tcW w:w="1417" w:type="dxa"/>
          </w:tcPr>
          <w:p w14:paraId="745E5B1F" w14:textId="77777777" w:rsidR="00BD5692" w:rsidRDefault="00BD5692" w:rsidP="0086418A">
            <w:r>
              <w:t>0.7798</w:t>
            </w:r>
          </w:p>
        </w:tc>
      </w:tr>
      <w:tr w:rsidR="00BD5692" w14:paraId="6D3EB737" w14:textId="77777777" w:rsidTr="00B158D0">
        <w:tc>
          <w:tcPr>
            <w:tcW w:w="1135" w:type="dxa"/>
            <w:shd w:val="clear" w:color="auto" w:fill="940504"/>
          </w:tcPr>
          <w:p w14:paraId="7C8EDC49" w14:textId="77777777" w:rsidR="00BD5692" w:rsidRDefault="00BD5692" w:rsidP="0086418A">
            <w:pPr>
              <w:rPr>
                <w:b/>
                <w:bCs/>
              </w:rPr>
            </w:pPr>
            <w:r>
              <w:rPr>
                <w:b/>
                <w:bCs/>
              </w:rPr>
              <w:t>6</w:t>
            </w:r>
          </w:p>
        </w:tc>
        <w:tc>
          <w:tcPr>
            <w:tcW w:w="1701" w:type="dxa"/>
          </w:tcPr>
          <w:p w14:paraId="0FA5D6F5" w14:textId="77777777" w:rsidR="00BD5692" w:rsidRDefault="00BD5692" w:rsidP="0086418A">
            <w:r>
              <w:t>Logistic regression</w:t>
            </w:r>
          </w:p>
        </w:tc>
        <w:tc>
          <w:tcPr>
            <w:tcW w:w="1843" w:type="dxa"/>
            <w:vMerge w:val="restart"/>
          </w:tcPr>
          <w:p w14:paraId="683420FC" w14:textId="77777777" w:rsidR="00BD5692" w:rsidRDefault="00BD5692" w:rsidP="0086418A">
            <w:r>
              <w:t>Transform daily prices into daily returns, exclude data from days when markets were closed, aligning data from markets in different time zones, feature selection using the forward search method</w:t>
            </w:r>
          </w:p>
        </w:tc>
        <w:tc>
          <w:tcPr>
            <w:tcW w:w="2268" w:type="dxa"/>
            <w:vMerge w:val="restart"/>
          </w:tcPr>
          <w:p w14:paraId="32E2554A" w14:textId="77777777" w:rsidR="00BD5692" w:rsidRDefault="00BD5692" w:rsidP="0086418A">
            <w:r>
              <w:t>Non-text data: numerical indicator data - global financial market indices, currency exchange rates, S&amp;P 500 historical data</w:t>
            </w:r>
          </w:p>
        </w:tc>
        <w:tc>
          <w:tcPr>
            <w:tcW w:w="1134" w:type="dxa"/>
            <w:vMerge w:val="restart"/>
          </w:tcPr>
          <w:p w14:paraId="2FEEC762" w14:textId="77777777" w:rsidR="00BD5692" w:rsidRDefault="00BD5692" w:rsidP="0086418A">
            <w:r>
              <w:t>S&amp;P 500 index future market trend</w:t>
            </w:r>
          </w:p>
        </w:tc>
        <w:tc>
          <w:tcPr>
            <w:tcW w:w="1417" w:type="dxa"/>
          </w:tcPr>
          <w:p w14:paraId="7663C9B9" w14:textId="77777777" w:rsidR="00BD5692" w:rsidRDefault="00BD5692" w:rsidP="0086418A">
            <w:r>
              <w:t>0.6062</w:t>
            </w:r>
          </w:p>
        </w:tc>
      </w:tr>
      <w:tr w:rsidR="00BD5692" w14:paraId="4FF25D76" w14:textId="77777777" w:rsidTr="00B158D0">
        <w:tc>
          <w:tcPr>
            <w:tcW w:w="1135" w:type="dxa"/>
            <w:shd w:val="clear" w:color="auto" w:fill="940504"/>
          </w:tcPr>
          <w:p w14:paraId="1A07A04F" w14:textId="77777777" w:rsidR="00BD5692" w:rsidRDefault="00BD5692" w:rsidP="006D3F5B">
            <w:pPr>
              <w:rPr>
                <w:b/>
                <w:bCs/>
              </w:rPr>
            </w:pPr>
            <w:r>
              <w:rPr>
                <w:b/>
                <w:bCs/>
              </w:rPr>
              <w:t>6</w:t>
            </w:r>
          </w:p>
        </w:tc>
        <w:tc>
          <w:tcPr>
            <w:tcW w:w="1701" w:type="dxa"/>
          </w:tcPr>
          <w:p w14:paraId="319DBCC2" w14:textId="77777777" w:rsidR="00BD5692" w:rsidRDefault="00BD5692" w:rsidP="006D3F5B">
            <w:r>
              <w:t>Gaussian discriminant analysis</w:t>
            </w:r>
          </w:p>
        </w:tc>
        <w:tc>
          <w:tcPr>
            <w:tcW w:w="1843" w:type="dxa"/>
            <w:vMerge/>
          </w:tcPr>
          <w:p w14:paraId="0B5F31F3" w14:textId="77777777" w:rsidR="00BD5692" w:rsidRDefault="00BD5692" w:rsidP="006D3F5B"/>
        </w:tc>
        <w:tc>
          <w:tcPr>
            <w:tcW w:w="2268" w:type="dxa"/>
            <w:vMerge/>
          </w:tcPr>
          <w:p w14:paraId="5E0BF817" w14:textId="77777777" w:rsidR="00BD5692" w:rsidRDefault="00BD5692" w:rsidP="006D3F5B"/>
        </w:tc>
        <w:tc>
          <w:tcPr>
            <w:tcW w:w="1134" w:type="dxa"/>
            <w:vMerge/>
          </w:tcPr>
          <w:p w14:paraId="0C3968C5" w14:textId="77777777" w:rsidR="00BD5692" w:rsidRDefault="00BD5692" w:rsidP="006D3F5B"/>
        </w:tc>
        <w:tc>
          <w:tcPr>
            <w:tcW w:w="1417" w:type="dxa"/>
          </w:tcPr>
          <w:p w14:paraId="1174FBF3" w14:textId="77777777" w:rsidR="00BD5692" w:rsidRDefault="00BD5692" w:rsidP="006D3F5B">
            <w:r>
              <w:t>0.6062</w:t>
            </w:r>
          </w:p>
        </w:tc>
      </w:tr>
      <w:tr w:rsidR="00BD5692" w14:paraId="5AA7AA17" w14:textId="77777777" w:rsidTr="00B158D0">
        <w:tc>
          <w:tcPr>
            <w:tcW w:w="1135" w:type="dxa"/>
            <w:shd w:val="clear" w:color="auto" w:fill="940504"/>
          </w:tcPr>
          <w:p w14:paraId="1FF85CF3" w14:textId="77777777" w:rsidR="00BD5692" w:rsidRDefault="00BD5692" w:rsidP="006D3F5B">
            <w:pPr>
              <w:rPr>
                <w:b/>
                <w:bCs/>
              </w:rPr>
            </w:pPr>
            <w:r>
              <w:rPr>
                <w:b/>
                <w:bCs/>
              </w:rPr>
              <w:t>6</w:t>
            </w:r>
          </w:p>
        </w:tc>
        <w:tc>
          <w:tcPr>
            <w:tcW w:w="1701" w:type="dxa"/>
          </w:tcPr>
          <w:p w14:paraId="16128B08" w14:textId="77777777" w:rsidR="00BD5692" w:rsidRDefault="00BD5692" w:rsidP="006D3F5B">
            <w:r>
              <w:t>Naïve Bayes</w:t>
            </w:r>
          </w:p>
        </w:tc>
        <w:tc>
          <w:tcPr>
            <w:tcW w:w="1843" w:type="dxa"/>
            <w:vMerge/>
          </w:tcPr>
          <w:p w14:paraId="606C6096" w14:textId="77777777" w:rsidR="00BD5692" w:rsidRDefault="00BD5692" w:rsidP="006D3F5B"/>
        </w:tc>
        <w:tc>
          <w:tcPr>
            <w:tcW w:w="2268" w:type="dxa"/>
            <w:vMerge/>
          </w:tcPr>
          <w:p w14:paraId="38C23A8D" w14:textId="77777777" w:rsidR="00BD5692" w:rsidRDefault="00BD5692" w:rsidP="006D3F5B"/>
        </w:tc>
        <w:tc>
          <w:tcPr>
            <w:tcW w:w="1134" w:type="dxa"/>
            <w:vMerge/>
          </w:tcPr>
          <w:p w14:paraId="0E4D07D2" w14:textId="77777777" w:rsidR="00BD5692" w:rsidRDefault="00BD5692" w:rsidP="006D3F5B"/>
        </w:tc>
        <w:tc>
          <w:tcPr>
            <w:tcW w:w="1417" w:type="dxa"/>
          </w:tcPr>
          <w:p w14:paraId="3C31B98A" w14:textId="77777777" w:rsidR="00BD5692" w:rsidRDefault="00BD5692" w:rsidP="006D3F5B">
            <w:r>
              <w:t>0.6038</w:t>
            </w:r>
          </w:p>
        </w:tc>
      </w:tr>
      <w:tr w:rsidR="00BD5692" w14:paraId="0DB62395" w14:textId="77777777" w:rsidTr="00B158D0">
        <w:tc>
          <w:tcPr>
            <w:tcW w:w="1135" w:type="dxa"/>
            <w:shd w:val="clear" w:color="auto" w:fill="940504"/>
          </w:tcPr>
          <w:p w14:paraId="6D350EB7" w14:textId="77777777" w:rsidR="00BD5692" w:rsidRDefault="00BD5692" w:rsidP="006D3F5B">
            <w:pPr>
              <w:rPr>
                <w:b/>
                <w:bCs/>
              </w:rPr>
            </w:pPr>
            <w:r>
              <w:rPr>
                <w:b/>
                <w:bCs/>
              </w:rPr>
              <w:t>6</w:t>
            </w:r>
          </w:p>
        </w:tc>
        <w:tc>
          <w:tcPr>
            <w:tcW w:w="1701" w:type="dxa"/>
          </w:tcPr>
          <w:p w14:paraId="278284EF" w14:textId="77777777" w:rsidR="00BD5692" w:rsidRDefault="00BD5692" w:rsidP="006D3F5B">
            <w:r>
              <w:t>Linear SVM</w:t>
            </w:r>
          </w:p>
        </w:tc>
        <w:tc>
          <w:tcPr>
            <w:tcW w:w="1843" w:type="dxa"/>
            <w:vMerge/>
          </w:tcPr>
          <w:p w14:paraId="55328171" w14:textId="77777777" w:rsidR="00BD5692" w:rsidRDefault="00BD5692" w:rsidP="006D3F5B"/>
        </w:tc>
        <w:tc>
          <w:tcPr>
            <w:tcW w:w="2268" w:type="dxa"/>
            <w:vMerge/>
          </w:tcPr>
          <w:p w14:paraId="0D9CA3DF" w14:textId="77777777" w:rsidR="00BD5692" w:rsidRDefault="00BD5692" w:rsidP="006D3F5B"/>
        </w:tc>
        <w:tc>
          <w:tcPr>
            <w:tcW w:w="1134" w:type="dxa"/>
            <w:vMerge/>
          </w:tcPr>
          <w:p w14:paraId="4D4750FE" w14:textId="77777777" w:rsidR="00BD5692" w:rsidRDefault="00BD5692" w:rsidP="006D3F5B"/>
        </w:tc>
        <w:tc>
          <w:tcPr>
            <w:tcW w:w="1417" w:type="dxa"/>
          </w:tcPr>
          <w:p w14:paraId="43FAF5D7" w14:textId="77777777" w:rsidR="00BD5692" w:rsidRDefault="00BD5692" w:rsidP="006D3F5B">
            <w:r>
              <w:t>0.5979</w:t>
            </w:r>
          </w:p>
        </w:tc>
      </w:tr>
      <w:tr w:rsidR="00BD5692" w14:paraId="7C505E2F" w14:textId="77777777" w:rsidTr="00B158D0">
        <w:tc>
          <w:tcPr>
            <w:tcW w:w="1135" w:type="dxa"/>
            <w:shd w:val="clear" w:color="auto" w:fill="940504"/>
          </w:tcPr>
          <w:p w14:paraId="1F7FC2E1" w14:textId="77777777" w:rsidR="00BD5692" w:rsidRDefault="00BD5692" w:rsidP="006D3F5B">
            <w:pPr>
              <w:rPr>
                <w:b/>
                <w:bCs/>
              </w:rPr>
            </w:pPr>
            <w:r>
              <w:rPr>
                <w:b/>
                <w:bCs/>
              </w:rPr>
              <w:t>6</w:t>
            </w:r>
          </w:p>
        </w:tc>
        <w:tc>
          <w:tcPr>
            <w:tcW w:w="1701" w:type="dxa"/>
          </w:tcPr>
          <w:p w14:paraId="0363EA9D" w14:textId="77777777" w:rsidR="00BD5692" w:rsidRDefault="00BD5692" w:rsidP="006D3F5B">
            <w:r>
              <w:t>Radial Basis Function SVM</w:t>
            </w:r>
          </w:p>
        </w:tc>
        <w:tc>
          <w:tcPr>
            <w:tcW w:w="1843" w:type="dxa"/>
            <w:vMerge/>
          </w:tcPr>
          <w:p w14:paraId="2B2C3758" w14:textId="77777777" w:rsidR="00BD5692" w:rsidRDefault="00BD5692" w:rsidP="006D3F5B"/>
        </w:tc>
        <w:tc>
          <w:tcPr>
            <w:tcW w:w="2268" w:type="dxa"/>
            <w:vMerge/>
          </w:tcPr>
          <w:p w14:paraId="5A53E82F" w14:textId="77777777" w:rsidR="00BD5692" w:rsidRDefault="00BD5692" w:rsidP="006D3F5B"/>
        </w:tc>
        <w:tc>
          <w:tcPr>
            <w:tcW w:w="1134" w:type="dxa"/>
            <w:vMerge/>
          </w:tcPr>
          <w:p w14:paraId="5FFF3C46" w14:textId="77777777" w:rsidR="00BD5692" w:rsidRDefault="00BD5692" w:rsidP="006D3F5B"/>
        </w:tc>
        <w:tc>
          <w:tcPr>
            <w:tcW w:w="1417" w:type="dxa"/>
          </w:tcPr>
          <w:p w14:paraId="5DB8242B" w14:textId="77777777" w:rsidR="00BD5692" w:rsidRDefault="00BD5692" w:rsidP="006D3F5B">
            <w:r>
              <w:t>0.6251</w:t>
            </w:r>
          </w:p>
        </w:tc>
      </w:tr>
      <w:tr w:rsidR="00BD5692" w14:paraId="4759334D" w14:textId="77777777" w:rsidTr="00B158D0">
        <w:tc>
          <w:tcPr>
            <w:tcW w:w="1135" w:type="dxa"/>
            <w:shd w:val="clear" w:color="auto" w:fill="940504"/>
          </w:tcPr>
          <w:p w14:paraId="323A25BD" w14:textId="77777777" w:rsidR="00BD5692" w:rsidRDefault="00BD5692" w:rsidP="006D3F5B">
            <w:pPr>
              <w:rPr>
                <w:b/>
                <w:bCs/>
              </w:rPr>
            </w:pPr>
            <w:r>
              <w:rPr>
                <w:b/>
                <w:bCs/>
              </w:rPr>
              <w:t>6</w:t>
            </w:r>
          </w:p>
        </w:tc>
        <w:tc>
          <w:tcPr>
            <w:tcW w:w="1701" w:type="dxa"/>
          </w:tcPr>
          <w:p w14:paraId="7BC69674" w14:textId="77777777" w:rsidR="00BD5692" w:rsidRDefault="00BD5692" w:rsidP="006D3F5B">
            <w:r>
              <w:t>Polynomial SVM</w:t>
            </w:r>
          </w:p>
        </w:tc>
        <w:tc>
          <w:tcPr>
            <w:tcW w:w="1843" w:type="dxa"/>
            <w:vMerge/>
          </w:tcPr>
          <w:p w14:paraId="0C86D555" w14:textId="77777777" w:rsidR="00BD5692" w:rsidRDefault="00BD5692" w:rsidP="006D3F5B"/>
        </w:tc>
        <w:tc>
          <w:tcPr>
            <w:tcW w:w="2268" w:type="dxa"/>
            <w:vMerge/>
          </w:tcPr>
          <w:p w14:paraId="2BB2D4A7" w14:textId="77777777" w:rsidR="00BD5692" w:rsidRDefault="00BD5692" w:rsidP="006D3F5B"/>
        </w:tc>
        <w:tc>
          <w:tcPr>
            <w:tcW w:w="1134" w:type="dxa"/>
            <w:vMerge/>
          </w:tcPr>
          <w:p w14:paraId="0694DC0B" w14:textId="77777777" w:rsidR="00BD5692" w:rsidRDefault="00BD5692" w:rsidP="006D3F5B"/>
        </w:tc>
        <w:tc>
          <w:tcPr>
            <w:tcW w:w="1417" w:type="dxa"/>
          </w:tcPr>
          <w:p w14:paraId="17CA4F84" w14:textId="77777777" w:rsidR="00BD5692" w:rsidRDefault="00BD5692" w:rsidP="006D3F5B">
            <w:r>
              <w:t>0.5943</w:t>
            </w:r>
          </w:p>
        </w:tc>
      </w:tr>
      <w:tr w:rsidR="00BD5692" w14:paraId="20DC26A3" w14:textId="77777777" w:rsidTr="00B158D0">
        <w:tc>
          <w:tcPr>
            <w:tcW w:w="1135" w:type="dxa"/>
            <w:shd w:val="clear" w:color="auto" w:fill="940504"/>
          </w:tcPr>
          <w:p w14:paraId="4411DB3A" w14:textId="77777777" w:rsidR="00BD5692" w:rsidRDefault="00BD5692" w:rsidP="006D3F5B">
            <w:pPr>
              <w:rPr>
                <w:b/>
                <w:bCs/>
              </w:rPr>
            </w:pPr>
            <w:r>
              <w:rPr>
                <w:b/>
                <w:bCs/>
              </w:rPr>
              <w:t>7</w:t>
            </w:r>
          </w:p>
        </w:tc>
        <w:tc>
          <w:tcPr>
            <w:tcW w:w="1701" w:type="dxa"/>
          </w:tcPr>
          <w:p w14:paraId="7C141A21" w14:textId="77777777" w:rsidR="00BD5692" w:rsidRDefault="00BD5692" w:rsidP="006D3F5B">
            <w:r>
              <w:t>SVM</w:t>
            </w:r>
          </w:p>
        </w:tc>
        <w:tc>
          <w:tcPr>
            <w:tcW w:w="1843" w:type="dxa"/>
            <w:vMerge w:val="restart"/>
          </w:tcPr>
          <w:p w14:paraId="2A3B70EE" w14:textId="77777777" w:rsidR="00BD5692" w:rsidRDefault="00BD5692" w:rsidP="006D3F5B">
            <w:r>
              <w:t>Feature extraction: speech subject, location, speaker profile, speaker credibility, context. Feature selection: extra tree classifier</w:t>
            </w:r>
          </w:p>
        </w:tc>
        <w:tc>
          <w:tcPr>
            <w:tcW w:w="2268" w:type="dxa"/>
            <w:vMerge w:val="restart"/>
          </w:tcPr>
          <w:p w14:paraId="45682790" w14:textId="77777777" w:rsidR="00BD5692" w:rsidRDefault="00BD5692" w:rsidP="006D3F5B">
            <w:r>
              <w:t>Political speeches and metadata</w:t>
            </w:r>
          </w:p>
        </w:tc>
        <w:tc>
          <w:tcPr>
            <w:tcW w:w="1134" w:type="dxa"/>
            <w:vMerge w:val="restart"/>
          </w:tcPr>
          <w:p w14:paraId="47C295A1" w14:textId="77777777" w:rsidR="00BD5692" w:rsidRDefault="00BD5692" w:rsidP="006D3F5B">
            <w:r>
              <w:t>Liar dataset</w:t>
            </w:r>
          </w:p>
        </w:tc>
        <w:tc>
          <w:tcPr>
            <w:tcW w:w="1417" w:type="dxa"/>
          </w:tcPr>
          <w:p w14:paraId="0EF324EC" w14:textId="77777777" w:rsidR="00BD5692" w:rsidRDefault="00BD5692" w:rsidP="006D3F5B">
            <w:r>
              <w:t>73.8</w:t>
            </w:r>
          </w:p>
        </w:tc>
      </w:tr>
      <w:tr w:rsidR="00BD5692" w14:paraId="4EA4BA60" w14:textId="77777777" w:rsidTr="00B158D0">
        <w:tc>
          <w:tcPr>
            <w:tcW w:w="1135" w:type="dxa"/>
            <w:shd w:val="clear" w:color="auto" w:fill="940504"/>
          </w:tcPr>
          <w:p w14:paraId="38C2F7D5" w14:textId="77777777" w:rsidR="00BD5692" w:rsidRDefault="00BD5692" w:rsidP="006D3F5B">
            <w:pPr>
              <w:rPr>
                <w:b/>
                <w:bCs/>
              </w:rPr>
            </w:pPr>
            <w:r>
              <w:rPr>
                <w:b/>
                <w:bCs/>
              </w:rPr>
              <w:t>7</w:t>
            </w:r>
          </w:p>
        </w:tc>
        <w:tc>
          <w:tcPr>
            <w:tcW w:w="1701" w:type="dxa"/>
          </w:tcPr>
          <w:p w14:paraId="2AAA7E32" w14:textId="77777777" w:rsidR="00BD5692" w:rsidRDefault="00BD5692" w:rsidP="006D3F5B">
            <w:r>
              <w:t>Multilayer perceptron</w:t>
            </w:r>
          </w:p>
        </w:tc>
        <w:tc>
          <w:tcPr>
            <w:tcW w:w="1843" w:type="dxa"/>
            <w:vMerge/>
          </w:tcPr>
          <w:p w14:paraId="69B81981" w14:textId="77777777" w:rsidR="00BD5692" w:rsidRDefault="00BD5692" w:rsidP="006D3F5B"/>
        </w:tc>
        <w:tc>
          <w:tcPr>
            <w:tcW w:w="2268" w:type="dxa"/>
            <w:vMerge/>
          </w:tcPr>
          <w:p w14:paraId="56B765CB" w14:textId="77777777" w:rsidR="00BD5692" w:rsidRDefault="00BD5692" w:rsidP="006D3F5B"/>
        </w:tc>
        <w:tc>
          <w:tcPr>
            <w:tcW w:w="1134" w:type="dxa"/>
            <w:vMerge/>
          </w:tcPr>
          <w:p w14:paraId="54C90738" w14:textId="77777777" w:rsidR="00BD5692" w:rsidRDefault="00BD5692" w:rsidP="006D3F5B"/>
        </w:tc>
        <w:tc>
          <w:tcPr>
            <w:tcW w:w="1417" w:type="dxa"/>
          </w:tcPr>
          <w:p w14:paraId="3F26CD74" w14:textId="77777777" w:rsidR="00BD5692" w:rsidRDefault="00BD5692" w:rsidP="006D3F5B">
            <w:r>
              <w:t>0.557</w:t>
            </w:r>
          </w:p>
        </w:tc>
      </w:tr>
      <w:tr w:rsidR="00BD5692" w14:paraId="6E351D75" w14:textId="77777777" w:rsidTr="00B158D0">
        <w:tc>
          <w:tcPr>
            <w:tcW w:w="1135" w:type="dxa"/>
            <w:shd w:val="clear" w:color="auto" w:fill="940504"/>
          </w:tcPr>
          <w:p w14:paraId="208EC98C" w14:textId="77777777" w:rsidR="00BD5692" w:rsidRDefault="00BD5692" w:rsidP="006D3F5B">
            <w:pPr>
              <w:rPr>
                <w:b/>
                <w:bCs/>
              </w:rPr>
            </w:pPr>
            <w:r>
              <w:rPr>
                <w:b/>
                <w:bCs/>
              </w:rPr>
              <w:t>7</w:t>
            </w:r>
          </w:p>
        </w:tc>
        <w:tc>
          <w:tcPr>
            <w:tcW w:w="1701" w:type="dxa"/>
          </w:tcPr>
          <w:p w14:paraId="20D6BD14" w14:textId="77777777" w:rsidR="00BD5692" w:rsidRDefault="00BD5692" w:rsidP="006D3F5B">
            <w:r>
              <w:t>Convolutional neural network</w:t>
            </w:r>
          </w:p>
        </w:tc>
        <w:tc>
          <w:tcPr>
            <w:tcW w:w="1843" w:type="dxa"/>
            <w:vMerge/>
          </w:tcPr>
          <w:p w14:paraId="69206B19" w14:textId="77777777" w:rsidR="00BD5692" w:rsidRDefault="00BD5692" w:rsidP="006D3F5B"/>
        </w:tc>
        <w:tc>
          <w:tcPr>
            <w:tcW w:w="2268" w:type="dxa"/>
            <w:vMerge/>
          </w:tcPr>
          <w:p w14:paraId="1BB99F30" w14:textId="77777777" w:rsidR="00BD5692" w:rsidRDefault="00BD5692" w:rsidP="006D3F5B"/>
        </w:tc>
        <w:tc>
          <w:tcPr>
            <w:tcW w:w="1134" w:type="dxa"/>
            <w:vMerge/>
          </w:tcPr>
          <w:p w14:paraId="3B1CA6A4" w14:textId="77777777" w:rsidR="00BD5692" w:rsidRDefault="00BD5692" w:rsidP="006D3F5B"/>
        </w:tc>
        <w:tc>
          <w:tcPr>
            <w:tcW w:w="1417" w:type="dxa"/>
          </w:tcPr>
          <w:p w14:paraId="5531AFE1" w14:textId="77777777" w:rsidR="00BD5692" w:rsidRDefault="00BD5692" w:rsidP="006D3F5B">
            <w:r>
              <w:t>0.614</w:t>
            </w:r>
          </w:p>
        </w:tc>
      </w:tr>
      <w:tr w:rsidR="00BD5692" w14:paraId="362AF0C3" w14:textId="77777777" w:rsidTr="00B158D0">
        <w:tc>
          <w:tcPr>
            <w:tcW w:w="1135" w:type="dxa"/>
            <w:shd w:val="clear" w:color="auto" w:fill="940504"/>
          </w:tcPr>
          <w:p w14:paraId="06B7FFBA" w14:textId="77777777" w:rsidR="00BD5692" w:rsidRDefault="00BD5692" w:rsidP="006D3F5B">
            <w:pPr>
              <w:rPr>
                <w:b/>
                <w:bCs/>
              </w:rPr>
            </w:pPr>
            <w:r>
              <w:rPr>
                <w:b/>
                <w:bCs/>
              </w:rPr>
              <w:t>7</w:t>
            </w:r>
          </w:p>
        </w:tc>
        <w:tc>
          <w:tcPr>
            <w:tcW w:w="1701" w:type="dxa"/>
          </w:tcPr>
          <w:p w14:paraId="5BDA3D8A" w14:textId="77777777" w:rsidR="00BD5692" w:rsidRDefault="00BD5692" w:rsidP="006D3F5B">
            <w:proofErr w:type="spellStart"/>
            <w:r>
              <w:t>Fasttext</w:t>
            </w:r>
            <w:proofErr w:type="spellEnd"/>
          </w:p>
        </w:tc>
        <w:tc>
          <w:tcPr>
            <w:tcW w:w="1843" w:type="dxa"/>
            <w:vMerge/>
          </w:tcPr>
          <w:p w14:paraId="5E77AF19" w14:textId="77777777" w:rsidR="00BD5692" w:rsidRDefault="00BD5692" w:rsidP="006D3F5B"/>
        </w:tc>
        <w:tc>
          <w:tcPr>
            <w:tcW w:w="2268" w:type="dxa"/>
            <w:vMerge/>
          </w:tcPr>
          <w:p w14:paraId="3085355D" w14:textId="77777777" w:rsidR="00BD5692" w:rsidRDefault="00BD5692" w:rsidP="006D3F5B"/>
        </w:tc>
        <w:tc>
          <w:tcPr>
            <w:tcW w:w="1134" w:type="dxa"/>
            <w:vMerge/>
          </w:tcPr>
          <w:p w14:paraId="015CFE1E" w14:textId="77777777" w:rsidR="00BD5692" w:rsidRDefault="00BD5692" w:rsidP="006D3F5B"/>
        </w:tc>
        <w:tc>
          <w:tcPr>
            <w:tcW w:w="1417" w:type="dxa"/>
          </w:tcPr>
          <w:p w14:paraId="678D6364" w14:textId="77777777" w:rsidR="00BD5692" w:rsidRDefault="00BD5692" w:rsidP="006D3F5B">
            <w:r>
              <w:t>0.662</w:t>
            </w:r>
          </w:p>
        </w:tc>
      </w:tr>
      <w:tr w:rsidR="00BD5692" w14:paraId="3D0662EE" w14:textId="77777777" w:rsidTr="00B158D0">
        <w:tc>
          <w:tcPr>
            <w:tcW w:w="1135" w:type="dxa"/>
            <w:shd w:val="clear" w:color="auto" w:fill="940504"/>
          </w:tcPr>
          <w:p w14:paraId="28632A54" w14:textId="77777777" w:rsidR="00BD5692" w:rsidRDefault="00BD5692" w:rsidP="006D3F5B">
            <w:pPr>
              <w:rPr>
                <w:b/>
                <w:bCs/>
              </w:rPr>
            </w:pPr>
            <w:r>
              <w:rPr>
                <w:b/>
                <w:bCs/>
              </w:rPr>
              <w:t>7</w:t>
            </w:r>
          </w:p>
        </w:tc>
        <w:tc>
          <w:tcPr>
            <w:tcW w:w="1701" w:type="dxa"/>
          </w:tcPr>
          <w:p w14:paraId="7F5BA8E9" w14:textId="77777777" w:rsidR="00BD5692" w:rsidRDefault="00BD5692" w:rsidP="006D3F5B">
            <w:r>
              <w:t>BERT</w:t>
            </w:r>
          </w:p>
        </w:tc>
        <w:tc>
          <w:tcPr>
            <w:tcW w:w="1843" w:type="dxa"/>
            <w:vMerge/>
          </w:tcPr>
          <w:p w14:paraId="7A6BEF06" w14:textId="77777777" w:rsidR="00BD5692" w:rsidRDefault="00BD5692" w:rsidP="006D3F5B"/>
        </w:tc>
        <w:tc>
          <w:tcPr>
            <w:tcW w:w="2268" w:type="dxa"/>
            <w:vMerge/>
          </w:tcPr>
          <w:p w14:paraId="19BDA71A" w14:textId="77777777" w:rsidR="00BD5692" w:rsidRDefault="00BD5692" w:rsidP="006D3F5B"/>
        </w:tc>
        <w:tc>
          <w:tcPr>
            <w:tcW w:w="1134" w:type="dxa"/>
            <w:vMerge/>
          </w:tcPr>
          <w:p w14:paraId="1BC055E8" w14:textId="77777777" w:rsidR="00BD5692" w:rsidRDefault="00BD5692" w:rsidP="006D3F5B"/>
        </w:tc>
        <w:tc>
          <w:tcPr>
            <w:tcW w:w="1417" w:type="dxa"/>
          </w:tcPr>
          <w:p w14:paraId="3CAC675E" w14:textId="77777777" w:rsidR="00BD5692" w:rsidRDefault="00BD5692" w:rsidP="006D3F5B">
            <w:r>
              <w:t>0.66</w:t>
            </w:r>
          </w:p>
        </w:tc>
      </w:tr>
    </w:tbl>
    <w:p w14:paraId="390E1FE0" w14:textId="77777777" w:rsidR="00BD5692" w:rsidRDefault="00BD5692" w:rsidP="001446D4"/>
    <w:p w14:paraId="6DE99EED" w14:textId="77777777" w:rsidR="00BD5692" w:rsidRDefault="00BD5692" w:rsidP="001446D4"/>
    <w:tbl>
      <w:tblPr>
        <w:tblStyle w:val="TableGrid"/>
        <w:tblW w:w="9498" w:type="dxa"/>
        <w:tblInd w:w="-289" w:type="dxa"/>
        <w:tblLook w:val="04A0" w:firstRow="1" w:lastRow="0" w:firstColumn="1" w:lastColumn="0" w:noHBand="0" w:noVBand="1"/>
      </w:tblPr>
      <w:tblGrid>
        <w:gridCol w:w="1319"/>
        <w:gridCol w:w="2685"/>
        <w:gridCol w:w="1551"/>
        <w:gridCol w:w="3943"/>
      </w:tblGrid>
      <w:tr w:rsidR="00BD5692" w14:paraId="701FF169" w14:textId="77777777" w:rsidTr="00B158D0">
        <w:tc>
          <w:tcPr>
            <w:tcW w:w="1319" w:type="dxa"/>
            <w:tcBorders>
              <w:bottom w:val="single" w:sz="4" w:space="0" w:color="auto"/>
            </w:tcBorders>
            <w:shd w:val="clear" w:color="auto" w:fill="940504"/>
          </w:tcPr>
          <w:p w14:paraId="3682E009" w14:textId="77777777" w:rsidR="00BD5692" w:rsidRPr="008A18C6" w:rsidRDefault="00BD5692" w:rsidP="001446D4">
            <w:pPr>
              <w:rPr>
                <w:b/>
                <w:bCs/>
              </w:rPr>
            </w:pPr>
            <w:r w:rsidRPr="008A18C6">
              <w:rPr>
                <w:b/>
                <w:bCs/>
              </w:rPr>
              <w:t>Paper</w:t>
            </w:r>
            <w:r>
              <w:rPr>
                <w:b/>
                <w:bCs/>
              </w:rPr>
              <w:t xml:space="preserve"> number</w:t>
            </w:r>
          </w:p>
        </w:tc>
        <w:tc>
          <w:tcPr>
            <w:tcW w:w="2685" w:type="dxa"/>
            <w:shd w:val="clear" w:color="auto" w:fill="940504"/>
          </w:tcPr>
          <w:p w14:paraId="55D98F83" w14:textId="77777777" w:rsidR="00BD5692" w:rsidRPr="008A18C6" w:rsidRDefault="00BD5692" w:rsidP="001446D4">
            <w:pPr>
              <w:rPr>
                <w:b/>
                <w:bCs/>
              </w:rPr>
            </w:pPr>
            <w:r w:rsidRPr="008A18C6">
              <w:rPr>
                <w:b/>
                <w:bCs/>
              </w:rPr>
              <w:t>Title</w:t>
            </w:r>
          </w:p>
        </w:tc>
        <w:tc>
          <w:tcPr>
            <w:tcW w:w="1551" w:type="dxa"/>
            <w:shd w:val="clear" w:color="auto" w:fill="940504"/>
          </w:tcPr>
          <w:p w14:paraId="1663710E" w14:textId="77777777" w:rsidR="00BD5692" w:rsidRPr="008A18C6" w:rsidRDefault="00BD5692" w:rsidP="001446D4">
            <w:pPr>
              <w:rPr>
                <w:b/>
                <w:bCs/>
              </w:rPr>
            </w:pPr>
            <w:r w:rsidRPr="008A18C6">
              <w:rPr>
                <w:b/>
                <w:bCs/>
              </w:rPr>
              <w:t>Citation</w:t>
            </w:r>
          </w:p>
        </w:tc>
        <w:tc>
          <w:tcPr>
            <w:tcW w:w="3943" w:type="dxa"/>
            <w:shd w:val="clear" w:color="auto" w:fill="940504"/>
          </w:tcPr>
          <w:p w14:paraId="7FF4DF1A" w14:textId="77777777" w:rsidR="00BD5692" w:rsidRPr="008A18C6" w:rsidRDefault="00BD5692" w:rsidP="001446D4">
            <w:pPr>
              <w:rPr>
                <w:b/>
                <w:bCs/>
              </w:rPr>
            </w:pPr>
            <w:r w:rsidRPr="008A18C6">
              <w:rPr>
                <w:b/>
                <w:bCs/>
              </w:rPr>
              <w:t>DOI</w:t>
            </w:r>
          </w:p>
        </w:tc>
      </w:tr>
      <w:tr w:rsidR="00BD5692" w14:paraId="795529D7" w14:textId="77777777" w:rsidTr="00B158D0">
        <w:tc>
          <w:tcPr>
            <w:tcW w:w="1319" w:type="dxa"/>
            <w:shd w:val="clear" w:color="auto" w:fill="940504"/>
          </w:tcPr>
          <w:p w14:paraId="147D4AD9" w14:textId="77777777" w:rsidR="00BD5692" w:rsidRPr="008A18C6" w:rsidRDefault="00BD5692" w:rsidP="001446D4">
            <w:pPr>
              <w:rPr>
                <w:b/>
                <w:bCs/>
              </w:rPr>
            </w:pPr>
            <w:r w:rsidRPr="008A18C6">
              <w:rPr>
                <w:b/>
                <w:bCs/>
              </w:rPr>
              <w:t>1</w:t>
            </w:r>
          </w:p>
        </w:tc>
        <w:tc>
          <w:tcPr>
            <w:tcW w:w="2685" w:type="dxa"/>
          </w:tcPr>
          <w:p w14:paraId="25AD2A7F" w14:textId="77777777" w:rsidR="00BD5692" w:rsidRDefault="00BD5692" w:rsidP="00BF039F">
            <w:r>
              <w:t xml:space="preserve">Forecasting Stock Market Movement </w:t>
            </w:r>
            <w:r>
              <w:lastRenderedPageBreak/>
              <w:t>Direction Using Sentiment Analysis and Support Vector Machine</w:t>
            </w:r>
          </w:p>
          <w:p w14:paraId="7F43FE6F" w14:textId="77777777" w:rsidR="00BD5692" w:rsidRDefault="00BD5692" w:rsidP="001446D4"/>
        </w:tc>
        <w:sdt>
          <w:sdtPr>
            <w:tag w:val="MENDELEY_CITATION_v3_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"/>
            <w:id w:val="373895742"/>
            <w:placeholder>
              <w:docPart w:val="7FC9FC458FE8B24D9BF6AC09EB38E335"/>
            </w:placeholder>
          </w:sdtPr>
          <w:sdtContent>
            <w:tc>
              <w:tcPr>
                <w:tcW w:w="1551" w:type="dxa"/>
              </w:tcPr>
              <w:p w14:paraId="6E84E048" w14:textId="6C3CDA1D" w:rsidR="00BD5692" w:rsidRDefault="00D3383A" w:rsidP="001446D4">
                <w:r>
                  <w:t>(Ren, Wu &amp; Liu, 2019)</w:t>
                </w:r>
              </w:p>
            </w:tc>
          </w:sdtContent>
        </w:sdt>
        <w:tc>
          <w:tcPr>
            <w:tcW w:w="3943" w:type="dxa"/>
          </w:tcPr>
          <w:p w14:paraId="7A9D2303" w14:textId="77777777" w:rsidR="00BD5692" w:rsidRDefault="00BD5692" w:rsidP="001446D4">
            <w:r w:rsidRPr="00BF039F">
              <w:t>10.1109/JSYST.2018.2794462</w:t>
            </w:r>
          </w:p>
        </w:tc>
      </w:tr>
      <w:tr w:rsidR="00BD5692" w14:paraId="610592CA" w14:textId="77777777" w:rsidTr="00B158D0">
        <w:tc>
          <w:tcPr>
            <w:tcW w:w="1319" w:type="dxa"/>
            <w:shd w:val="clear" w:color="auto" w:fill="940504"/>
          </w:tcPr>
          <w:p w14:paraId="533311C5" w14:textId="77777777" w:rsidR="00BD5692" w:rsidRPr="008A18C6" w:rsidRDefault="00BD5692" w:rsidP="001446D4">
            <w:pPr>
              <w:rPr>
                <w:b/>
                <w:bCs/>
              </w:rPr>
            </w:pPr>
            <w:r>
              <w:rPr>
                <w:b/>
                <w:bCs/>
              </w:rPr>
              <w:t>2</w:t>
            </w:r>
          </w:p>
        </w:tc>
        <w:tc>
          <w:tcPr>
            <w:tcW w:w="2685" w:type="dxa"/>
          </w:tcPr>
          <w:p w14:paraId="693D855C" w14:textId="77777777" w:rsidR="00BD5692" w:rsidRDefault="00BD5692" w:rsidP="00CD58FA">
            <w:r>
              <w:t>Extracting News Sentiment and Establishing its Relationship</w:t>
            </w:r>
          </w:p>
          <w:p w14:paraId="78320F9B" w14:textId="77777777" w:rsidR="00BD5692" w:rsidRDefault="00BD5692" w:rsidP="00CD58FA">
            <w:r>
              <w:t>with the S&amp;P 500 Index</w:t>
            </w:r>
          </w:p>
        </w:tc>
        <w:sdt>
          <w:sdtPr>
            <w:tag w:val="MENDELEY_CITATION_v3_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"/>
            <w:id w:val="89208760"/>
            <w:placeholder>
              <w:docPart w:val="7FC9FC458FE8B24D9BF6AC09EB38E335"/>
            </w:placeholder>
          </w:sdtPr>
          <w:sdtContent>
            <w:tc>
              <w:tcPr>
                <w:tcW w:w="1551" w:type="dxa"/>
              </w:tcPr>
              <w:p w14:paraId="338DB0CF" w14:textId="2089C40A" w:rsidR="00BD5692" w:rsidRDefault="00D3383A" w:rsidP="001446D4">
                <w:r>
                  <w:t xml:space="preserve">(Zubair &amp; </w:t>
                </w:r>
                <w:proofErr w:type="spellStart"/>
                <w:r>
                  <w:t>Cios</w:t>
                </w:r>
                <w:proofErr w:type="spellEnd"/>
                <w:r>
                  <w:t>, 2015)</w:t>
                </w:r>
              </w:p>
            </w:tc>
          </w:sdtContent>
        </w:sdt>
        <w:tc>
          <w:tcPr>
            <w:tcW w:w="3943" w:type="dxa"/>
          </w:tcPr>
          <w:p w14:paraId="5DC4C6A5" w14:textId="77777777" w:rsidR="00BD5692" w:rsidRDefault="00BD5692" w:rsidP="001446D4">
            <w:r w:rsidRPr="00CD58FA">
              <w:t>10.1109/JSYST.2018.2794462</w:t>
            </w:r>
          </w:p>
        </w:tc>
      </w:tr>
      <w:tr w:rsidR="00BD5692" w14:paraId="6B614EEC" w14:textId="77777777" w:rsidTr="00B158D0">
        <w:tc>
          <w:tcPr>
            <w:tcW w:w="1319" w:type="dxa"/>
            <w:shd w:val="clear" w:color="auto" w:fill="940504"/>
          </w:tcPr>
          <w:p w14:paraId="2DDD29F9" w14:textId="77777777" w:rsidR="00BD5692" w:rsidRPr="008A18C6" w:rsidRDefault="00BD5692" w:rsidP="001446D4">
            <w:pPr>
              <w:rPr>
                <w:b/>
                <w:bCs/>
              </w:rPr>
            </w:pPr>
            <w:r>
              <w:rPr>
                <w:b/>
                <w:bCs/>
              </w:rPr>
              <w:t>3</w:t>
            </w:r>
          </w:p>
        </w:tc>
        <w:tc>
          <w:tcPr>
            <w:tcW w:w="2685" w:type="dxa"/>
          </w:tcPr>
          <w:p w14:paraId="18A00017" w14:textId="77777777" w:rsidR="00BD5692" w:rsidRDefault="00BD5692" w:rsidP="00910224">
            <w:r>
              <w:t>An analysis of the impact of President Trump’s tweets on the DJIA and S&amp;P 500 using machine learning and sentiment analysis</w:t>
            </w:r>
          </w:p>
        </w:tc>
        <w:sdt>
          <w:sdtPr>
            <w:rPr>
              <w:color w:val="000000"/>
            </w:rPr>
            <w:tag w:val="MENDELEY_CITATION_v3_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"/>
            <w:id w:val="427469332"/>
            <w:placeholder>
              <w:docPart w:val="7FC9FC458FE8B24D9BF6AC09EB38E335"/>
            </w:placeholder>
          </w:sdtPr>
          <w:sdtContent>
            <w:tc>
              <w:tcPr>
                <w:tcW w:w="1551" w:type="dxa"/>
              </w:tcPr>
              <w:p w14:paraId="4D302289" w14:textId="200A79D0" w:rsidR="00BD5692" w:rsidRDefault="00D3383A" w:rsidP="001446D4">
                <w:r w:rsidRPr="00D3383A">
                  <w:rPr>
                    <w:color w:val="000000"/>
                  </w:rPr>
                  <w:t>(Kinyua et al., 2021)</w:t>
                </w:r>
              </w:p>
            </w:tc>
          </w:sdtContent>
        </w:sdt>
        <w:tc>
          <w:tcPr>
            <w:tcW w:w="3943" w:type="dxa"/>
          </w:tcPr>
          <w:p w14:paraId="4AA9B3BE" w14:textId="77777777" w:rsidR="00BD5692" w:rsidRDefault="00BD5692" w:rsidP="001446D4">
            <w:r w:rsidRPr="00910224">
              <w:t>10.1016/j.jbef.2020.100447</w:t>
            </w:r>
          </w:p>
        </w:tc>
      </w:tr>
      <w:tr w:rsidR="00BD5692" w14:paraId="37E09C0F" w14:textId="77777777" w:rsidTr="00B158D0">
        <w:tc>
          <w:tcPr>
            <w:tcW w:w="1319" w:type="dxa"/>
            <w:shd w:val="clear" w:color="auto" w:fill="940504"/>
          </w:tcPr>
          <w:p w14:paraId="0F1D97D8" w14:textId="77777777" w:rsidR="00BD5692" w:rsidRPr="008A18C6" w:rsidRDefault="00BD5692" w:rsidP="001446D4">
            <w:pPr>
              <w:rPr>
                <w:b/>
                <w:bCs/>
              </w:rPr>
            </w:pPr>
            <w:r>
              <w:rPr>
                <w:b/>
                <w:bCs/>
              </w:rPr>
              <w:t>4</w:t>
            </w:r>
          </w:p>
        </w:tc>
        <w:tc>
          <w:tcPr>
            <w:tcW w:w="2685" w:type="dxa"/>
          </w:tcPr>
          <w:p w14:paraId="7D56E05A" w14:textId="77777777" w:rsidR="00BD5692" w:rsidRDefault="00BD5692" w:rsidP="00BF140F">
            <w:r>
              <w:t>Predicting Stock Market Behaviour using Data Mining Technique and News Sentiment Analysis</w:t>
            </w:r>
          </w:p>
          <w:p w14:paraId="08E9E751" w14:textId="77777777" w:rsidR="00BD5692" w:rsidRDefault="00BD5692" w:rsidP="001446D4"/>
        </w:tc>
        <w:sdt>
          <w:sdtPr>
            <w:tag w:val="MENDELEY_CITATION_v3_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"/>
            <w:id w:val="-1614744426"/>
            <w:placeholder>
              <w:docPart w:val="7FC9FC458FE8B24D9BF6AC09EB38E335"/>
            </w:placeholder>
          </w:sdtPr>
          <w:sdtContent>
            <w:tc>
              <w:tcPr>
                <w:tcW w:w="1551" w:type="dxa"/>
              </w:tcPr>
              <w:p w14:paraId="105BC367" w14:textId="19B56F62" w:rsidR="00BD5692" w:rsidRDefault="00D3383A" w:rsidP="001446D4">
                <w:r>
                  <w:t>(</w:t>
                </w:r>
                <w:proofErr w:type="spellStart"/>
                <w:r>
                  <w:t>Khedr</w:t>
                </w:r>
                <w:proofErr w:type="spellEnd"/>
                <w:r>
                  <w:t>, Salama &amp; Yaseen, 2017)</w:t>
                </w:r>
              </w:p>
            </w:tc>
          </w:sdtContent>
        </w:sdt>
        <w:tc>
          <w:tcPr>
            <w:tcW w:w="3943" w:type="dxa"/>
          </w:tcPr>
          <w:p w14:paraId="2B640A01" w14:textId="77777777" w:rsidR="00BD5692" w:rsidRDefault="00BD5692" w:rsidP="001446D4">
            <w:r w:rsidRPr="00BF140F">
              <w:t>10.5815/ijisa.2017.07.03</w:t>
            </w:r>
          </w:p>
        </w:tc>
      </w:tr>
      <w:tr w:rsidR="00BD5692" w14:paraId="6CEE7287" w14:textId="77777777" w:rsidTr="00B158D0">
        <w:tc>
          <w:tcPr>
            <w:tcW w:w="1319" w:type="dxa"/>
            <w:shd w:val="clear" w:color="auto" w:fill="940504"/>
          </w:tcPr>
          <w:p w14:paraId="3ECFC12B" w14:textId="77777777" w:rsidR="00BD5692" w:rsidRPr="008A18C6" w:rsidRDefault="00BD5692" w:rsidP="001446D4">
            <w:pPr>
              <w:rPr>
                <w:b/>
                <w:bCs/>
              </w:rPr>
            </w:pPr>
            <w:r>
              <w:rPr>
                <w:b/>
                <w:bCs/>
              </w:rPr>
              <w:t>5</w:t>
            </w:r>
          </w:p>
        </w:tc>
        <w:tc>
          <w:tcPr>
            <w:tcW w:w="2685" w:type="dxa"/>
          </w:tcPr>
          <w:p w14:paraId="433260AB" w14:textId="77777777" w:rsidR="00BD5692" w:rsidRDefault="00BD5692" w:rsidP="00B54C0C">
            <w:r>
              <w:t>Predicting Stock Movement Direction with Machine Learning:</w:t>
            </w:r>
          </w:p>
          <w:p w14:paraId="7EB355FC" w14:textId="77777777" w:rsidR="00BD5692" w:rsidRDefault="00BD5692" w:rsidP="00B54C0C">
            <w:r>
              <w:t>an Extensive Study on S&amp;P 500 Stocks</w:t>
            </w:r>
          </w:p>
        </w:tc>
        <w:sdt>
          <w:sdtPr>
            <w:rPr>
              <w:color w:val="000000"/>
            </w:rPr>
            <w:tag w:val="MENDELEY_CITATION_v3_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"/>
            <w:id w:val="-58950362"/>
            <w:placeholder>
              <w:docPart w:val="7FC9FC458FE8B24D9BF6AC09EB38E335"/>
            </w:placeholder>
          </w:sdtPr>
          <w:sdtContent>
            <w:tc>
              <w:tcPr>
                <w:tcW w:w="1551" w:type="dxa"/>
              </w:tcPr>
              <w:p w14:paraId="40F6AAE5" w14:textId="29C42073" w:rsidR="00BD5692" w:rsidRDefault="00D3383A" w:rsidP="001446D4">
                <w:r>
                  <w:t xml:space="preserve">(Jiao &amp; </w:t>
                </w:r>
                <w:proofErr w:type="spellStart"/>
                <w:r>
                  <w:t>Jakubowicz</w:t>
                </w:r>
                <w:proofErr w:type="spellEnd"/>
                <w:r>
                  <w:t>, 2017</w:t>
                </w:r>
              </w:p>
            </w:tc>
          </w:sdtContent>
        </w:sdt>
        <w:tc>
          <w:tcPr>
            <w:tcW w:w="3943" w:type="dxa"/>
          </w:tcPr>
          <w:p w14:paraId="5206E0E4" w14:textId="77777777" w:rsidR="00BD5692" w:rsidRDefault="00BD5692" w:rsidP="001446D4">
            <w:r w:rsidRPr="00B54C0C">
              <w:t>10.1109/BigData.2017.8258518</w:t>
            </w:r>
          </w:p>
        </w:tc>
      </w:tr>
      <w:tr w:rsidR="00BD5692" w14:paraId="0C15BD0A" w14:textId="77777777" w:rsidTr="00B158D0">
        <w:tc>
          <w:tcPr>
            <w:tcW w:w="1319" w:type="dxa"/>
            <w:shd w:val="clear" w:color="auto" w:fill="940504"/>
          </w:tcPr>
          <w:p w14:paraId="12AC8DDF" w14:textId="77777777" w:rsidR="00BD5692" w:rsidRPr="008A18C6" w:rsidRDefault="00BD5692" w:rsidP="001446D4">
            <w:pPr>
              <w:rPr>
                <w:b/>
                <w:bCs/>
              </w:rPr>
            </w:pPr>
            <w:r>
              <w:rPr>
                <w:b/>
                <w:bCs/>
              </w:rPr>
              <w:t>6</w:t>
            </w:r>
          </w:p>
        </w:tc>
        <w:tc>
          <w:tcPr>
            <w:tcW w:w="2685" w:type="dxa"/>
          </w:tcPr>
          <w:p w14:paraId="00CB5BFD" w14:textId="77777777" w:rsidR="00BD5692" w:rsidRDefault="00BD5692" w:rsidP="00BC2E8C">
            <w:r>
              <w:t>Forecasting S&amp;P 500 Stock Index Using Statistical</w:t>
            </w:r>
          </w:p>
          <w:p w14:paraId="1494A053" w14:textId="77777777" w:rsidR="00BD5692" w:rsidRDefault="00BD5692" w:rsidP="00BC2E8C">
            <w:r>
              <w:t>Learning Models</w:t>
            </w:r>
          </w:p>
        </w:tc>
        <w:sdt>
          <w:sdtPr>
            <w:rPr>
              <w:color w:val="000000"/>
            </w:rPr>
            <w:tag w:val="MENDELEY_CITATION_v3_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"/>
            <w:id w:val="2033374695"/>
            <w:placeholder>
              <w:docPart w:val="7FC9FC458FE8B24D9BF6AC09EB38E335"/>
            </w:placeholder>
          </w:sdtPr>
          <w:sdtContent>
            <w:tc>
              <w:tcPr>
                <w:tcW w:w="1551" w:type="dxa"/>
              </w:tcPr>
              <w:p w14:paraId="24D75876" w14:textId="322A1742" w:rsidR="00BD5692" w:rsidRDefault="00D3383A" w:rsidP="001446D4">
                <w:r w:rsidRPr="00D3383A">
                  <w:rPr>
                    <w:color w:val="000000"/>
                  </w:rPr>
                  <w:t>(Liu et al., 2016)</w:t>
                </w:r>
              </w:p>
            </w:tc>
          </w:sdtContent>
        </w:sdt>
        <w:tc>
          <w:tcPr>
            <w:tcW w:w="3943" w:type="dxa"/>
          </w:tcPr>
          <w:p w14:paraId="746970B5" w14:textId="77777777" w:rsidR="00BD5692" w:rsidRDefault="00BD5692" w:rsidP="001446D4">
            <w:r w:rsidRPr="00BC2E8C">
              <w:t>10.4236/ojs.2016.66086</w:t>
            </w:r>
          </w:p>
        </w:tc>
      </w:tr>
      <w:tr w:rsidR="00BD5692" w14:paraId="5FD6449B" w14:textId="77777777" w:rsidTr="00B158D0">
        <w:tc>
          <w:tcPr>
            <w:tcW w:w="1319" w:type="dxa"/>
            <w:shd w:val="clear" w:color="auto" w:fill="940504"/>
          </w:tcPr>
          <w:p w14:paraId="3901EC72" w14:textId="77777777" w:rsidR="00BD5692" w:rsidRPr="008A18C6" w:rsidRDefault="00BD5692" w:rsidP="001446D4">
            <w:pPr>
              <w:rPr>
                <w:b/>
                <w:bCs/>
              </w:rPr>
            </w:pPr>
            <w:r>
              <w:rPr>
                <w:b/>
                <w:bCs/>
              </w:rPr>
              <w:t>7</w:t>
            </w:r>
          </w:p>
        </w:tc>
        <w:tc>
          <w:tcPr>
            <w:tcW w:w="2685" w:type="dxa"/>
          </w:tcPr>
          <w:p w14:paraId="19D893A7" w14:textId="77777777" w:rsidR="00BD5692" w:rsidRDefault="00BD5692" w:rsidP="00001B7C">
            <w:r>
              <w:t>A machine-learning based framework for detection</w:t>
            </w:r>
          </w:p>
          <w:p w14:paraId="24A53706" w14:textId="77777777" w:rsidR="00BD5692" w:rsidRDefault="00BD5692" w:rsidP="00001B7C">
            <w:r>
              <w:t>of fake political speech</w:t>
            </w:r>
          </w:p>
        </w:tc>
        <w:sdt>
          <w:sdtPr>
            <w:rPr>
              <w:color w:val="000000"/>
            </w:rPr>
            <w:tag w:val="MENDELEY_CITATION_v3_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"/>
            <w:id w:val="-576982686"/>
            <w:placeholder>
              <w:docPart w:val="7FC9FC458FE8B24D9BF6AC09EB38E335"/>
            </w:placeholder>
          </w:sdtPr>
          <w:sdtContent>
            <w:tc>
              <w:tcPr>
                <w:tcW w:w="1551" w:type="dxa"/>
              </w:tcPr>
              <w:p w14:paraId="713CB459" w14:textId="0F620C49" w:rsidR="00BD5692" w:rsidRDefault="00D3383A" w:rsidP="001446D4">
                <w:r w:rsidRPr="00D3383A">
                  <w:rPr>
                    <w:color w:val="000000"/>
                  </w:rPr>
                  <w:t>(</w:t>
                </w:r>
                <w:proofErr w:type="spellStart"/>
                <w:r w:rsidRPr="00D3383A">
                  <w:rPr>
                    <w:color w:val="000000"/>
                  </w:rPr>
                  <w:t>Purevdagva</w:t>
                </w:r>
                <w:proofErr w:type="spellEnd"/>
                <w:r w:rsidRPr="00D3383A">
                  <w:rPr>
                    <w:color w:val="000000"/>
                  </w:rPr>
                  <w:t xml:space="preserve"> et al., 2020)</w:t>
                </w:r>
              </w:p>
            </w:tc>
          </w:sdtContent>
        </w:sdt>
        <w:tc>
          <w:tcPr>
            <w:tcW w:w="3943" w:type="dxa"/>
          </w:tcPr>
          <w:p w14:paraId="40DFAC00" w14:textId="77777777" w:rsidR="00BD5692" w:rsidRDefault="00BD5692" w:rsidP="001446D4">
            <w:r w:rsidRPr="00001B7C">
              <w:t>10.1109/BigDataSE50710.2020.00019</w:t>
            </w:r>
          </w:p>
        </w:tc>
      </w:tr>
    </w:tbl>
    <w:p w14:paraId="3A12C886" w14:textId="77777777" w:rsidR="00BD5692" w:rsidRDefault="00BD5692" w:rsidP="001446D4"/>
    <w:p w14:paraId="7DA38AD4" w14:textId="77777777" w:rsidR="00BD5692" w:rsidRDefault="00BD5692" w:rsidP="001446D4"/>
    <w:p w14:paraId="0611D22B" w14:textId="77777777" w:rsidR="00BD5692" w:rsidRDefault="00BD5692" w:rsidP="001446D4"/>
    <w:p w14:paraId="46D18F02" w14:textId="73FCFCC7" w:rsidR="00BD5692" w:rsidRPr="00BD5692" w:rsidRDefault="00BD5692" w:rsidP="00BD5692">
      <w:r>
        <w:br w:type="page"/>
      </w:r>
    </w:p>
    <w:p w14:paraId="70681C43" w14:textId="77777777" w:rsidR="00BD5692" w:rsidRDefault="00BD5692" w:rsidP="0051310B">
      <w:pPr>
        <w:rPr>
          <w:rFonts w:cstheme="minorHAnsi"/>
          <w:color w:val="000000"/>
        </w:rPr>
      </w:pPr>
    </w:p>
    <w:p w14:paraId="20B49E88" w14:textId="72175DEC" w:rsidR="00491A02" w:rsidRDefault="00491A02" w:rsidP="00491A02">
      <w:pPr>
        <w:pStyle w:val="Heading1"/>
      </w:pPr>
      <w:r>
        <w:t>Data collection and cleaning process</w:t>
      </w:r>
    </w:p>
    <w:p w14:paraId="5C8690EF" w14:textId="295F2A46" w:rsidR="00BD5692" w:rsidRDefault="00BD5692" w:rsidP="00123C2A">
      <w:r>
        <w:t xml:space="preserve">The following is a description of the data collection and cleaning process and the feature extraction process. It begins by explaining the three datasets collected for this study, namely control, meta and test data. Control refers to autoregressive features extracted from the S&amp;P 500, meta refers to S&amp;P 500 adjacent financial data and test refers to </w:t>
      </w:r>
      <w:r w:rsidR="00B71239">
        <w:t>vectorised</w:t>
      </w:r>
      <w:r>
        <w:t xml:space="preserve"> </w:t>
      </w:r>
      <w:r w:rsidR="00B71239">
        <w:t>p</w:t>
      </w:r>
      <w:r>
        <w:t xml:space="preserve">residential </w:t>
      </w:r>
      <w:r w:rsidR="00B71239">
        <w:t>s</w:t>
      </w:r>
      <w:r>
        <w:t>peeches which are the focus of this study. The section</w:t>
      </w:r>
      <w:r w:rsidR="00B71239">
        <w:t xml:space="preserve"> begins by </w:t>
      </w:r>
      <w:r>
        <w:t>elaborat</w:t>
      </w:r>
      <w:r w:rsidR="00B71239">
        <w:t>ing</w:t>
      </w:r>
      <w:r>
        <w:t xml:space="preserve"> on the collection and cleaning steps for each of these datasets. The </w:t>
      </w:r>
      <w:r w:rsidR="00B71239">
        <w:t>next</w:t>
      </w:r>
      <w:r>
        <w:t xml:space="preserve"> </w:t>
      </w:r>
      <w:r w:rsidR="00B71239">
        <w:t>sub</w:t>
      </w:r>
      <w:r>
        <w:t xml:space="preserve">section describes the feature engineering methods (sentiment analysis and word vectorization) that were used to draw variables with potentially strong signals from the text data. The </w:t>
      </w:r>
      <w:r w:rsidR="00B71239">
        <w:t>final sub</w:t>
      </w:r>
      <w:r>
        <w:t>section describes the reasoning, methods and results used in a time series analysis of the financial time series (S&amp;P 500) data in order to extract useable autoregressive features from it.</w:t>
      </w:r>
    </w:p>
    <w:p w14:paraId="154F2051" w14:textId="77777777" w:rsidR="00491A02" w:rsidRDefault="00491A02" w:rsidP="00123C2A"/>
    <w:p w14:paraId="31730A79" w14:textId="12890949" w:rsidR="00BD5692" w:rsidRPr="00C12AC0" w:rsidRDefault="00BD5692" w:rsidP="00491A02">
      <w:pPr>
        <w:pStyle w:val="Heading2"/>
        <w:numPr>
          <w:ilvl w:val="1"/>
          <w:numId w:val="1"/>
        </w:numPr>
      </w:pPr>
      <w:r>
        <w:t xml:space="preserve">Data </w:t>
      </w:r>
    </w:p>
    <w:p w14:paraId="2565A225" w14:textId="67760D94" w:rsidR="00BD5692" w:rsidRDefault="00BD5692" w:rsidP="00C12AC0">
      <w:r>
        <w:t>Three types of data were gathered for this project, namely: presidential speeches</w:t>
      </w:r>
      <w:r w:rsidR="003F5C35">
        <w:t>/text data</w:t>
      </w:r>
      <w:r>
        <w:t xml:space="preserve"> (</w:t>
      </w:r>
      <w:r w:rsidR="003F5C35">
        <w:t>all the</w:t>
      </w:r>
      <w:r>
        <w:t xml:space="preserve"> transcript</w:t>
      </w:r>
      <w:r w:rsidR="003F5C35">
        <w:t>s</w:t>
      </w:r>
      <w:r>
        <w:t xml:space="preserve"> from the Presidency Project website including formal and informal and written and verbal addresses),  a history of the S&amp;P 500 index and a history of 6 S&amp;P 500 adjacent price histories – 2 sets of financial data. </w:t>
      </w:r>
    </w:p>
    <w:p w14:paraId="470A2548" w14:textId="77777777" w:rsidR="00BD5692" w:rsidRDefault="00BD5692" w:rsidP="00C12AC0"/>
    <w:p w14:paraId="6B450BB4" w14:textId="59E9E28C" w:rsidR="00BD5692" w:rsidRDefault="00BD5692" w:rsidP="00C12AC0">
      <w:r>
        <w:t xml:space="preserve">The S&amp;P 500 index and the metadata was downloaded from Yahoo Finance while the presidential speeches were scraped from the American Presidency Project </w:t>
      </w:r>
      <w:sdt>
        <w:sdtPr>
          <w:rPr>
            <w:color w:val="000000"/>
          </w:rPr>
          <w:tag w:val="MENDELEY_CITATION_v3_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"/>
          <w:id w:val="-595091847"/>
          <w:placeholder>
            <w:docPart w:val="EA974465D9E14044AFFE87F0DA8385C6"/>
          </w:placeholder>
        </w:sdtPr>
        <w:sdtContent>
          <w:r w:rsidR="00D3383A">
            <w:t>(Yahoo Finance, n.d.; Woolley &amp; Peters, n.d.)</w:t>
          </w:r>
        </w:sdtContent>
      </w:sdt>
      <w:r>
        <w:t>. The S&amp;P 500 is downloaded using the ‘</w:t>
      </w:r>
      <w:proofErr w:type="spellStart"/>
      <w:r w:rsidRPr="00202A82">
        <w:t>fin_data_downloader</w:t>
      </w:r>
      <w:proofErr w:type="spellEnd"/>
      <w:r>
        <w:t xml:space="preserve">’ Python module and will always download the </w:t>
      </w:r>
      <w:hyperlink r:id="rId12" w:history="1">
        <w:r w:rsidRPr="00A61165">
          <w:rPr>
            <w:rStyle w:val="Hyperlink"/>
          </w:rPr>
          <w:t>entire history of the S&amp;P 500 index at a daily interval</w:t>
        </w:r>
      </w:hyperlink>
      <w:r>
        <w:t>. The same goes for the metadata. The presidential speeches on the other hand were scraped using the ‘</w:t>
      </w:r>
      <w:proofErr w:type="spellStart"/>
      <w:r>
        <w:t>WebScrapeAndClean</w:t>
      </w:r>
      <w:proofErr w:type="spellEnd"/>
      <w:r>
        <w:t xml:space="preserve">’ Python module </w:t>
      </w:r>
      <w:r w:rsidR="003F5C35">
        <w:t>which</w:t>
      </w:r>
      <w:r>
        <w:t xml:space="preserve"> will also always scrape the entire corpus available on the American Presidency Project </w:t>
      </w:r>
      <w:hyperlink r:id="rId13" w:history="1">
        <w:r w:rsidRPr="00E45FE8">
          <w:rPr>
            <w:rStyle w:val="Hyperlink"/>
          </w:rPr>
          <w:t>website</w:t>
        </w:r>
      </w:hyperlink>
      <w:r>
        <w:t>. This allows for perfectly updated data to be collected at any time.</w:t>
      </w:r>
    </w:p>
    <w:p w14:paraId="52DEDC58" w14:textId="77777777" w:rsidR="00BD5692" w:rsidRDefault="00BD5692" w:rsidP="00C12AC0"/>
    <w:p w14:paraId="4AB801CC" w14:textId="461095AF" w:rsidR="00BD5692" w:rsidRDefault="00BD5692" w:rsidP="00C12AC0">
      <w:r>
        <w:t>The S&amp;P</w:t>
      </w:r>
      <w:r w:rsidR="003F5C35">
        <w:t xml:space="preserve"> 500</w:t>
      </w:r>
      <w:r>
        <w:t xml:space="preserve"> data contains seven variables, namely: ‘Date’, ‘Open’, ‘High’, ‘Low’, ‘Close’, ‘</w:t>
      </w:r>
      <w:proofErr w:type="spellStart"/>
      <w:r>
        <w:t>Adj</w:t>
      </w:r>
      <w:proofErr w:type="spellEnd"/>
      <w:r>
        <w:t xml:space="preserve"> Close’, and ‘Volume’. ‘Open’ records the opening price for each day, while ‘Close’ records the closing price. ‘High’ records the daily high and ‘Low’ the daily low. </w:t>
      </w:r>
      <w:r w:rsidRPr="005E12B5">
        <w:t>‘Volume’ records the</w:t>
      </w:r>
      <w:r w:rsidR="003F5C35">
        <w:t xml:space="preserve"> dollar</w:t>
      </w:r>
      <w:r w:rsidRPr="005E12B5">
        <w:t xml:space="preserve"> amount of stock traded in the S&amp;P 500 on each day</w:t>
      </w:r>
      <w:r>
        <w:t xml:space="preserve"> and ‘</w:t>
      </w:r>
      <w:proofErr w:type="spellStart"/>
      <w:r>
        <w:t>Adj</w:t>
      </w:r>
      <w:proofErr w:type="spellEnd"/>
      <w:r>
        <w:t xml:space="preserve"> Close’ is irrelevant because it never differs from ‘Close’. Notably, opening and closing prices are only differentiated</w:t>
      </w:r>
      <w:r w:rsidR="003F5C35">
        <w:t xml:space="preserve"> between</w:t>
      </w:r>
      <w:r>
        <w:t xml:space="preserve"> after April 20</w:t>
      </w:r>
      <w:r w:rsidRPr="005E12B5">
        <w:rPr>
          <w:vertAlign w:val="superscript"/>
        </w:rPr>
        <w:t>th</w:t>
      </w:r>
      <w:r>
        <w:t xml:space="preserve"> 1982 while volume was only recorded after 1950. </w:t>
      </w:r>
    </w:p>
    <w:p w14:paraId="1029C32F" w14:textId="77777777" w:rsidR="00BD5692" w:rsidRDefault="00BD5692" w:rsidP="00C12AC0"/>
    <w:p w14:paraId="2D318DE9" w14:textId="2BB703FA" w:rsidR="00BD5692" w:rsidRDefault="00BD5692" w:rsidP="00C12AC0">
      <w:r>
        <w:t xml:space="preserve">After scraping, the Presidency Project data contains five variables. These are ‘Type’ which records the category and sub-category of each speech, ‘Name’ which records the title and name of the main speaker, ‘Date’ </w:t>
      </w:r>
      <w:r w:rsidR="002A08B2">
        <w:t>which records the date the speech occurred on</w:t>
      </w:r>
      <w:r>
        <w:t xml:space="preserve">, ‘Title’ which records the title of each speech and ‘Transcript’ which contains the raw HTML transcript of the speech. </w:t>
      </w:r>
    </w:p>
    <w:p w14:paraId="28CAD351" w14:textId="77777777" w:rsidR="00491A02" w:rsidRDefault="00491A02" w:rsidP="00C12AC0"/>
    <w:p w14:paraId="611DE116" w14:textId="04454D6C" w:rsidR="00BD5692" w:rsidRDefault="00BD5692" w:rsidP="00491A02">
      <w:pPr>
        <w:pStyle w:val="Heading2"/>
        <w:numPr>
          <w:ilvl w:val="1"/>
          <w:numId w:val="1"/>
        </w:numPr>
      </w:pPr>
      <w:r>
        <w:t>Cleaning</w:t>
      </w:r>
    </w:p>
    <w:p w14:paraId="5250E0BC" w14:textId="2ECF067D" w:rsidR="00BD5692" w:rsidRDefault="00BD5692" w:rsidP="00C12AC0">
      <w:r>
        <w:t>The S&amp;P 500 index did not require any cleaning after download, besides the removal of the redundant ‘</w:t>
      </w:r>
      <w:proofErr w:type="spellStart"/>
      <w:r>
        <w:t>Adj</w:t>
      </w:r>
      <w:proofErr w:type="spellEnd"/>
      <w:r>
        <w:t xml:space="preserve"> Close’ variable. Conversely, the presidential speeches required extensive cleaning. Text that has been web-scraped contains HTML tags</w:t>
      </w:r>
      <w:r>
        <w:rPr>
          <w:rStyle w:val="FootnoteReference"/>
        </w:rPr>
        <w:footnoteReference w:id="5"/>
      </w:r>
      <w:r>
        <w:t xml:space="preserve">, thus the first step was to remove the HTML tags from the text. Similarly, the test contained reactions from the crowds </w:t>
      </w:r>
      <w:r>
        <w:lastRenderedPageBreak/>
        <w:t>listening to the speeches</w:t>
      </w:r>
      <w:r>
        <w:rPr>
          <w:rStyle w:val="FootnoteReference"/>
        </w:rPr>
        <w:footnoteReference w:id="6"/>
      </w:r>
      <w:r>
        <w:t>, which were also removed. Next, the transcripts were converted to lower case and the question sections removed. Next a ‘No Stops Transcript’ variable was created by removing the stopwords</w:t>
      </w:r>
      <w:r>
        <w:rPr>
          <w:rStyle w:val="FootnoteReference"/>
        </w:rPr>
        <w:footnoteReference w:id="7"/>
      </w:r>
      <w:r>
        <w:t xml:space="preserve"> in the Natural Language Tool Kit (NLTK) stop words dictionary from the clean transcript. The original transcripts were also kept. </w:t>
      </w:r>
      <w:hyperlink w:anchor="_Appendix" w:history="1">
        <w:r w:rsidRPr="00FA4C1B">
          <w:rPr>
            <w:rStyle w:val="Hyperlink"/>
          </w:rPr>
          <w:t>Table A1</w:t>
        </w:r>
      </w:hyperlink>
      <w:r>
        <w:t xml:space="preserve"> in Appendix A shows the shape of the data at this point. The cleaning of both the speech data and both financial datasets was done in their original collection scripts, i.e. the ‘</w:t>
      </w:r>
      <w:proofErr w:type="spellStart"/>
      <w:r w:rsidRPr="00202A82">
        <w:t>fin_data_downloader</w:t>
      </w:r>
      <w:proofErr w:type="spellEnd"/>
      <w:r>
        <w:t>’ Python script and the ‘</w:t>
      </w:r>
      <w:proofErr w:type="spellStart"/>
      <w:r>
        <w:t>WebScrapeAndClean</w:t>
      </w:r>
      <w:proofErr w:type="spellEnd"/>
      <w:r>
        <w:t xml:space="preserve">’ Python script respectively. </w:t>
      </w:r>
    </w:p>
    <w:p w14:paraId="421B7D08" w14:textId="77777777" w:rsidR="007811DD" w:rsidRDefault="007811DD" w:rsidP="00C12AC0"/>
    <w:p w14:paraId="03CA5AAD" w14:textId="026C6ECA" w:rsidR="00BD5692" w:rsidRDefault="00BD5692" w:rsidP="007811DD">
      <w:pPr>
        <w:pStyle w:val="Heading2"/>
        <w:numPr>
          <w:ilvl w:val="1"/>
          <w:numId w:val="9"/>
        </w:numPr>
      </w:pPr>
      <w:r>
        <w:t xml:space="preserve">Text feature engineering </w:t>
      </w:r>
    </w:p>
    <w:p w14:paraId="0505522D" w14:textId="7A49E5DD" w:rsidR="00BD5692" w:rsidRDefault="00BD5692" w:rsidP="00984ED6">
      <w:r>
        <w:t xml:space="preserve">To increase the strength of the signals coming out of the speech data and reduce the computational power required to run the machine learning algorithms – feature engineering is required. Feature engineering refers to the emphasis of certain signals within the available data and creation of new variables which capture these signals. It results in the addition of extra features (variables) to the dataset. There are three broad methods of feature engineering: feature selection, feature extraction and the creation of new features </w:t>
      </w:r>
      <w:sdt>
        <w:sdtPr>
          <w:rPr>
            <w:color w:val="000000"/>
          </w:rPr>
          <w:tag w:val="MENDELEY_CITATION_v3_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"/>
          <w:id w:val="245226102"/>
          <w:placeholder>
            <w:docPart w:val="EA974465D9E14044AFFE87F0DA8385C6"/>
          </w:placeholder>
        </w:sdtPr>
        <w:sdtContent>
          <w:r w:rsidR="00D3383A" w:rsidRPr="00D3383A">
            <w:rPr>
              <w:color w:val="000000"/>
            </w:rPr>
            <w:t>(</w:t>
          </w:r>
          <w:proofErr w:type="spellStart"/>
          <w:r w:rsidR="00D3383A" w:rsidRPr="00D3383A">
            <w:rPr>
              <w:color w:val="000000"/>
            </w:rPr>
            <w:t>Géron</w:t>
          </w:r>
          <w:proofErr w:type="spellEnd"/>
          <w:r w:rsidR="00D3383A" w:rsidRPr="00D3383A">
            <w:rPr>
              <w:color w:val="000000"/>
            </w:rPr>
            <w:t>, 2019:27)</w:t>
          </w:r>
        </w:sdtContent>
      </w:sdt>
      <w:r>
        <w:rPr>
          <w:color w:val="000000"/>
        </w:rPr>
        <w:t xml:space="preserve">. </w:t>
      </w:r>
      <w:r>
        <w:t xml:space="preserve">In this section the creation of new features occurred and took the form of sentiment analysis and word vectorization for the text data. </w:t>
      </w:r>
    </w:p>
    <w:p w14:paraId="382E4C15" w14:textId="77777777" w:rsidR="00BD5692" w:rsidRDefault="00BD5692" w:rsidP="00984ED6"/>
    <w:p w14:paraId="6329A342" w14:textId="0BB3C9EC" w:rsidR="00BD5692" w:rsidRDefault="00BD5692" w:rsidP="007811DD">
      <w:pPr>
        <w:pStyle w:val="Heading3"/>
        <w:numPr>
          <w:ilvl w:val="2"/>
          <w:numId w:val="9"/>
        </w:numPr>
      </w:pPr>
      <w:r>
        <w:t>Sentiment analysis</w:t>
      </w:r>
    </w:p>
    <w:p w14:paraId="4F690ED1" w14:textId="03EB9080" w:rsidR="00BD5692" w:rsidRDefault="00BD5692" w:rsidP="00117EC1">
      <w:r>
        <w:t xml:space="preserve">Two versions of sentiment analysis were carried out. First, NLTK’s Valence Aware Dictionary for Sentiment Reasoning (VADER) was used to extract a sentiment analysis tuple, in this instance containing four scores, namely, negativity, neutrality, positivity and compound. VADER is a lexicon based system of sentiment analysis </w:t>
      </w:r>
      <w:sdt>
        <w:sdtPr>
          <w:tag w:val="MENDELEY_CITATION_v3_eyJjaXRhdGlvbklEIjoiTUVOREVMRVlfQ0lUQVRJT05fNDU5NWEwZmQtZmE2Yy00NjFmLWExZDQtMTI0NTk3OTdlYzEyIiwicHJvcGVydGllcyI6eyJub3RlSW5kZXgiOjB9LCJpc0VkaXRlZCI6ZmFsc2UsIm1hbnVhbE92ZXJyaWRlIjp7ImlzTWFudWFsbHlPdmVycmlkZGVuIjpmYWxzZSwiY2l0ZXByb2NUZXh0IjoiKFNvaGFuZ2lyLCBQZXR0eSAmIzM4OyBXYW5nLCAyMDE4KSIsIm1hbnVhbE92ZXJyaWRlVGV4dCI6Ii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
          <w:id w:val="-1254361054"/>
          <w:placeholder>
            <w:docPart w:val="EA974465D9E14044AFFE87F0DA8385C6"/>
          </w:placeholder>
        </w:sdtPr>
        <w:sdtContent>
          <w:r w:rsidR="00D3383A">
            <w:t>(</w:t>
          </w:r>
          <w:proofErr w:type="spellStart"/>
          <w:r w:rsidR="00D3383A">
            <w:t>Sohangir</w:t>
          </w:r>
          <w:proofErr w:type="spellEnd"/>
          <w:r w:rsidR="00D3383A">
            <w:t>, Petty &amp; Wang, 2018)</w:t>
          </w:r>
        </w:sdtContent>
      </w:sdt>
      <w:r>
        <w:t xml:space="preserve">. Each of negativity, neutrality and positivity describe a transcript independently of the other scores while compound describes a transcript comprehensively (combining the other three scores). VADER, when compared with alternative NLP feature extraction techniques has performed better on social media transcripts and generalized better to other areas </w:t>
      </w:r>
      <w:sdt>
        <w:sdtPr>
          <w:tag w:val="MENDELEY_CITATION_v3_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"/>
          <w:id w:val="-1267543134"/>
          <w:placeholder>
            <w:docPart w:val="EA974465D9E14044AFFE87F0DA8385C6"/>
          </w:placeholder>
        </w:sdtPr>
        <w:sdtContent>
          <w:r w:rsidR="00D3383A">
            <w:t>(Hutto &amp; Gilbert, 2014; Elbagir &amp; Yang, 2019)</w:t>
          </w:r>
        </w:sdtContent>
      </w:sdt>
      <w:r>
        <w:t xml:space="preserve">. VADER has been used in vectorizing text relative to financial data in </w:t>
      </w:r>
      <w:sdt>
        <w:sdtPr>
          <w:rPr>
            <w:color w:val="000000"/>
          </w:rPr>
          <w:tag w:val="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"/>
          <w:id w:val="982961950"/>
          <w:placeholder>
            <w:docPart w:val="EA974465D9E14044AFFE87F0DA8385C6"/>
          </w:placeholder>
        </w:sdtPr>
        <w:sdtContent>
          <w:proofErr w:type="spellStart"/>
          <w:r w:rsidR="00D3383A">
            <w:t>Pano</w:t>
          </w:r>
          <w:proofErr w:type="spellEnd"/>
          <w:r w:rsidR="00D3383A">
            <w:t xml:space="preserve"> &amp; </w:t>
          </w:r>
          <w:proofErr w:type="spellStart"/>
          <w:r w:rsidR="00D3383A">
            <w:t>Kashef</w:t>
          </w:r>
          <w:proofErr w:type="spellEnd"/>
          <w:r w:rsidR="00D3383A">
            <w:t xml:space="preserve"> (2020)</w:t>
          </w:r>
        </w:sdtContent>
      </w:sdt>
      <w:r>
        <w:t xml:space="preserve"> for Bitcoin price predictions, </w:t>
      </w:r>
      <w:sdt>
        <w:sdtPr>
          <w:rPr>
            <w:color w:val="000000"/>
          </w:rPr>
          <w:tag w:val="MENDELEY_CITATION_v3_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"/>
          <w:id w:val="-1873832710"/>
          <w:placeholder>
            <w:docPart w:val="EA974465D9E14044AFFE87F0DA8385C6"/>
          </w:placeholder>
        </w:sdtPr>
        <w:sdtContent>
          <w:r w:rsidR="00D3383A" w:rsidRPr="00D3383A">
            <w:rPr>
              <w:color w:val="000000"/>
            </w:rPr>
            <w:t>Agarwal (2020)</w:t>
          </w:r>
        </w:sdtContent>
      </w:sdt>
      <w:r>
        <w:t xml:space="preserve"> which found a strong correlation between VADER sentiment scores and stock price changes and </w:t>
      </w:r>
      <w:sdt>
        <w:sdtPr>
          <w:rPr>
            <w:color w:val="000000"/>
          </w:rPr>
          <w:tag w:val="MENDELEY_CITATION_v3_eyJjaXRhdGlvbklEIjoiTUVOREVMRVlfQ0lUQVRJT05fMWE4NTEyNzgtYjlkYy00YjYyLTk2NDQtMzZiNmUzNjQ0NzY4IiwicHJvcGVydGllcyI6eyJub3RlSW5kZXgiOjB9LCJpc0VkaXRlZCI6ZmFsc2UsIm1hbnVhbE92ZXJyaWRlIjp7ImlzTWFudWFsbHlPdmVycmlkZGVuIjp0cnVlLCJjaXRlcHJvY1RleHQiOiIoU29oYW5naXIsIFBldHR5ICYjMzg7IFdhbmcsIDIwMTgpIiwibWFudWFsT3ZlcnJpZGVUZXh0IjoiU29oYW5naXIgZXQgYWwuICgyMDE4KS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
          <w:id w:val="-2046825899"/>
          <w:placeholder>
            <w:docPart w:val="EA974465D9E14044AFFE87F0DA8385C6"/>
          </w:placeholder>
        </w:sdtPr>
        <w:sdtContent>
          <w:proofErr w:type="spellStart"/>
          <w:r w:rsidR="00D3383A" w:rsidRPr="00D3383A">
            <w:rPr>
              <w:color w:val="000000"/>
            </w:rPr>
            <w:t>Sohangir</w:t>
          </w:r>
          <w:proofErr w:type="spellEnd"/>
          <w:r w:rsidR="00D3383A" w:rsidRPr="00D3383A">
            <w:rPr>
              <w:color w:val="000000"/>
            </w:rPr>
            <w:t xml:space="preserve"> et al. (2018)</w:t>
          </w:r>
        </w:sdtContent>
      </w:sdt>
      <w:r>
        <w:t xml:space="preserve"> which shows the superiority of lexicon based approaches (specifically VADER) over ML approaches for sentiment classification. </w:t>
      </w:r>
    </w:p>
    <w:p w14:paraId="0C6A3ABA" w14:textId="77777777" w:rsidR="00BD5692" w:rsidRDefault="00BD5692" w:rsidP="00117EC1"/>
    <w:p w14:paraId="625B9A08" w14:textId="40D00B49" w:rsidR="00BD5692" w:rsidRDefault="00BD5692" w:rsidP="00117EC1">
      <w:r>
        <w:t xml:space="preserve">Next, the </w:t>
      </w:r>
      <w:proofErr w:type="spellStart"/>
      <w:r>
        <w:t>TextBlob</w:t>
      </w:r>
      <w:proofErr w:type="spellEnd"/>
      <w:r>
        <w:t xml:space="preserve"> package’s sentiment analysis tool was used. This yields two scores (in a tuple) describing the sentiment of a transcript, namely, a polarity score (ranging from -1 to 1) and a subjectivity score (ranging from 0 to 1). Polarity describes whether the emotions expressed are negative or positive, with lower scores indicating negativity while subjectivity indicates the extent of the usage of subjective words </w:t>
      </w:r>
      <w:sdt>
        <w:sdtPr>
          <w:rPr>
            <w:color w:val="000000"/>
          </w:rPr>
          <w:tag w:val="MENDELEY_CITATION_v3_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"/>
          <w:id w:val="-845786417"/>
          <w:placeholder>
            <w:docPart w:val="CC896B52919AB6449729230A80BC4A58"/>
          </w:placeholder>
        </w:sdtPr>
        <w:sdtContent>
          <w:r w:rsidR="00D3383A" w:rsidRPr="00D3383A">
            <w:rPr>
              <w:color w:val="000000"/>
            </w:rPr>
            <w:t>(</w:t>
          </w:r>
          <w:proofErr w:type="spellStart"/>
          <w:r w:rsidR="00D3383A" w:rsidRPr="00D3383A">
            <w:rPr>
              <w:color w:val="000000"/>
            </w:rPr>
            <w:t>Chudy</w:t>
          </w:r>
          <w:proofErr w:type="spellEnd"/>
          <w:r w:rsidR="00D3383A" w:rsidRPr="00D3383A">
            <w:rPr>
              <w:color w:val="000000"/>
            </w:rPr>
            <w:t>, n.d.)</w:t>
          </w:r>
        </w:sdtContent>
      </w:sdt>
      <w:r>
        <w:t>.</w:t>
      </w:r>
      <w:r w:rsidRPr="00042736">
        <w:t xml:space="preserve"> </w:t>
      </w:r>
      <w:sdt>
        <w:sdtPr>
          <w:rPr>
            <w:color w:val="000000"/>
          </w:rPr>
          <w:tag w:val="MENDELEY_CITATION_v3_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"/>
          <w:id w:val="-218365982"/>
          <w:placeholder>
            <w:docPart w:val="EA974465D9E14044AFFE87F0DA8385C6"/>
          </w:placeholder>
        </w:sdtPr>
        <w:sdtContent>
          <w:r w:rsidR="00D3383A">
            <w:t>Biswas, Sarkar, Das, Bose &amp; Roy (2020)</w:t>
          </w:r>
        </w:sdtContent>
      </w:sdt>
      <w:r>
        <w:t xml:space="preserve"> use </w:t>
      </w:r>
      <w:proofErr w:type="spellStart"/>
      <w:r>
        <w:t>Textblob</w:t>
      </w:r>
      <w:proofErr w:type="spellEnd"/>
      <w:r>
        <w:t xml:space="preserve"> sentiment scores in their analysis of the effects of Covid-19 on stock markets. </w:t>
      </w:r>
      <w:proofErr w:type="spellStart"/>
      <w:r>
        <w:t>Textblob</w:t>
      </w:r>
      <w:proofErr w:type="spellEnd"/>
      <w:r>
        <w:t xml:space="preserve"> was also tested in </w:t>
      </w:r>
      <w:sdt>
        <w:sdtPr>
          <w:rPr>
            <w:color w:val="000000"/>
          </w:rPr>
          <w:tag w:val="MENDELEY_CITATION_v3_eyJjaXRhdGlvbklEIjoiTUVOREVMRVlfQ0lUQVRJT05fM2Y3MzFiYTQtMTc1MC00ODY3LWJiMWQtM2NhYjliMTlhZmJmIiwicHJvcGVydGllcyI6eyJub3RlSW5kZXgiOjB9LCJpc0VkaXRlZCI6ZmFsc2UsIm1hbnVhbE92ZXJyaWRlIjp7ImlzTWFudWFsbHlPdmVycmlkZGVuIjp0cnVlLCJjaXRlcHJvY1RleHQiOiIoU29oYW5naXIsIFBldHR5ICYjMzg7IFdhbmcsIDIwMTgpIiwibWFudWFsT3ZlcnJpZGVUZXh0IjoiU29oYW5naXIgZXQgYWwuICgyMDE4KS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
          <w:id w:val="596913929"/>
          <w:placeholder>
            <w:docPart w:val="EA974465D9E14044AFFE87F0DA8385C6"/>
          </w:placeholder>
        </w:sdtPr>
        <w:sdtContent>
          <w:proofErr w:type="spellStart"/>
          <w:r w:rsidR="00D3383A" w:rsidRPr="00D3383A">
            <w:rPr>
              <w:color w:val="000000"/>
            </w:rPr>
            <w:t>Sohangir</w:t>
          </w:r>
          <w:proofErr w:type="spellEnd"/>
          <w:r w:rsidR="00D3383A" w:rsidRPr="00D3383A">
            <w:rPr>
              <w:color w:val="000000"/>
            </w:rPr>
            <w:t xml:space="preserve"> et al. (2018)</w:t>
          </w:r>
        </w:sdtContent>
      </w:sdt>
      <w:r>
        <w:rPr>
          <w:color w:val="000000"/>
        </w:rPr>
        <w:t xml:space="preserve"> but did not perform as well as VADER although it did outperform ML methods in terms of area under the curve (AUC) scores. </w:t>
      </w:r>
      <w:r>
        <w:t xml:space="preserve">It is expected that the VADER sentiment tuple will outperform </w:t>
      </w:r>
      <w:proofErr w:type="spellStart"/>
      <w:r>
        <w:t>Textblob’s</w:t>
      </w:r>
      <w:proofErr w:type="spellEnd"/>
      <w:r>
        <w:t xml:space="preserve"> sentiment tuple as a predictor of the S&amp;P 500 data.</w:t>
      </w:r>
    </w:p>
    <w:p w14:paraId="6F31020A" w14:textId="77777777" w:rsidR="00BD5692" w:rsidRDefault="00BD5692" w:rsidP="00117EC1"/>
    <w:p w14:paraId="4628315E" w14:textId="3D3672A9" w:rsidR="00BD5692" w:rsidRDefault="00BD5692" w:rsidP="007811DD">
      <w:pPr>
        <w:pStyle w:val="Heading3"/>
        <w:numPr>
          <w:ilvl w:val="2"/>
          <w:numId w:val="9"/>
        </w:numPr>
      </w:pPr>
      <w:r>
        <w:lastRenderedPageBreak/>
        <w:t>Speech vectorization</w:t>
      </w:r>
    </w:p>
    <w:p w14:paraId="0EFAC72E" w14:textId="3E5F708F" w:rsidR="00BD5692" w:rsidRDefault="00BD5692" w:rsidP="00A42364">
      <w:r>
        <w:t xml:space="preserve">Converting human readable text into machine readable data requires the conversion from words to numbers. This vectorization can be done in various ways but in order to preserve the meaning of the texts the Word2Vec and Doc2Vec Python packages provided by </w:t>
      </w:r>
      <w:proofErr w:type="spellStart"/>
      <w:r>
        <w:t>Gensim</w:t>
      </w:r>
      <w:proofErr w:type="spellEnd"/>
      <w:r>
        <w:t xml:space="preserve"> were used </w:t>
      </w:r>
      <w:sdt>
        <w:sdtPr>
          <w:tag w:val="MENDELEY_CITATION_v3_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
          <w:id w:val="1339879486"/>
          <w:placeholder>
            <w:docPart w:val="EA974465D9E14044AFFE87F0DA8385C6"/>
          </w:placeholder>
        </w:sdtPr>
        <w:sdtContent>
          <w:r w:rsidR="00D3383A">
            <w:t>(</w:t>
          </w:r>
          <w:proofErr w:type="spellStart"/>
          <w:r w:rsidR="00D3383A">
            <w:t>Řeh</w:t>
          </w:r>
          <w:proofErr w:type="spellEnd"/>
          <w:r w:rsidR="00D3383A">
            <w:t xml:space="preserve"> </w:t>
          </w:r>
          <w:proofErr w:type="spellStart"/>
          <w:r w:rsidR="00D3383A">
            <w:t>uřek</w:t>
          </w:r>
          <w:proofErr w:type="spellEnd"/>
          <w:r w:rsidR="00D3383A">
            <w:t xml:space="preserve"> &amp; Sojka, 2010)</w:t>
          </w:r>
        </w:sdtContent>
      </w:sdt>
      <w:r>
        <w:t xml:space="preserve">. However, Word2Vec was originally published in two papers by </w:t>
      </w:r>
      <w:sdt>
        <w:sdtPr>
          <w:rPr>
            <w:color w:val="000000"/>
          </w:rPr>
          <w:tag w:val="MENDELEY_CITATION_v3_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"/>
          <w:id w:val="965626662"/>
          <w:placeholder>
            <w:docPart w:val="EA974465D9E14044AFFE87F0DA8385C6"/>
          </w:placeholder>
        </w:sdtPr>
        <w:sdtContent>
          <w:proofErr w:type="spellStart"/>
          <w:r w:rsidR="00D3383A">
            <w:t>Mikolov</w:t>
          </w:r>
          <w:proofErr w:type="spellEnd"/>
          <w:r w:rsidR="00D3383A">
            <w:t xml:space="preserve">, Chen, </w:t>
          </w:r>
          <w:proofErr w:type="spellStart"/>
          <w:r w:rsidR="00D3383A">
            <w:t>Corrado</w:t>
          </w:r>
          <w:proofErr w:type="spellEnd"/>
          <w:r w:rsidR="00D3383A">
            <w:t xml:space="preserve"> &amp; Dean (2013a,b)</w:t>
          </w:r>
        </w:sdtContent>
      </w:sdt>
      <w:r>
        <w:rPr>
          <w:color w:val="000000"/>
        </w:rPr>
        <w:t xml:space="preserve"> while Doc2Vec was suggested by </w:t>
      </w:r>
      <w:sdt>
        <w:sdtPr>
          <w:rPr>
            <w:color w:val="000000"/>
          </w:rPr>
          <w:tag w:val="MENDELEY_CITATION_v3_eyJjaXRhdGlvbklEIjoiTUVOREVMRVlfQ0lUQVRJT05fN2UyN2QzZDQtMjBlNy00YTExLTgxNDMtNTc1MjM3M2ViZWExIiwicHJvcGVydGllcyI6eyJub3RlSW5kZXgiOjB9LCJpc0VkaXRlZCI6ZmFsc2UsIm1hbnVhbE92ZXJyaWRlIjp7ImlzTWFudWFsbHlPdmVycmlkZGVuIjp0cnVlLCJjaXRlcHJvY1RleHQiOiIoTGUgJiMzODsgTWlrb2xvdiwgMjAxNCkiLCJtYW51YWxPdmVycmlkZVRleHQiOiJMZSAmIE1pa29sb3YgKDIwMTQp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
          <w:id w:val="-145351974"/>
          <w:placeholder>
            <w:docPart w:val="EA974465D9E14044AFFE87F0DA8385C6"/>
          </w:placeholder>
        </w:sdtPr>
        <w:sdtContent>
          <w:r w:rsidR="00D3383A">
            <w:t xml:space="preserve">Le &amp; </w:t>
          </w:r>
          <w:proofErr w:type="spellStart"/>
          <w:r w:rsidR="00D3383A">
            <w:t>Mikolov</w:t>
          </w:r>
          <w:proofErr w:type="spellEnd"/>
          <w:r w:rsidR="00D3383A">
            <w:t xml:space="preserve"> (2014)</w:t>
          </w:r>
        </w:sdtContent>
      </w:sdt>
      <w:r>
        <w:rPr>
          <w:color w:val="000000"/>
        </w:rPr>
        <w:t>.</w:t>
      </w:r>
    </w:p>
    <w:p w14:paraId="45B7F5FE" w14:textId="77777777" w:rsidR="00BD5692" w:rsidRDefault="00BD5692" w:rsidP="00A42364"/>
    <w:p w14:paraId="3D64F9A6" w14:textId="3A1427C7" w:rsidR="00BD5692" w:rsidRPr="007811DD" w:rsidRDefault="00BD5692" w:rsidP="007811DD">
      <w:pPr>
        <w:pStyle w:val="Heading4"/>
        <w:numPr>
          <w:ilvl w:val="3"/>
          <w:numId w:val="9"/>
        </w:numPr>
      </w:pPr>
      <w:r w:rsidRPr="007811DD">
        <w:t xml:space="preserve">Word2Vec </w:t>
      </w:r>
    </w:p>
    <w:p w14:paraId="65CA301E" w14:textId="77777777" w:rsidR="00BD5692" w:rsidRDefault="00BD5692" w:rsidP="00A42364">
      <w:proofErr w:type="spellStart"/>
      <w:r>
        <w:t>Gensim’s</w:t>
      </w:r>
      <w:proofErr w:type="spellEnd"/>
      <w:r>
        <w:t xml:space="preserve"> Word2Vec Python package’s skip-gram model is used for Word2Vec vectorization. Using the full vocabulary of words in a corpus of speeches and one-hot encoding for word vectors, Word2Vec trains a single hidden layer neural network to predict words based on the words around them. The parameters used for training are available in Appendix A.</w:t>
      </w:r>
    </w:p>
    <w:p w14:paraId="18A4CE6F" w14:textId="77777777" w:rsidR="00BD5692" w:rsidRPr="00A42364" w:rsidRDefault="00BD5692" w:rsidP="00A42364"/>
    <w:p w14:paraId="05904282" w14:textId="57D61B62" w:rsidR="00BD5692" w:rsidRDefault="00BD5692" w:rsidP="00FA4C1B">
      <w:r>
        <w:t>The model contextually embeds each word in the entire corpus of speeches by running the speeches through the single hidden layer predictive neural network</w:t>
      </w:r>
      <w:r w:rsidR="00D3383A">
        <w:t xml:space="preserve"> (NN)</w:t>
      </w:r>
      <w:r>
        <w:t>. The NN is provided with the pseudo-task of predicting the word of focus from the words surrounding it each time it occurs in the corpus. Thus, a hidden layer is trained to contain the information that contextually embeds each word in the corpus. These hidden layer vectors (rather than the predictions) are the real output of the Word2Vec model. Words that appear in similar contexts throughout the corpus will have similar representational vectors (hidden layers) and thus can be said to have similar meanings in the corpus</w:t>
      </w:r>
      <w:sdt>
        <w:sdtPr>
          <w:rPr>
            <w:color w:val="000000"/>
          </w:rPr>
          <w:tag w:val="MENDELEY_CITATION_v3_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"/>
          <w:id w:val="-944685548"/>
          <w:placeholder>
            <w:docPart w:val="DefaultPlaceholder_-1854013440"/>
          </w:placeholder>
        </w:sdtPr>
        <w:sdtContent>
          <w:r w:rsidR="00D3383A" w:rsidRPr="00D3383A">
            <w:rPr>
              <w:color w:val="000000"/>
            </w:rPr>
            <w:t>(</w:t>
          </w:r>
          <w:proofErr w:type="spellStart"/>
          <w:r w:rsidR="00D3383A" w:rsidRPr="00D3383A">
            <w:rPr>
              <w:color w:val="000000"/>
            </w:rPr>
            <w:t>Mikolov</w:t>
          </w:r>
          <w:proofErr w:type="spellEnd"/>
          <w:r w:rsidR="00D3383A" w:rsidRPr="00D3383A">
            <w:rPr>
              <w:color w:val="000000"/>
            </w:rPr>
            <w:t xml:space="preserve"> et al., 2013</w:t>
          </w:r>
          <w:r w:rsidR="00D3383A">
            <w:rPr>
              <w:color w:val="000000"/>
            </w:rPr>
            <w:t>a</w:t>
          </w:r>
          <w:r w:rsidR="00D3383A" w:rsidRPr="00D3383A">
            <w:rPr>
              <w:color w:val="000000"/>
            </w:rPr>
            <w:t>,</w:t>
          </w:r>
          <w:r w:rsidR="00D3383A">
            <w:rPr>
              <w:color w:val="000000"/>
            </w:rPr>
            <w:t>b</w:t>
          </w:r>
          <w:r w:rsidR="00D3383A" w:rsidRPr="00D3383A">
            <w:rPr>
              <w:color w:val="000000"/>
            </w:rPr>
            <w:t>)</w:t>
          </w:r>
        </w:sdtContent>
      </w:sdt>
      <w:r>
        <w:t xml:space="preserve">. </w:t>
      </w:r>
    </w:p>
    <w:p w14:paraId="0A5421F6" w14:textId="77777777" w:rsidR="00BD5692" w:rsidRDefault="00BD5692" w:rsidP="00FA4C1B"/>
    <w:p w14:paraId="58A79EB3" w14:textId="77777777" w:rsidR="00BD5692" w:rsidRDefault="00BD5692" w:rsidP="00FA4C1B">
      <w:r>
        <w:t>An example phrase might be ‘The quick brown fox jumps’. If the word ‘brown’ is the focus word, the words ‘quick’ and ‘fox’ would be fed into the neural network which would then be trained to map the input to the word ‘brown’. Doing this for every instance of ‘brown’ in a corpus creates a hidden layer that contains all the contextual information required to predict the word ‘brown’ in the given corpus. Figure 1 depicts this process.</w:t>
      </w:r>
    </w:p>
    <w:p w14:paraId="31802C0B" w14:textId="77777777" w:rsidR="00BD5692" w:rsidRDefault="00BD5692" w:rsidP="00FA4C1B">
      <w:r>
        <w:rPr>
          <w:noProof/>
        </w:rPr>
        <mc:AlternateContent>
          <mc:Choice Requires="wps">
            <w:drawing>
              <wp:anchor distT="0" distB="0" distL="114300" distR="114300" simplePos="0" relativeHeight="251660288" behindDoc="0" locked="0" layoutInCell="1" allowOverlap="1" wp14:anchorId="54B43F80" wp14:editId="2CFDCCDC">
                <wp:simplePos x="0" y="0"/>
                <wp:positionH relativeFrom="column">
                  <wp:posOffset>991235</wp:posOffset>
                </wp:positionH>
                <wp:positionV relativeFrom="paragraph">
                  <wp:posOffset>508635</wp:posOffset>
                </wp:positionV>
                <wp:extent cx="486410" cy="197485"/>
                <wp:effectExtent l="0" t="0" r="0" b="0"/>
                <wp:wrapNone/>
                <wp:docPr id="87" name="Text Box 87"/>
                <wp:cNvGraphicFramePr/>
                <a:graphic xmlns:a="http://schemas.openxmlformats.org/drawingml/2006/main">
                  <a:graphicData uri="http://schemas.microsoft.com/office/word/2010/wordprocessingShape">
                    <wps:wsp>
                      <wps:cNvSpPr txBox="1"/>
                      <wps:spPr>
                        <a:xfrm rot="5400000">
                          <a:off x="0" y="0"/>
                          <a:ext cx="486410" cy="197485"/>
                        </a:xfrm>
                        <a:prstGeom prst="rect">
                          <a:avLst/>
                        </a:prstGeom>
                        <a:noFill/>
                        <a:ln w="6350">
                          <a:noFill/>
                        </a:ln>
                      </wps:spPr>
                      <wps:txbx>
                        <w:txbxContent>
                          <w:p w14:paraId="48A3BE69" w14:textId="77777777" w:rsidR="00BD5692" w:rsidRPr="008F3A27" w:rsidRDefault="00BD5692" w:rsidP="0015505B">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B43F80" id="_x0000_t202" coordsize="21600,21600" o:spt="202" path="m,l,21600r21600,l21600,xe">
                <v:stroke joinstyle="miter"/>
                <v:path gradientshapeok="t" o:connecttype="rect"/>
              </v:shapetype>
              <v:shape id="Text Box 87" o:spid="_x0000_s1026" type="#_x0000_t202" style="position:absolute;margin-left:78.05pt;margin-top:40.05pt;width:38.3pt;height:15.5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" filled="f" stroked="f" strokeweight=".5pt">
                <v:textbox>
                  <w:txbxContent>
                    <w:p w14:paraId="48A3BE69" w14:textId="77777777" w:rsidR="00BD5692" w:rsidRPr="008F3A27" w:rsidRDefault="00BD5692" w:rsidP="0015505B">
                      <w:pPr>
                        <w:rPr>
                          <w:sz w:val="40"/>
                          <w:lang w:val="en-US"/>
                        </w:rPr>
                      </w:pPr>
                      <w:r w:rsidRPr="008F3A27">
                        <w:rPr>
                          <w:sz w:val="40"/>
                          <w:lang w:val="en-US"/>
                        </w:rPr>
                        <w:t>…</w:t>
                      </w:r>
                    </w:p>
                  </w:txbxContent>
                </v:textbox>
              </v:shape>
            </w:pict>
          </mc:Fallback>
        </mc:AlternateContent>
      </w:r>
    </w:p>
    <w:p w14:paraId="1D2674DF" w14:textId="1DFA0451" w:rsidR="00BD5692" w:rsidRDefault="00BD5692" w:rsidP="00FA4C1B">
      <w:r>
        <w:t xml:space="preserve">The model is extremely good at relating words that appear in similar contexts to each other. For example, when asked for the three words most similar to ‘oil’ the model trained on the </w:t>
      </w:r>
      <w:r w:rsidR="00D3383A">
        <w:t>p</w:t>
      </w:r>
      <w:r>
        <w:t xml:space="preserve">residential </w:t>
      </w:r>
      <w:r w:rsidR="00D3383A">
        <w:t>s</w:t>
      </w:r>
      <w:r>
        <w:t xml:space="preserve">peeches corpus returns ‘crude’, ‘gas’ and ‘petroleum’. The input ‘gold’ returns ‘silver’, ‘bullion’ and ‘coin’; whilst ‘virus’ returns ‘covid19’, ‘infection’ and ‘pandemic’. </w:t>
      </w:r>
    </w:p>
    <w:p w14:paraId="675E3E70" w14:textId="4A463F55" w:rsidR="00BD5692" w:rsidRDefault="00BD5692" w:rsidP="00FA4C1B">
      <w:r>
        <w:t>In this study the representational vectors each contain 200 elements (because the hidden layers were set to contain 200 elements). Thus each word is described by a vector containing 200 elements. In order to create a similar</w:t>
      </w:r>
      <w:r w:rsidR="00D3383A">
        <w:t>ly sized</w:t>
      </w:r>
      <w:r>
        <w:t xml:space="preserve"> vector for each speech, the vectors describing all the words in each speech were averaged. Thus each speech has been reduced to a 200 element vector averaging the contextual embeddings of each word contained therein. This averaging technique was also used in </w:t>
      </w:r>
      <w:sdt>
        <w:sdtPr>
          <w:rPr>
            <w:color w:val="000000"/>
          </w:rPr>
          <w:tag w:val="MENDELEY_CITATION_v3_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"/>
          <w:id w:val="1758097464"/>
          <w:placeholder>
            <w:docPart w:val="EA974465D9E14044AFFE87F0DA8385C6"/>
          </w:placeholder>
        </w:sdtPr>
        <w:sdtContent>
          <w:r w:rsidR="00D3383A">
            <w:t xml:space="preserve">Vargas, de Lima &amp; </w:t>
          </w:r>
          <w:proofErr w:type="spellStart"/>
          <w:r w:rsidR="00D3383A">
            <w:t>Evsukoff</w:t>
          </w:r>
          <w:proofErr w:type="spellEnd"/>
          <w:r w:rsidR="00D3383A">
            <w:t xml:space="preserve"> (2017)</w:t>
          </w:r>
        </w:sdtContent>
      </w:sdt>
      <w:r>
        <w:rPr>
          <w:color w:val="000000"/>
        </w:rPr>
        <w:t xml:space="preserve"> and </w:t>
      </w:r>
      <w:sdt>
        <w:sdtPr>
          <w:rPr>
            <w:color w:val="000000"/>
          </w:rPr>
          <w:tag w:val="MENDELEY_CITATION_v3_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"/>
          <w:id w:val="713388636"/>
          <w:placeholder>
            <w:docPart w:val="EA974465D9E14044AFFE87F0DA8385C6"/>
          </w:placeholder>
        </w:sdtPr>
        <w:sdtContent>
          <w:r w:rsidR="00D3383A">
            <w:t>Qin &amp; Ji (2018)</w:t>
          </w:r>
        </w:sdtContent>
      </w:sdt>
      <w:r>
        <w:t xml:space="preserve">. However, this method fails to preserve word order in a document vector </w:t>
      </w:r>
      <w:sdt>
        <w:sdtPr>
          <w:tag w:val="MENDELEY_CITATION_v3_eyJjaXRhdGlvbklEIjoiTUVOREVMRVlfQ0lUQVRJT05fYTUzMmNhNjQtYTY3Yi00YWIzLWFkOTktZjE1ODc2OTUyMWUxIiwicHJvcGVydGllcyI6eyJub3RlSW5kZXgiOjB9LCJpc0VkaXRlZCI6ZmFsc2UsIm1hbnVhbE92ZXJyaWRlIjp7ImlzTWFudWFsbHlPdmVycmlkZGVuIjpmYWxzZSwiY2l0ZXByb2NUZXh0IjoiKExlICYjMzg7IE1pa29sb3YsIDIwMTQpIiwibWFudWFsT3ZlcnJpZGVUZXh0Ijoi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
          <w:id w:val="1221561994"/>
          <w:placeholder>
            <w:docPart w:val="EA974465D9E14044AFFE87F0DA8385C6"/>
          </w:placeholder>
        </w:sdtPr>
        <w:sdtContent>
          <w:r w:rsidR="00D3383A">
            <w:t xml:space="preserve">(Le &amp; </w:t>
          </w:r>
          <w:proofErr w:type="spellStart"/>
          <w:r w:rsidR="00D3383A">
            <w:t>Mikolov</w:t>
          </w:r>
          <w:proofErr w:type="spellEnd"/>
          <w:r w:rsidR="00D3383A">
            <w:t>, 2014)</w:t>
          </w:r>
        </w:sdtContent>
      </w:sdt>
      <w:r>
        <w:t>.</w:t>
      </w:r>
    </w:p>
    <w:p w14:paraId="258E4E11" w14:textId="77777777" w:rsidR="00BD5692" w:rsidRDefault="00BD5692" w:rsidP="00FA4C1B"/>
    <w:p w14:paraId="5F55B3EC" w14:textId="77777777" w:rsidR="00BD5692" w:rsidRDefault="00BD5692" w:rsidP="00FA4C1B">
      <w:r>
        <w:t>Notably, the algorithm also makes room for phrases such as ‘asset backed’ or ‘short selling’ – which are considered as ‘</w:t>
      </w:r>
      <w:proofErr w:type="spellStart"/>
      <w:r>
        <w:t>assetbacked</w:t>
      </w:r>
      <w:proofErr w:type="spellEnd"/>
      <w:r>
        <w:t>’ and ‘</w:t>
      </w:r>
      <w:proofErr w:type="spellStart"/>
      <w:r>
        <w:t>shortselling</w:t>
      </w:r>
      <w:proofErr w:type="spellEnd"/>
      <w:r>
        <w:t xml:space="preserve">’. When two words that occur irregularly in the vocabulary occur together frequently the algorithm interprets them as a phrase and treats them as such. There is, however, only room for two words in each phrase if the algorithm has only been executed once – which is the case here. </w:t>
      </w:r>
    </w:p>
    <w:p w14:paraId="75E44517" w14:textId="77777777" w:rsidR="00BD5692" w:rsidRDefault="00BD5692" w:rsidP="00FA4C1B"/>
    <w:p w14:paraId="513B73D2" w14:textId="1772F555" w:rsidR="00BD5692" w:rsidRDefault="00BD5692" w:rsidP="00FA4C1B">
      <w:pPr>
        <w:rPr>
          <w:color w:val="000000"/>
        </w:rPr>
      </w:pPr>
      <w:r>
        <w:lastRenderedPageBreak/>
        <w:t xml:space="preserve">Word2vec is used by </w:t>
      </w:r>
      <w:sdt>
        <w:sdtPr>
          <w:tag w:val="MENDELEY_CITATION_v3_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"/>
          <w:id w:val="746772756"/>
          <w:placeholder>
            <w:docPart w:val="EA974465D9E14044AFFE87F0DA8385C6"/>
          </w:placeholder>
        </w:sdtPr>
        <w:sdtContent>
          <w:r w:rsidR="00D3383A">
            <w:t>(Shi, Zhao &amp; Xu, 2019)</w:t>
          </w:r>
        </w:sdtContent>
      </w:sdt>
      <w:r>
        <w:t xml:space="preserve"> for the improvement of sentiment classification which implies that the final vectors in this study may contain sentiment information. It is also used by </w:t>
      </w:r>
      <w:sdt>
        <w:sdtPr>
          <w:rPr>
            <w:color w:val="000000"/>
          </w:rPr>
          <w:tag w:val="MENDELEY_CITATION_v3_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"/>
          <w:id w:val="-311955544"/>
          <w:placeholder>
            <w:docPart w:val="EA974465D9E14044AFFE87F0DA8385C6"/>
          </w:placeholder>
        </w:sdtPr>
        <w:sdtContent>
          <w:r w:rsidR="00D3383A" w:rsidRPr="00D3383A">
            <w:rPr>
              <w:color w:val="000000"/>
            </w:rPr>
            <w:t>Vargas et al. (2017)</w:t>
          </w:r>
        </w:sdtContent>
      </w:sdt>
      <w:r>
        <w:rPr>
          <w:color w:val="000000"/>
        </w:rPr>
        <w:t xml:space="preserve">  and </w:t>
      </w:r>
      <w:sdt>
        <w:sdtPr>
          <w:rPr>
            <w:color w:val="000000"/>
          </w:rPr>
          <w:tag w:val="MENDELEY_CITATION_v3_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"/>
          <w:id w:val="-248575413"/>
          <w:placeholder>
            <w:docPart w:val="EA974465D9E14044AFFE87F0DA8385C6"/>
          </w:placeholder>
        </w:sdtPr>
        <w:sdtContent>
          <w:r w:rsidR="00D3383A">
            <w:t>Qin &amp; Ji (2018)</w:t>
          </w:r>
        </w:sdtContent>
      </w:sdt>
      <w:r>
        <w:rPr>
          <w:color w:val="000000"/>
        </w:rPr>
        <w:t xml:space="preserve">in their predictive modelling of S&amp;P 500 changes based on twitter data. Vargas et al. (2017) also used 200 element vectors while Qin &amp; Ji (2018) used 300 element vectors. Both studies achieved prediction accuracy around 65%. </w:t>
      </w:r>
    </w:p>
    <w:p w14:paraId="70D731DA" w14:textId="77777777" w:rsidR="00BD5692" w:rsidRDefault="00BD5692" w:rsidP="00FA4C1B">
      <w:pPr>
        <w:rPr>
          <w:color w:val="000000"/>
        </w:rPr>
      </w:pPr>
      <w:r>
        <w:rPr>
          <w:noProof/>
        </w:rPr>
        <mc:AlternateContent>
          <mc:Choice Requires="wpg">
            <w:drawing>
              <wp:anchor distT="0" distB="0" distL="114300" distR="114300" simplePos="0" relativeHeight="251661312" behindDoc="1" locked="0" layoutInCell="1" allowOverlap="1" wp14:anchorId="4C3A372C" wp14:editId="1FA8E153">
                <wp:simplePos x="0" y="0"/>
                <wp:positionH relativeFrom="column">
                  <wp:posOffset>275505</wp:posOffset>
                </wp:positionH>
                <wp:positionV relativeFrom="paragraph">
                  <wp:posOffset>143334</wp:posOffset>
                </wp:positionV>
                <wp:extent cx="5290185" cy="5222244"/>
                <wp:effectExtent l="0" t="0" r="0" b="0"/>
                <wp:wrapTight wrapText="bothSides">
                  <wp:wrapPolygon edited="0">
                    <wp:start x="8660" y="53"/>
                    <wp:lineTo x="8660" y="1156"/>
                    <wp:lineTo x="12082" y="1839"/>
                    <wp:lineTo x="8089" y="1996"/>
                    <wp:lineTo x="8089" y="2574"/>
                    <wp:lineTo x="12393" y="2679"/>
                    <wp:lineTo x="5289" y="2994"/>
                    <wp:lineTo x="2074" y="3204"/>
                    <wp:lineTo x="2074" y="5200"/>
                    <wp:lineTo x="259" y="5778"/>
                    <wp:lineTo x="259" y="6724"/>
                    <wp:lineTo x="622" y="6881"/>
                    <wp:lineTo x="2074" y="6881"/>
                    <wp:lineTo x="2074" y="9035"/>
                    <wp:lineTo x="4874" y="9403"/>
                    <wp:lineTo x="8089" y="9403"/>
                    <wp:lineTo x="8089" y="10296"/>
                    <wp:lineTo x="12860" y="11084"/>
                    <wp:lineTo x="13015" y="11556"/>
                    <wp:lineTo x="14416" y="11924"/>
                    <wp:lineTo x="16075" y="11924"/>
                    <wp:lineTo x="9334" y="12292"/>
                    <wp:lineTo x="8971" y="12292"/>
                    <wp:lineTo x="8971" y="13605"/>
                    <wp:lineTo x="5911" y="13868"/>
                    <wp:lineTo x="5704" y="13920"/>
                    <wp:lineTo x="5704" y="19488"/>
                    <wp:lineTo x="10786" y="19488"/>
                    <wp:lineTo x="10786" y="20329"/>
                    <wp:lineTo x="0" y="20381"/>
                    <wp:lineTo x="0" y="21537"/>
                    <wp:lineTo x="13171" y="21537"/>
                    <wp:lineTo x="13275" y="20486"/>
                    <wp:lineTo x="13015" y="20381"/>
                    <wp:lineTo x="10734" y="20329"/>
                    <wp:lineTo x="10786" y="19488"/>
                    <wp:lineTo x="15401" y="19488"/>
                    <wp:lineTo x="16593" y="19331"/>
                    <wp:lineTo x="16542" y="16967"/>
                    <wp:lineTo x="17268" y="16126"/>
                    <wp:lineTo x="17475" y="16126"/>
                    <wp:lineTo x="18875" y="15391"/>
                    <wp:lineTo x="18927" y="15286"/>
                    <wp:lineTo x="19808" y="14446"/>
                    <wp:lineTo x="19964" y="13605"/>
                    <wp:lineTo x="19601" y="12922"/>
                    <wp:lineTo x="19549" y="12607"/>
                    <wp:lineTo x="18356" y="11977"/>
                    <wp:lineTo x="13430" y="11084"/>
                    <wp:lineTo x="14053" y="10401"/>
                    <wp:lineTo x="14053" y="10243"/>
                    <wp:lineTo x="13793" y="9403"/>
                    <wp:lineTo x="15453" y="7722"/>
                    <wp:lineTo x="15867" y="7722"/>
                    <wp:lineTo x="19549" y="6986"/>
                    <wp:lineTo x="19601" y="5673"/>
                    <wp:lineTo x="19445" y="5463"/>
                    <wp:lineTo x="18875" y="5200"/>
                    <wp:lineTo x="19186" y="4360"/>
                    <wp:lineTo x="19549" y="4360"/>
                    <wp:lineTo x="21260" y="3677"/>
                    <wp:lineTo x="21364" y="2732"/>
                    <wp:lineTo x="20949" y="2679"/>
                    <wp:lineTo x="13741" y="2679"/>
                    <wp:lineTo x="12964" y="1839"/>
                    <wp:lineTo x="13897" y="1839"/>
                    <wp:lineTo x="18616" y="1156"/>
                    <wp:lineTo x="18564" y="53"/>
                    <wp:lineTo x="8660" y="53"/>
                  </wp:wrapPolygon>
                </wp:wrapTight>
                <wp:docPr id="323" name="Group 323"/>
                <wp:cNvGraphicFramePr/>
                <a:graphic xmlns:a="http://schemas.openxmlformats.org/drawingml/2006/main">
                  <a:graphicData uri="http://schemas.microsoft.com/office/word/2010/wordprocessingGroup">
                    <wpg:wgp>
                      <wpg:cNvGrpSpPr/>
                      <wpg:grpSpPr>
                        <a:xfrm>
                          <a:off x="0" y="0"/>
                          <a:ext cx="5290185" cy="5222244"/>
                          <a:chOff x="0" y="0"/>
                          <a:chExt cx="5290191" cy="5222318"/>
                        </a:xfrm>
                      </wpg:grpSpPr>
                      <wps:wsp>
                        <wps:cNvPr id="31" name="Text Box 31"/>
                        <wps:cNvSpPr txBox="1"/>
                        <wps:spPr>
                          <a:xfrm>
                            <a:off x="0" y="4934659"/>
                            <a:ext cx="3213739" cy="287659"/>
                          </a:xfrm>
                          <a:prstGeom prst="rect">
                            <a:avLst/>
                          </a:prstGeom>
                          <a:solidFill>
                            <a:prstClr val="white"/>
                          </a:solidFill>
                          <a:ln>
                            <a:noFill/>
                          </a:ln>
                        </wps:spPr>
                        <wps:txbx>
                          <w:txbxContent>
                            <w:p w14:paraId="6218723E" w14:textId="77777777" w:rsidR="00BD5692" w:rsidRPr="00ED2BFB" w:rsidRDefault="00BD5692" w:rsidP="005B7612">
                              <w:pPr>
                                <w:pStyle w:val="Caption"/>
                                <w:rPr>
                                  <w:noProof/>
                                  <w:sz w:val="22"/>
                                  <w:szCs w:val="22"/>
                                </w:rPr>
                              </w:pPr>
                              <w:r w:rsidRPr="00ED2BFB">
                                <w:rPr>
                                  <w:sz w:val="22"/>
                                  <w:szCs w:val="22"/>
                                </w:rPr>
                                <w:t xml:space="preserve">Figure </w:t>
                              </w:r>
                              <w:r w:rsidRPr="00ED2BFB">
                                <w:rPr>
                                  <w:sz w:val="22"/>
                                  <w:szCs w:val="22"/>
                                </w:rPr>
                                <w:fldChar w:fldCharType="begin"/>
                              </w:r>
                              <w:r w:rsidRPr="00ED2BFB">
                                <w:rPr>
                                  <w:sz w:val="22"/>
                                  <w:szCs w:val="22"/>
                                </w:rPr>
                                <w:instrText xml:space="preserve"> SEQ Figure \* ARABIC </w:instrText>
                              </w:r>
                              <w:r w:rsidRPr="00ED2BFB">
                                <w:rPr>
                                  <w:sz w:val="22"/>
                                  <w:szCs w:val="22"/>
                                </w:rPr>
                                <w:fldChar w:fldCharType="separate"/>
                              </w:r>
                              <w:r w:rsidRPr="00ED2BFB">
                                <w:rPr>
                                  <w:noProof/>
                                  <w:sz w:val="22"/>
                                  <w:szCs w:val="22"/>
                                </w:rPr>
                                <w:t>1</w:t>
                              </w:r>
                              <w:r w:rsidRPr="00ED2BFB">
                                <w:rPr>
                                  <w:noProof/>
                                  <w:sz w:val="22"/>
                                  <w:szCs w:val="22"/>
                                </w:rPr>
                                <w:fldChar w:fldCharType="end"/>
                              </w:r>
                              <w:r w:rsidRPr="00ED2BFB">
                                <w:rPr>
                                  <w:sz w:val="22"/>
                                  <w:szCs w:val="22"/>
                                </w:rPr>
                                <w:t>: Word2Vec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03" name="Group 103"/>
                        <wpg:cNvGrpSpPr/>
                        <wpg:grpSpPr>
                          <a:xfrm>
                            <a:off x="0" y="0"/>
                            <a:ext cx="5290191" cy="4704080"/>
                            <a:chOff x="0" y="0"/>
                            <a:chExt cx="5290191" cy="4704080"/>
                          </a:xfrm>
                        </wpg:grpSpPr>
                        <wpg:grpSp>
                          <wpg:cNvPr id="102" name="Group 102"/>
                          <wpg:cNvGrpSpPr/>
                          <wpg:grpSpPr>
                            <a:xfrm>
                              <a:off x="0" y="0"/>
                              <a:ext cx="5290191" cy="4704080"/>
                              <a:chOff x="0" y="0"/>
                              <a:chExt cx="5290191" cy="4704080"/>
                            </a:xfrm>
                          </wpg:grpSpPr>
                          <wpg:grpSp>
                            <wpg:cNvPr id="81" name="Group 81"/>
                            <wpg:cNvGrpSpPr/>
                            <wpg:grpSpPr>
                              <a:xfrm>
                                <a:off x="0" y="0"/>
                                <a:ext cx="5290191" cy="4704080"/>
                                <a:chOff x="-725263" y="0"/>
                                <a:chExt cx="5290583" cy="4704377"/>
                              </a:xfrm>
                            </wpg:grpSpPr>
                            <wpg:grpSp>
                              <wpg:cNvPr id="75" name="Group 75"/>
                              <wpg:cNvGrpSpPr/>
                              <wpg:grpSpPr>
                                <a:xfrm>
                                  <a:off x="101586" y="0"/>
                                  <a:ext cx="4042786" cy="4704377"/>
                                  <a:chOff x="-589078" y="0"/>
                                  <a:chExt cx="4042786" cy="4704377"/>
                                </a:xfrm>
                              </wpg:grpSpPr>
                              <wpg:grpSp>
                                <wpg:cNvPr id="74" name="Group 74"/>
                                <wpg:cNvGrpSpPr/>
                                <wpg:grpSpPr>
                                  <a:xfrm>
                                    <a:off x="-589078" y="0"/>
                                    <a:ext cx="3939000" cy="4704377"/>
                                    <a:chOff x="-589078" y="0"/>
                                    <a:chExt cx="3939000" cy="4704377"/>
                                  </a:xfrm>
                                </wpg:grpSpPr>
                                <wpg:grpSp>
                                  <wpg:cNvPr id="34" name="Group 34"/>
                                  <wpg:cNvGrpSpPr/>
                                  <wpg:grpSpPr>
                                    <a:xfrm>
                                      <a:off x="-589078" y="0"/>
                                      <a:ext cx="3939000" cy="2380615"/>
                                      <a:chOff x="-725265" y="0"/>
                                      <a:chExt cx="3939000" cy="2380615"/>
                                    </a:xfrm>
                                  </wpg:grpSpPr>
                                  <wpg:grpSp>
                                    <wpg:cNvPr id="30" name="Group 30"/>
                                    <wpg:cNvGrpSpPr/>
                                    <wpg:grpSpPr>
                                      <a:xfrm>
                                        <a:off x="-725265" y="617220"/>
                                        <a:ext cx="3939000" cy="1763395"/>
                                        <a:chOff x="-725351" y="0"/>
                                        <a:chExt cx="3939506" cy="1764371"/>
                                      </a:xfrm>
                                    </wpg:grpSpPr>
                                    <wps:wsp>
                                      <wps:cNvPr id="13" name="Text Box 13"/>
                                      <wps:cNvSpPr txBox="1"/>
                                      <wps:spPr>
                                        <a:xfrm>
                                          <a:off x="2579155" y="710862"/>
                                          <a:ext cx="635000" cy="342900"/>
                                        </a:xfrm>
                                        <a:prstGeom prst="rect">
                                          <a:avLst/>
                                        </a:prstGeom>
                                        <a:solidFill>
                                          <a:schemeClr val="lt1"/>
                                        </a:solidFill>
                                        <a:ln w="6350">
                                          <a:solidFill>
                                            <a:prstClr val="black"/>
                                          </a:solidFill>
                                        </a:ln>
                                      </wps:spPr>
                                      <wps:txbx>
                                        <w:txbxContent>
                                          <w:p w14:paraId="5B2CB3B5" w14:textId="77777777" w:rsidR="00BD5692" w:rsidRPr="00E07909" w:rsidRDefault="00BD5692" w:rsidP="008F3A27">
                                            <w:pPr>
                                              <w:rPr>
                                                <w:lang w:val="en-US"/>
                                              </w:rPr>
                                            </w:pPr>
                                            <w:r>
                                              <w:rPr>
                                                <w:lang w:val="en-US"/>
                                              </w:rPr>
                                              <w:t>brown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 name="Group 25"/>
                                      <wpg:cNvGrpSpPr/>
                                      <wpg:grpSpPr>
                                        <a:xfrm>
                                          <a:off x="-725351" y="0"/>
                                          <a:ext cx="2654506" cy="1764371"/>
                                          <a:chOff x="-725351" y="0"/>
                                          <a:chExt cx="2654506" cy="1764371"/>
                                        </a:xfrm>
                                      </wpg:grpSpPr>
                                      <wps:wsp>
                                        <wps:cNvPr id="16" name="Straight Connector 16"/>
                                        <wps:cNvCnPr/>
                                        <wps:spPr>
                                          <a:xfrm>
                                            <a:off x="634916" y="328090"/>
                                            <a:ext cx="887582" cy="8807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634916" y="328090"/>
                                            <a:ext cx="887903" cy="1310083"/>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4" name="Group 24"/>
                                        <wpg:cNvGrpSpPr/>
                                        <wpg:grpSpPr>
                                          <a:xfrm>
                                            <a:off x="-725351" y="0"/>
                                            <a:ext cx="2654506" cy="1764371"/>
                                            <a:chOff x="-725351" y="0"/>
                                            <a:chExt cx="2654506" cy="1764371"/>
                                          </a:xfrm>
                                        </wpg:grpSpPr>
                                        <wps:wsp>
                                          <wps:cNvPr id="2" name="Text Box 2"/>
                                          <wps:cNvSpPr txBox="1"/>
                                          <wps:spPr>
                                            <a:xfrm>
                                              <a:off x="-725351" y="1240211"/>
                                              <a:ext cx="635000" cy="342900"/>
                                            </a:xfrm>
                                            <a:prstGeom prst="rect">
                                              <a:avLst/>
                                            </a:prstGeom>
                                            <a:solidFill>
                                              <a:schemeClr val="lt1"/>
                                            </a:solidFill>
                                            <a:ln w="6350">
                                              <a:solidFill>
                                                <a:prstClr val="black"/>
                                              </a:solidFill>
                                            </a:ln>
                                          </wps:spPr>
                                          <wps:txbx>
                                            <w:txbxContent>
                                              <w:p w14:paraId="0A23C14D" w14:textId="77777777" w:rsidR="00BD5692" w:rsidRPr="00E07909" w:rsidRDefault="00BD5692" w:rsidP="00E07909">
                                                <w:pPr>
                                                  <w:rPr>
                                                    <w:lang w:val="en-US"/>
                                                  </w:rPr>
                                                </w:pPr>
                                                <w:r>
                                                  <w:rPr>
                                                    <w:lang w:val="en-US"/>
                                                  </w:rPr>
                                                  <w:t>fox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Text Box 1"/>
                                          <wps:cNvSpPr txBox="1"/>
                                          <wps:spPr>
                                            <a:xfrm>
                                              <a:off x="-725351" y="161766"/>
                                              <a:ext cx="635000" cy="342900"/>
                                            </a:xfrm>
                                            <a:prstGeom prst="rect">
                                              <a:avLst/>
                                            </a:prstGeom>
                                            <a:solidFill>
                                              <a:schemeClr val="lt1"/>
                                            </a:solidFill>
                                            <a:ln w="6350">
                                              <a:solidFill>
                                                <a:prstClr val="black"/>
                                              </a:solidFill>
                                            </a:ln>
                                          </wps:spPr>
                                          <wps:txbx>
                                            <w:txbxContent>
                                              <w:p w14:paraId="665EA163" w14:textId="77777777" w:rsidR="00BD5692" w:rsidRPr="00E07909" w:rsidRDefault="00BD5692">
                                                <w:pPr>
                                                  <w:rPr>
                                                    <w:lang w:val="en-US"/>
                                                  </w:rPr>
                                                </w:pPr>
                                                <w:r>
                                                  <w:rPr>
                                                    <w:lang w:val="en-US"/>
                                                  </w:rPr>
                                                  <w:t>quick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Connector 14"/>
                                          <wps:cNvCnPr/>
                                          <wps:spPr>
                                            <a:xfrm flipV="1">
                                              <a:off x="634916" y="127590"/>
                                              <a:ext cx="874907" cy="202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634916" y="1409573"/>
                                              <a:ext cx="889000" cy="228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flipV="1">
                                              <a:off x="634916" y="558968"/>
                                              <a:ext cx="887819" cy="848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 name="Rectangle 6"/>
                                          <wps:cNvSpPr/>
                                          <wps:spPr>
                                            <a:xfrm>
                                              <a:off x="1509823" y="0"/>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509823" y="431378"/>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525013" y="1066293"/>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a:off x="634916" y="328090"/>
                                              <a:ext cx="889000" cy="228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V="1">
                                              <a:off x="634916" y="127590"/>
                                              <a:ext cx="875754" cy="12802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V="1">
                                              <a:off x="634916" y="1209073"/>
                                              <a:ext cx="890097" cy="198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 name="Rectangle 11"/>
                                          <wps:cNvSpPr/>
                                          <wps:spPr>
                                            <a:xfrm>
                                              <a:off x="1525013" y="1497671"/>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rot="5400000">
                                              <a:off x="1541650" y="678790"/>
                                              <a:ext cx="394009" cy="381000"/>
                                            </a:xfrm>
                                            <a:prstGeom prst="rect">
                                              <a:avLst/>
                                            </a:prstGeom>
                                            <a:noFill/>
                                            <a:ln w="6350">
                                              <a:noFill/>
                                            </a:ln>
                                          </wps:spPr>
                                          <wps:txbx>
                                            <w:txbxContent>
                                              <w:p w14:paraId="6FD024CD" w14:textId="77777777" w:rsidR="00BD5692" w:rsidRPr="008F3A27" w:rsidRDefault="00BD5692">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6" name="Straight Connector 26"/>
                                      <wps:cNvCnPr/>
                                      <wps:spPr>
                                        <a:xfrm>
                                          <a:off x="1777156" y="127590"/>
                                          <a:ext cx="802908" cy="762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flipV="1">
                                          <a:off x="1792346" y="890097"/>
                                          <a:ext cx="788361" cy="7482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flipV="1">
                                          <a:off x="1792346" y="890097"/>
                                          <a:ext cx="787450" cy="3192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1777156" y="558968"/>
                                          <a:ext cx="803549" cy="33073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2" name="Text Box 32"/>
                                    <wps:cNvSpPr txBox="1"/>
                                    <wps:spPr>
                                      <a:xfrm>
                                        <a:off x="502920" y="0"/>
                                        <a:ext cx="2575560" cy="327660"/>
                                      </a:xfrm>
                                      <a:prstGeom prst="rect">
                                        <a:avLst/>
                                      </a:prstGeom>
                                      <a:noFill/>
                                      <a:ln w="6350">
                                        <a:noFill/>
                                      </a:ln>
                                    </wps:spPr>
                                    <wps:txbx>
                                      <w:txbxContent>
                                        <w:p w14:paraId="486739DF" w14:textId="77777777" w:rsidR="00BD5692" w:rsidRPr="00AC5001" w:rsidRDefault="00BD5692">
                                          <w:pPr>
                                            <w:rPr>
                                              <w:i/>
                                              <w:iCs/>
                                              <w:sz w:val="20"/>
                                              <w:szCs w:val="20"/>
                                              <w:lang w:val="en-US"/>
                                            </w:rPr>
                                          </w:pPr>
                                          <w:r w:rsidRPr="00AC5001">
                                            <w:rPr>
                                              <w:i/>
                                              <w:iCs/>
                                              <w:sz w:val="20"/>
                                              <w:szCs w:val="20"/>
                                              <w:lang w:val="en-US"/>
                                            </w:rPr>
                                            <w:t>Hidden layer / Representational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a:off x="1546860" y="228600"/>
                                        <a:ext cx="82452"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73" name="Group 73"/>
                                  <wpg:cNvGrpSpPr/>
                                  <wpg:grpSpPr>
                                    <a:xfrm>
                                      <a:off x="0" y="2983149"/>
                                      <a:ext cx="2767434" cy="1721228"/>
                                      <a:chOff x="0" y="0"/>
                                      <a:chExt cx="2767434" cy="1721228"/>
                                    </a:xfrm>
                                  </wpg:grpSpPr>
                                  <wpg:grpSp>
                                    <wpg:cNvPr id="35" name="Group 35"/>
                                    <wpg:cNvGrpSpPr/>
                                    <wpg:grpSpPr>
                                      <a:xfrm rot="16200000">
                                        <a:off x="1515860" y="-85961"/>
                                        <a:ext cx="424211" cy="1763816"/>
                                        <a:chOff x="0" y="0"/>
                                        <a:chExt cx="424211" cy="1763816"/>
                                      </a:xfrm>
                                    </wpg:grpSpPr>
                                    <wps:wsp>
                                      <wps:cNvPr id="5" name="Rectangle 5"/>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rot="5400000">
                                          <a:off x="-147053" y="858253"/>
                                          <a:ext cx="761578" cy="380950"/>
                                        </a:xfrm>
                                        <a:prstGeom prst="rect">
                                          <a:avLst/>
                                        </a:prstGeom>
                                        <a:noFill/>
                                        <a:ln w="6350">
                                          <a:noFill/>
                                        </a:ln>
                                      </wps:spPr>
                                      <wps:txbx>
                                        <w:txbxContent>
                                          <w:p w14:paraId="70CCF3FD" w14:textId="77777777" w:rsidR="00BD5692" w:rsidRPr="008F3A27" w:rsidRDefault="00BD5692" w:rsidP="00BE2343">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 36"/>
                                    <wpg:cNvGrpSpPr/>
                                    <wpg:grpSpPr>
                                      <a:xfrm rot="16200000">
                                        <a:off x="1509375" y="-442642"/>
                                        <a:ext cx="424180" cy="1763395"/>
                                        <a:chOff x="0" y="0"/>
                                        <a:chExt cx="424211" cy="1763816"/>
                                      </a:xfrm>
                                    </wpg:grpSpPr>
                                    <wps:wsp>
                                      <wps:cNvPr id="37" name="Rectangle 37"/>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rot="5400000">
                                          <a:off x="-147053" y="858253"/>
                                          <a:ext cx="761578" cy="380950"/>
                                        </a:xfrm>
                                        <a:prstGeom prst="rect">
                                          <a:avLst/>
                                        </a:prstGeom>
                                        <a:noFill/>
                                        <a:ln w="6350">
                                          <a:noFill/>
                                        </a:ln>
                                      </wps:spPr>
                                      <wps:txbx>
                                        <w:txbxContent>
                                          <w:p w14:paraId="399DCBB3" w14:textId="77777777" w:rsidR="00BD5692" w:rsidRPr="008F3A27" w:rsidRDefault="00BD5692" w:rsidP="00BE2343">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 name="Group 42"/>
                                    <wpg:cNvGrpSpPr/>
                                    <wpg:grpSpPr>
                                      <a:xfrm rot="16200000">
                                        <a:off x="1509375" y="607945"/>
                                        <a:ext cx="424180" cy="1763395"/>
                                        <a:chOff x="0" y="0"/>
                                        <a:chExt cx="424211" cy="1763816"/>
                                      </a:xfrm>
                                    </wpg:grpSpPr>
                                    <wps:wsp>
                                      <wps:cNvPr id="43" name="Rectangle 43"/>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rot="5400000">
                                          <a:off x="-147053" y="858253"/>
                                          <a:ext cx="761578" cy="380950"/>
                                        </a:xfrm>
                                        <a:prstGeom prst="rect">
                                          <a:avLst/>
                                        </a:prstGeom>
                                        <a:noFill/>
                                        <a:ln w="6350">
                                          <a:noFill/>
                                        </a:ln>
                                      </wps:spPr>
                                      <wps:txbx>
                                        <w:txbxContent>
                                          <w:p w14:paraId="0998D238" w14:textId="77777777" w:rsidR="00BD5692" w:rsidRPr="008F3A27" w:rsidRDefault="00BD5692" w:rsidP="00BE2343">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 name="Group 48"/>
                                    <wpg:cNvGrpSpPr/>
                                    <wpg:grpSpPr>
                                      <a:xfrm rot="16200000">
                                        <a:off x="1509375" y="257749"/>
                                        <a:ext cx="424180" cy="1763395"/>
                                        <a:chOff x="0" y="0"/>
                                        <a:chExt cx="424211" cy="1763816"/>
                                      </a:xfrm>
                                    </wpg:grpSpPr>
                                    <wps:wsp>
                                      <wps:cNvPr id="49" name="Rectangle 49"/>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rot="5400000">
                                          <a:off x="-147053" y="858253"/>
                                          <a:ext cx="761578" cy="380950"/>
                                        </a:xfrm>
                                        <a:prstGeom prst="rect">
                                          <a:avLst/>
                                        </a:prstGeom>
                                        <a:noFill/>
                                        <a:ln w="6350">
                                          <a:noFill/>
                                        </a:ln>
                                      </wps:spPr>
                                      <wps:txbx>
                                        <w:txbxContent>
                                          <w:p w14:paraId="1E93F7F6" w14:textId="77777777" w:rsidR="00BD5692" w:rsidRPr="008F3A27" w:rsidRDefault="00BD5692" w:rsidP="00BE2343">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0" y="726332"/>
                                        <a:ext cx="634365" cy="300990"/>
                                      </a:xfrm>
                                      <a:prstGeom prst="rect">
                                        <a:avLst/>
                                      </a:prstGeom>
                                      <a:solidFill>
                                        <a:schemeClr val="lt1"/>
                                      </a:solidFill>
                                      <a:ln w="6350">
                                        <a:solidFill>
                                          <a:prstClr val="black"/>
                                        </a:solidFill>
                                      </a:ln>
                                    </wps:spPr>
                                    <wps:txbx>
                                      <w:txbxContent>
                                        <w:p w14:paraId="631E8C39" w14:textId="77777777" w:rsidR="00BD5692" w:rsidRPr="00E07909" w:rsidRDefault="00BD5692" w:rsidP="00BE2343">
                                          <w:pPr>
                                            <w:rPr>
                                              <w:lang w:val="en-US"/>
                                            </w:rPr>
                                          </w:pPr>
                                          <w:r>
                                            <w:rPr>
                                              <w:lang w:val="en-US"/>
                                            </w:rPr>
                                            <w:t>brown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6485" y="382621"/>
                                        <a:ext cx="634365" cy="300990"/>
                                      </a:xfrm>
                                      <a:prstGeom prst="rect">
                                        <a:avLst/>
                                      </a:prstGeom>
                                      <a:solidFill>
                                        <a:schemeClr val="lt1"/>
                                      </a:solidFill>
                                      <a:ln w="6350">
                                        <a:solidFill>
                                          <a:prstClr val="black"/>
                                        </a:solidFill>
                                      </a:ln>
                                    </wps:spPr>
                                    <wps:txbx>
                                      <w:txbxContent>
                                        <w:p w14:paraId="73000D90" w14:textId="77777777" w:rsidR="00BD5692" w:rsidRPr="00E07909" w:rsidRDefault="00BD5692" w:rsidP="00BE2343">
                                          <w:pPr>
                                            <w:rPr>
                                              <w:lang w:val="en-US"/>
                                            </w:rPr>
                                          </w:pPr>
                                          <w:r>
                                            <w:rPr>
                                              <w:lang w:val="en-US"/>
                                            </w:rPr>
                                            <w:t>borrow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6485" y="1070043"/>
                                        <a:ext cx="634365" cy="300990"/>
                                      </a:xfrm>
                                      <a:prstGeom prst="rect">
                                        <a:avLst/>
                                      </a:prstGeom>
                                      <a:solidFill>
                                        <a:schemeClr val="lt1"/>
                                      </a:solidFill>
                                      <a:ln w="6350">
                                        <a:solidFill>
                                          <a:prstClr val="black"/>
                                        </a:solidFill>
                                      </a:ln>
                                    </wps:spPr>
                                    <wps:txbx>
                                      <w:txbxContent>
                                        <w:p w14:paraId="1F6B5CCA" w14:textId="77777777" w:rsidR="00BD5692" w:rsidRPr="00E07909" w:rsidRDefault="00BD5692" w:rsidP="00BE2343">
                                          <w:pPr>
                                            <w:rPr>
                                              <w:lang w:val="en-US"/>
                                            </w:rPr>
                                          </w:pPr>
                                          <w:r>
                                            <w:rPr>
                                              <w:lang w:val="en-US"/>
                                            </w:rPr>
                                            <w:t>candid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6485" y="1420238"/>
                                        <a:ext cx="634365" cy="300990"/>
                                      </a:xfrm>
                                      <a:prstGeom prst="rect">
                                        <a:avLst/>
                                      </a:prstGeom>
                                      <a:solidFill>
                                        <a:schemeClr val="lt1"/>
                                      </a:solidFill>
                                      <a:ln w="6350">
                                        <a:solidFill>
                                          <a:prstClr val="black"/>
                                        </a:solidFill>
                                      </a:ln>
                                    </wps:spPr>
                                    <wps:txbx>
                                      <w:txbxContent>
                                        <w:p w14:paraId="6FF8D940" w14:textId="77777777" w:rsidR="00BD5692" w:rsidRPr="00E07909" w:rsidRDefault="00BD5692" w:rsidP="00BE2343">
                                          <w:pPr>
                                            <w:rPr>
                                              <w:lang w:val="en-US"/>
                                            </w:rPr>
                                          </w:pPr>
                                          <w:r>
                                            <w:rPr>
                                              <w:lang w:val="en-US"/>
                                            </w:rPr>
                                            <w:t>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804153" y="0"/>
                                        <a:ext cx="358274" cy="300990"/>
                                      </a:xfrm>
                                      <a:prstGeom prst="rect">
                                        <a:avLst/>
                                      </a:prstGeom>
                                      <a:solidFill>
                                        <a:schemeClr val="lt1"/>
                                      </a:solidFill>
                                      <a:ln w="6350">
                                        <a:solidFill>
                                          <a:prstClr val="black"/>
                                        </a:solidFill>
                                      </a:ln>
                                    </wps:spPr>
                                    <wps:txbx>
                                      <w:txbxContent>
                                        <w:p w14:paraId="5534FCD2" w14:textId="77777777" w:rsidR="00BD5692" w:rsidRPr="00BE2343" w:rsidRDefault="00BD5692" w:rsidP="00BE2343">
                                          <w:pPr>
                                            <w:rPr>
                                              <w:vertAlign w:val="subscript"/>
                                              <w:lang w:val="en-US"/>
                                            </w:rPr>
                                          </w:pPr>
                                          <w:r>
                                            <w:rPr>
                                              <w:lang w:val="en-US"/>
                                            </w:rPr>
                                            <w:t>V</w:t>
                                          </w:r>
                                          <w:r>
                                            <w:rPr>
                                              <w:vertAlign w:val="subscript"/>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1238655" y="0"/>
                                        <a:ext cx="358274" cy="300990"/>
                                      </a:xfrm>
                                      <a:prstGeom prst="rect">
                                        <a:avLst/>
                                      </a:prstGeom>
                                      <a:solidFill>
                                        <a:schemeClr val="lt1"/>
                                      </a:solidFill>
                                      <a:ln w="6350">
                                        <a:solidFill>
                                          <a:prstClr val="black"/>
                                        </a:solidFill>
                                      </a:ln>
                                    </wps:spPr>
                                    <wps:txbx>
                                      <w:txbxContent>
                                        <w:p w14:paraId="167C0F7C" w14:textId="77777777" w:rsidR="00BD5692" w:rsidRPr="00BE2343" w:rsidRDefault="00BD5692" w:rsidP="00BE2343">
                                          <w:pPr>
                                            <w:rPr>
                                              <w:vertAlign w:val="subscript"/>
                                              <w:lang w:val="en-US"/>
                                            </w:rPr>
                                          </w:pPr>
                                          <w:r>
                                            <w:rPr>
                                              <w:lang w:val="en-US"/>
                                            </w:rPr>
                                            <w:t>V</w:t>
                                          </w:r>
                                          <w:r>
                                            <w:rPr>
                                              <w:vertAlign w:val="subscript"/>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770434" y="0"/>
                                        <a:ext cx="456028" cy="300990"/>
                                      </a:xfrm>
                                      <a:prstGeom prst="rect">
                                        <a:avLst/>
                                      </a:prstGeom>
                                      <a:solidFill>
                                        <a:schemeClr val="lt1"/>
                                      </a:solidFill>
                                      <a:ln w="6350">
                                        <a:solidFill>
                                          <a:prstClr val="black"/>
                                        </a:solidFill>
                                      </a:ln>
                                    </wps:spPr>
                                    <wps:txbx>
                                      <w:txbxContent>
                                        <w:p w14:paraId="08A620FF" w14:textId="77777777" w:rsidR="00BD5692" w:rsidRPr="00BE2343" w:rsidRDefault="00BD5692" w:rsidP="00BE2343">
                                          <w:pPr>
                                            <w:rPr>
                                              <w:vertAlign w:val="subscript"/>
                                              <w:lang w:val="en-US"/>
                                            </w:rPr>
                                          </w:pPr>
                                          <w:r>
                                            <w:rPr>
                                              <w:lang w:val="en-US"/>
                                            </w:rPr>
                                            <w:t>V</w:t>
                                          </w:r>
                                          <w:r>
                                            <w:rPr>
                                              <w:vertAlign w:val="subscript"/>
                                              <w:lang w:val="en-US"/>
                                            </w:rPr>
                                            <w:t>199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302213" y="0"/>
                                        <a:ext cx="465221" cy="300990"/>
                                      </a:xfrm>
                                      <a:prstGeom prst="rect">
                                        <a:avLst/>
                                      </a:prstGeom>
                                      <a:solidFill>
                                        <a:schemeClr val="lt1"/>
                                      </a:solidFill>
                                      <a:ln w="6350">
                                        <a:solidFill>
                                          <a:prstClr val="black"/>
                                        </a:solidFill>
                                      </a:ln>
                                    </wps:spPr>
                                    <wps:txbx>
                                      <w:txbxContent>
                                        <w:p w14:paraId="596162F8" w14:textId="77777777" w:rsidR="00BD5692" w:rsidRPr="00BE2343" w:rsidRDefault="00BD5692" w:rsidP="00BE2343">
                                          <w:pPr>
                                            <w:rPr>
                                              <w:vertAlign w:val="subscript"/>
                                              <w:lang w:val="en-US"/>
                                            </w:rPr>
                                          </w:pPr>
                                          <w:r>
                                            <w:rPr>
                                              <w:lang w:val="en-US"/>
                                            </w:rPr>
                                            <w:t>V</w:t>
                                          </w:r>
                                          <w:r>
                                            <w:rPr>
                                              <w:vertAlign w:val="subscript"/>
                                              <w:lang w:val="en-US"/>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2" name="Group 72"/>
                                <wpg:cNvGrpSpPr/>
                                <wpg:grpSpPr>
                                  <a:xfrm>
                                    <a:off x="1595336" y="2444885"/>
                                    <a:ext cx="1858372" cy="1416000"/>
                                    <a:chOff x="0" y="0"/>
                                    <a:chExt cx="1858372" cy="1416000"/>
                                  </a:xfrm>
                                </wpg:grpSpPr>
                                <wps:wsp>
                                  <wps:cNvPr id="62" name="Right Brace 62"/>
                                  <wps:cNvSpPr/>
                                  <wps:spPr>
                                    <a:xfrm rot="5400000">
                                      <a:off x="112659" y="-112659"/>
                                      <a:ext cx="182880" cy="408198"/>
                                    </a:xfrm>
                                    <a:prstGeom prst="rightBrac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Freeform 68"/>
                                  <wps:cNvSpPr/>
                                  <wps:spPr>
                                    <a:xfrm>
                                      <a:off x="206012" y="226586"/>
                                      <a:ext cx="1652360" cy="1189414"/>
                                    </a:xfrm>
                                    <a:custGeom>
                                      <a:avLst/>
                                      <a:gdLst>
                                        <a:gd name="connsiteX0" fmla="*/ 0 w 1652360"/>
                                        <a:gd name="connsiteY0" fmla="*/ 0 h 1189414"/>
                                        <a:gd name="connsiteX1" fmla="*/ 272716 w 1652360"/>
                                        <a:gd name="connsiteY1" fmla="*/ 181811 h 1189414"/>
                                        <a:gd name="connsiteX2" fmla="*/ 1294063 w 1652360"/>
                                        <a:gd name="connsiteY2" fmla="*/ 256674 h 1189414"/>
                                        <a:gd name="connsiteX3" fmla="*/ 1652337 w 1652360"/>
                                        <a:gd name="connsiteY3" fmla="*/ 673769 h 1189414"/>
                                        <a:gd name="connsiteX4" fmla="*/ 1310105 w 1652360"/>
                                        <a:gd name="connsiteY4" fmla="*/ 1074821 h 1189414"/>
                                        <a:gd name="connsiteX5" fmla="*/ 962526 w 1652360"/>
                                        <a:gd name="connsiteY5" fmla="*/ 1181769 h 1189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52360" h="1189414">
                                          <a:moveTo>
                                            <a:pt x="0" y="0"/>
                                          </a:moveTo>
                                          <a:cubicBezTo>
                                            <a:pt x="28519" y="69516"/>
                                            <a:pt x="57039" y="139032"/>
                                            <a:pt x="272716" y="181811"/>
                                          </a:cubicBezTo>
                                          <a:cubicBezTo>
                                            <a:pt x="488393" y="224590"/>
                                            <a:pt x="1064126" y="174681"/>
                                            <a:pt x="1294063" y="256674"/>
                                          </a:cubicBezTo>
                                          <a:cubicBezTo>
                                            <a:pt x="1524000" y="338667"/>
                                            <a:pt x="1649663" y="537411"/>
                                            <a:pt x="1652337" y="673769"/>
                                          </a:cubicBezTo>
                                          <a:cubicBezTo>
                                            <a:pt x="1655011" y="810127"/>
                                            <a:pt x="1425073" y="990154"/>
                                            <a:pt x="1310105" y="1074821"/>
                                          </a:cubicBezTo>
                                          <a:cubicBezTo>
                                            <a:pt x="1195137" y="1159488"/>
                                            <a:pt x="1000849" y="1209397"/>
                                            <a:pt x="962526" y="118176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flipH="1">
                                      <a:off x="1113926" y="1412279"/>
                                      <a:ext cx="8906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76" name="Text Box 76"/>
                              <wps:cNvSpPr txBox="1"/>
                              <wps:spPr>
                                <a:xfrm>
                                  <a:off x="3793787" y="612842"/>
                                  <a:ext cx="771533" cy="327639"/>
                                </a:xfrm>
                                <a:prstGeom prst="rect">
                                  <a:avLst/>
                                </a:prstGeom>
                                <a:noFill/>
                                <a:ln w="6350">
                                  <a:noFill/>
                                </a:ln>
                              </wps:spPr>
                              <wps:txbx>
                                <w:txbxContent>
                                  <w:p w14:paraId="1902727B" w14:textId="77777777" w:rsidR="00BD5692" w:rsidRPr="00AC5001" w:rsidRDefault="00BD5692" w:rsidP="00917464">
                                    <w:pPr>
                                      <w:rPr>
                                        <w:i/>
                                        <w:iCs/>
                                        <w:sz w:val="20"/>
                                        <w:szCs w:val="20"/>
                                        <w:lang w:val="en-US"/>
                                      </w:rPr>
                                    </w:pPr>
                                    <w:r>
                                      <w:rPr>
                                        <w:i/>
                                        <w:iCs/>
                                        <w:sz w:val="20"/>
                                        <w:szCs w:val="20"/>
                                        <w:lang w:val="en-US"/>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725263" y="1352284"/>
                                  <a:ext cx="518350" cy="327639"/>
                                </a:xfrm>
                                <a:prstGeom prst="rect">
                                  <a:avLst/>
                                </a:prstGeom>
                                <a:noFill/>
                                <a:ln w="6350">
                                  <a:noFill/>
                                </a:ln>
                              </wps:spPr>
                              <wps:txbx>
                                <w:txbxContent>
                                  <w:p w14:paraId="180D1E52" w14:textId="77777777" w:rsidR="00BD5692" w:rsidRPr="00AC5001" w:rsidRDefault="00BD5692" w:rsidP="00917464">
                                    <w:pPr>
                                      <w:rPr>
                                        <w:i/>
                                        <w:iCs/>
                                        <w:sz w:val="20"/>
                                        <w:szCs w:val="20"/>
                                        <w:lang w:val="en-US"/>
                                      </w:rPr>
                                    </w:pPr>
                                    <w:r>
                                      <w:rPr>
                                        <w:i/>
                                        <w:iCs/>
                                        <w:sz w:val="20"/>
                                        <w:szCs w:val="20"/>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Straight Arrow Connector 79"/>
                              <wps:cNvCnPr/>
                              <wps:spPr>
                                <a:xfrm flipH="1">
                                  <a:off x="3790004" y="885217"/>
                                  <a:ext cx="248623" cy="4038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Left Brace 80"/>
                              <wps:cNvSpPr/>
                              <wps:spPr>
                                <a:xfrm>
                                  <a:off x="-330209" y="788080"/>
                                  <a:ext cx="291830" cy="140150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3" name="Group 93"/>
                            <wpg:cNvGrpSpPr/>
                            <wpg:grpSpPr>
                              <a:xfrm>
                                <a:off x="1921078" y="494950"/>
                                <a:ext cx="304800" cy="859844"/>
                                <a:chOff x="16778" y="0"/>
                                <a:chExt cx="304800" cy="859844"/>
                              </a:xfrm>
                            </wpg:grpSpPr>
                            <wps:wsp>
                              <wps:cNvPr id="3" name="Rectangle 3"/>
                              <wps:cNvSpPr/>
                              <wps:spPr>
                                <a:xfrm>
                                  <a:off x="88556" y="0"/>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88556" y="203812"/>
                                  <a:ext cx="116529" cy="116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88556" y="545335"/>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88556" y="743639"/>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Text Box 92"/>
                              <wps:cNvSpPr txBox="1"/>
                              <wps:spPr>
                                <a:xfrm rot="5400000">
                                  <a:off x="19953" y="278176"/>
                                  <a:ext cx="298450" cy="304800"/>
                                </a:xfrm>
                                <a:prstGeom prst="rect">
                                  <a:avLst/>
                                </a:prstGeom>
                                <a:noFill/>
                                <a:ln w="6350">
                                  <a:noFill/>
                                </a:ln>
                              </wps:spPr>
                              <wps:txbx>
                                <w:txbxContent>
                                  <w:p w14:paraId="1F8F9252" w14:textId="77777777" w:rsidR="00BD5692" w:rsidRPr="0015505B" w:rsidRDefault="00BD5692" w:rsidP="0015505B">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4" name="Group 94"/>
                            <wpg:cNvGrpSpPr/>
                            <wpg:grpSpPr>
                              <a:xfrm>
                                <a:off x="1929467" y="1610686"/>
                                <a:ext cx="304800" cy="859790"/>
                                <a:chOff x="16778" y="0"/>
                                <a:chExt cx="304800" cy="859844"/>
                              </a:xfrm>
                            </wpg:grpSpPr>
                            <wps:wsp>
                              <wps:cNvPr id="95" name="Rectangle 95"/>
                              <wps:cNvSpPr/>
                              <wps:spPr>
                                <a:xfrm>
                                  <a:off x="88556" y="0"/>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88556" y="203812"/>
                                  <a:ext cx="116529" cy="116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88556" y="545335"/>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88556" y="743639"/>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rot="5400000">
                                  <a:off x="19953" y="278176"/>
                                  <a:ext cx="298450" cy="304800"/>
                                </a:xfrm>
                                <a:prstGeom prst="rect">
                                  <a:avLst/>
                                </a:prstGeom>
                                <a:noFill/>
                                <a:ln w="6350">
                                  <a:noFill/>
                                </a:ln>
                              </wps:spPr>
                              <wps:txbx>
                                <w:txbxContent>
                                  <w:p w14:paraId="60616929" w14:textId="77777777" w:rsidR="00BD5692" w:rsidRPr="0015505B" w:rsidRDefault="00BD5692" w:rsidP="00D64BB4">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0" name="Straight Arrow Connector 100"/>
                          <wps:cNvCnPr/>
                          <wps:spPr>
                            <a:xfrm>
                              <a:off x="1493240" y="935955"/>
                              <a:ext cx="4461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a:off x="1510018" y="2051691"/>
                              <a:ext cx="4457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4C3A372C" id="Group 323" o:spid="_x0000_s1027" style="position:absolute;margin-left:21.7pt;margin-top:11.3pt;width:416.55pt;height:411.2pt;z-index:-251655168;mso-height-relative:margin" coordsize="52901,522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">
                <v:shape id="Text Box 31" o:spid="_x0000_s1028" type="#_x0000_t202" style="position:absolute;top:49346;width:32137;height:2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" stroked="f">
                  <v:textbox style="mso-fit-shape-to-text:t" inset="0,0,0,0">
                    <w:txbxContent>
                      <w:p w14:paraId="6218723E" w14:textId="77777777" w:rsidR="00BD5692" w:rsidRPr="00ED2BFB" w:rsidRDefault="00BD5692" w:rsidP="005B7612">
                        <w:pPr>
                          <w:pStyle w:val="Caption"/>
                          <w:rPr>
                            <w:noProof/>
                            <w:sz w:val="22"/>
                            <w:szCs w:val="22"/>
                          </w:rPr>
                        </w:pPr>
                        <w:r w:rsidRPr="00ED2BFB">
                          <w:rPr>
                            <w:sz w:val="22"/>
                            <w:szCs w:val="22"/>
                          </w:rPr>
                          <w:t xml:space="preserve">Figure </w:t>
                        </w:r>
                        <w:r w:rsidRPr="00ED2BFB">
                          <w:rPr>
                            <w:sz w:val="22"/>
                            <w:szCs w:val="22"/>
                          </w:rPr>
                          <w:fldChar w:fldCharType="begin"/>
                        </w:r>
                        <w:r w:rsidRPr="00ED2BFB">
                          <w:rPr>
                            <w:sz w:val="22"/>
                            <w:szCs w:val="22"/>
                          </w:rPr>
                          <w:instrText xml:space="preserve"> SEQ Figure \* ARABIC </w:instrText>
                        </w:r>
                        <w:r w:rsidRPr="00ED2BFB">
                          <w:rPr>
                            <w:sz w:val="22"/>
                            <w:szCs w:val="22"/>
                          </w:rPr>
                          <w:fldChar w:fldCharType="separate"/>
                        </w:r>
                        <w:r w:rsidRPr="00ED2BFB">
                          <w:rPr>
                            <w:noProof/>
                            <w:sz w:val="22"/>
                            <w:szCs w:val="22"/>
                          </w:rPr>
                          <w:t>1</w:t>
                        </w:r>
                        <w:r w:rsidRPr="00ED2BFB">
                          <w:rPr>
                            <w:noProof/>
                            <w:sz w:val="22"/>
                            <w:szCs w:val="22"/>
                          </w:rPr>
                          <w:fldChar w:fldCharType="end"/>
                        </w:r>
                        <w:r w:rsidRPr="00ED2BFB">
                          <w:rPr>
                            <w:sz w:val="22"/>
                            <w:szCs w:val="22"/>
                          </w:rPr>
                          <w:t>: Word2Vec model</w:t>
                        </w:r>
                      </w:p>
                    </w:txbxContent>
                  </v:textbox>
                </v:shape>
                <v:group id="Group 103" o:spid="_x0000_s1029" style="position:absolute;width:52901;height:47040" coordsize="52901,47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lm2yAAAAOE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">
                  <v:group id="Group 102" o:spid="_x0000_s1030" style="position:absolute;width:52901;height:47040" coordsize="52901,47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">
                    <v:group id="Group 81" o:spid="_x0000_s1031" style="position:absolute;width:52901;height:47040" coordorigin="-7252" coordsize="52905,4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">
                      <v:group id="Group 75" o:spid="_x0000_s1032" style="position:absolute;left:1015;width:40428;height:47043" coordorigin="-5890" coordsize="40427,4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q+t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">
                        <v:group id="Group 74" o:spid="_x0000_s1033" style="position:absolute;left:-5890;width:39389;height:47043" coordorigin="-5890" coordsize="39390,4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go2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">
                          <v:group id="Group 34" o:spid="_x0000_s1034" style="position:absolute;left:-5890;width:39389;height:23806" coordorigin="-7252" coordsize="39390,23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group id="Group 30" o:spid="_x0000_s1035" style="position:absolute;left:-7252;top:6172;width:39389;height:17634" coordorigin="-7253" coordsize="39395,17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">
                              <v:shape id="Text Box 13" o:spid="_x0000_s1036" type="#_x0000_t202" style="position:absolute;left:25791;top:7108;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" fillcolor="white [3201]" strokeweight=".5pt">
                                <v:textbox>
                                  <w:txbxContent>
                                    <w:p w14:paraId="5B2CB3B5" w14:textId="77777777" w:rsidR="00BD5692" w:rsidRPr="00E07909" w:rsidRDefault="00BD5692" w:rsidP="008F3A27">
                                      <w:pPr>
                                        <w:rPr>
                                          <w:lang w:val="en-US"/>
                                        </w:rPr>
                                      </w:pPr>
                                      <w:r>
                                        <w:rPr>
                                          <w:lang w:val="en-US"/>
                                        </w:rPr>
                                        <w:t>brown</w:t>
                                      </w:r>
                                    </w:p>
                                  </w:txbxContent>
                                </v:textbox>
                              </v:shape>
                              <v:group id="Group 25" o:spid="_x0000_s1037" style="position:absolute;left:-7253;width:26544;height:17643" coordorigin="-7253" coordsize="26545,17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line id="Straight Connector 16" o:spid="_x0000_s1038" style="position:absolute;visibility:visible;mso-wrap-style:square" from="6349,3280" to="15224,120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" strokecolor="#4472c4 [3204]" strokeweight=".5pt">
                                  <v:stroke joinstyle="miter"/>
                                </v:line>
                                <v:line id="Straight Connector 17" o:spid="_x0000_s1039" style="position:absolute;visibility:visible;mso-wrap-style:square" from="6349,3280" to="15228,163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" strokecolor="#4472c4 [3204]" strokeweight=".5pt">
                                  <v:stroke joinstyle="miter"/>
                                </v:line>
                                <v:group id="Group 24" o:spid="_x0000_s1040" style="position:absolute;left:-7253;width:26544;height:17643" coordorigin="-7253" coordsize="26545,17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Text Box 2" o:spid="_x0000_s1041" type="#_x0000_t202" style="position:absolute;left:-7253;top:12402;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" fillcolor="white [3201]" strokeweight=".5pt">
                                    <v:textbox>
                                      <w:txbxContent>
                                        <w:p w14:paraId="0A23C14D" w14:textId="77777777" w:rsidR="00BD5692" w:rsidRPr="00E07909" w:rsidRDefault="00BD5692" w:rsidP="00E07909">
                                          <w:pPr>
                                            <w:rPr>
                                              <w:lang w:val="en-US"/>
                                            </w:rPr>
                                          </w:pPr>
                                          <w:r>
                                            <w:rPr>
                                              <w:lang w:val="en-US"/>
                                            </w:rPr>
                                            <w:t>fox</w:t>
                                          </w:r>
                                        </w:p>
                                      </w:txbxContent>
                                    </v:textbox>
                                  </v:shape>
                                  <v:shape id="Text Box 1" o:spid="_x0000_s1042" type="#_x0000_t202" style="position:absolute;left:-7253;top:1617;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" fillcolor="white [3201]" strokeweight=".5pt">
                                    <v:textbox>
                                      <w:txbxContent>
                                        <w:p w14:paraId="665EA163" w14:textId="77777777" w:rsidR="00BD5692" w:rsidRPr="00E07909" w:rsidRDefault="00BD5692">
                                          <w:pPr>
                                            <w:rPr>
                                              <w:lang w:val="en-US"/>
                                            </w:rPr>
                                          </w:pPr>
                                          <w:r>
                                            <w:rPr>
                                              <w:lang w:val="en-US"/>
                                            </w:rPr>
                                            <w:t>quick</w:t>
                                          </w:r>
                                        </w:p>
                                      </w:txbxContent>
                                    </v:textbox>
                                  </v:shape>
                                  <v:line id="Straight Connector 14" o:spid="_x0000_s1043" style="position:absolute;flip:y;visibility:visible;mso-wrap-style:square" from="6349,1275" to="15098,32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" strokecolor="#4472c4 [3204]" strokeweight=".5pt">
                                    <v:stroke joinstyle="miter"/>
                                  </v:line>
                                  <v:line id="Straight Connector 18" o:spid="_x0000_s1044" style="position:absolute;visibility:visible;mso-wrap-style:square" from="6349,14095" to="15239,163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" strokecolor="#4472c4 [3204]" strokeweight=".5pt">
                                    <v:stroke joinstyle="miter"/>
                                  </v:line>
                                  <v:line id="Straight Connector 19" o:spid="_x0000_s1045" style="position:absolute;flip:y;visibility:visible;mso-wrap-style:square" from="6349,5589" to="15227,140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" strokecolor="#4472c4 [3204]" strokeweight=".5pt">
                                    <v:stroke joinstyle="miter"/>
                                  </v:line>
                                  <v:rect id="Rectangle 6" o:spid="_x0000_s1046" style="position:absolute;left:15098;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" fillcolor="#4472c4 [3204]" strokecolor="#1f3763 [1604]" strokeweight="1pt"/>
                                  <v:rect id="Rectangle 7" o:spid="_x0000_s1047" style="position:absolute;left:15098;top:4313;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" fillcolor="#4472c4 [3204]" strokecolor="#1f3763 [1604]" strokeweight="1pt"/>
                                  <v:rect id="Rectangle 10" o:spid="_x0000_s1048" style="position:absolute;left:15250;top:10662;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" fillcolor="#4472c4 [3204]" strokecolor="#1f3763 [1604]" strokeweight="1pt"/>
                                  <v:line id="Straight Connector 15" o:spid="_x0000_s1049" style="position:absolute;visibility:visible;mso-wrap-style:square" from="6349,3280" to="15239,55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" strokecolor="#4472c4 [3204]" strokeweight=".5pt">
                                    <v:stroke joinstyle="miter"/>
                                  </v:line>
                                  <v:line id="Straight Connector 20" o:spid="_x0000_s1050" style="position:absolute;flip:y;visibility:visible;mso-wrap-style:square" from="6349,1275" to="15106,140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" strokecolor="#4472c4 [3204]" strokeweight=".5pt">
                                    <v:stroke joinstyle="miter"/>
                                  </v:line>
                                  <v:line id="Straight Connector 21" o:spid="_x0000_s1051" style="position:absolute;flip:y;visibility:visible;mso-wrap-style:square" from="6349,12090" to="15250,14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" strokecolor="#4472c4 [3204]" strokeweight=".5pt">
                                    <v:stroke joinstyle="miter"/>
                                  </v:line>
                                  <v:rect id="Rectangle 11" o:spid="_x0000_s1052" style="position:absolute;left:15250;top:14976;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" fillcolor="#4472c4 [3204]" strokecolor="#1f3763 [1604]" strokeweight="1pt"/>
                                  <v:shape id="Text Box 12" o:spid="_x0000_s1053" type="#_x0000_t202" style="position:absolute;left:15416;top:6787;width:3940;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" filled="f" stroked="f" strokeweight=".5pt">
                                    <v:textbox>
                                      <w:txbxContent>
                                        <w:p w14:paraId="6FD024CD" w14:textId="77777777" w:rsidR="00BD5692" w:rsidRPr="008F3A27" w:rsidRDefault="00BD5692">
                                          <w:pPr>
                                            <w:rPr>
                                              <w:sz w:val="40"/>
                                              <w:lang w:val="en-US"/>
                                            </w:rPr>
                                          </w:pPr>
                                          <w:r w:rsidRPr="008F3A27">
                                            <w:rPr>
                                              <w:sz w:val="40"/>
                                              <w:lang w:val="en-US"/>
                                            </w:rPr>
                                            <w:t>…</w:t>
                                          </w:r>
                                        </w:p>
                                      </w:txbxContent>
                                    </v:textbox>
                                  </v:shape>
                                </v:group>
                              </v:group>
                              <v:line id="Straight Connector 26" o:spid="_x0000_s1054" style="position:absolute;visibility:visible;mso-wrap-style:square" from="17771,1275" to="25800,89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" strokecolor="#4472c4 [3204]" strokeweight=".5pt">
                                <v:stroke joinstyle="miter"/>
                              </v:line>
                              <v:line id="Straight Connector 27" o:spid="_x0000_s1055" style="position:absolute;flip:y;visibility:visible;mso-wrap-style:square" from="17923,8900" to="25807,163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" strokecolor="#4472c4 [3204]" strokeweight=".5pt">
                                <v:stroke joinstyle="miter"/>
                              </v:line>
                              <v:line id="Straight Connector 28" o:spid="_x0000_s1056" style="position:absolute;flip:y;visibility:visible;mso-wrap-style:square" from="17923,8900" to="25797,12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line id="Straight Connector 29" o:spid="_x0000_s1057" style="position:absolute;visibility:visible;mso-wrap-style:square" from="17771,5589" to="25807,88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" strokecolor="#4472c4 [3204]" strokeweight=".5pt">
                                <v:stroke joinstyle="miter"/>
                              </v:line>
                            </v:group>
                            <v:shape id="Text Box 32" o:spid="_x0000_s1058" type="#_x0000_t202" style="position:absolute;left:5029;width:25755;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pz1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xnqc9ckAAADg&#13;&#10;AAAADwAAAAAAAAAAAAAAAAAHAgAAZHJzL2Rvd25yZXYueG1sUEsFBgAAAAADAAMAtwAAAP0CAAAA&#13;&#10;AA==&#13;&#10;" filled="f" stroked="f" strokeweight=".5pt">
                              <v:textbox>
                                <w:txbxContent>
                                  <w:p w14:paraId="486739DF" w14:textId="77777777" w:rsidR="00BD5692" w:rsidRPr="00AC5001" w:rsidRDefault="00BD5692">
                                    <w:pPr>
                                      <w:rPr>
                                        <w:i/>
                                        <w:iCs/>
                                        <w:sz w:val="20"/>
                                        <w:szCs w:val="20"/>
                                        <w:lang w:val="en-US"/>
                                      </w:rPr>
                                    </w:pPr>
                                    <w:r w:rsidRPr="00AC5001">
                                      <w:rPr>
                                        <w:i/>
                                        <w:iCs/>
                                        <w:sz w:val="20"/>
                                        <w:szCs w:val="20"/>
                                        <w:lang w:val="en-US"/>
                                      </w:rPr>
                                      <w:t>Hidden layer / Representational vector</w:t>
                                    </w:r>
                                  </w:p>
                                </w:txbxContent>
                              </v:textbox>
                            </v:shape>
                            <v:shapetype id="_x0000_t32" coordsize="21600,21600" o:spt="32" o:oned="t" path="m,l21600,21600e" filled="f">
                              <v:path arrowok="t" fillok="f" o:connecttype="none"/>
                              <o:lock v:ext="edit" shapetype="t"/>
                            </v:shapetype>
                            <v:shape id="Straight Arrow Connector 33" o:spid="_x0000_s1059" type="#_x0000_t32" style="position:absolute;left:15468;top:2286;width:825;height:350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" strokecolor="#4472c4 [3204]" strokeweight=".5pt">
                              <v:stroke endarrow="block" joinstyle="miter"/>
                            </v:shape>
                          </v:group>
                          <v:group id="Group 73" o:spid="_x0000_s1060" style="position:absolute;top:29831;width:27674;height:17212" coordsize="27674,17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5JC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">
                            <v:group id="Group 35" o:spid="_x0000_s1061" style="position:absolute;left:15158;top:-860;width:4242;height:17638;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">
                              <v:rect id="Rectangle 5" o:spid="_x0000_s1062"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" fillcolor="#4472c4 [3204]" strokecolor="#1f3763 [1604]" strokeweight="1pt"/>
                              <v:rect id="Rectangle 8" o:spid="_x0000_s1063"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" fillcolor="#4472c4 [3204]" strokecolor="#1f3763 [1604]" strokeweight="1pt"/>
                              <v:rect id="Rectangle 9" o:spid="_x0000_s1064"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" fillcolor="#4472c4 [3204]" strokecolor="#1f3763 [1604]" strokeweight="1pt"/>
                              <v:rect id="Rectangle 22" o:spid="_x0000_s1065"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" fillcolor="#4472c4 [3204]" strokecolor="#1f3763 [1604]" strokeweight="1pt"/>
                              <v:shape id="Text Box 23" o:spid="_x0000_s1066"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" filled="f" stroked="f" strokeweight=".5pt">
                                <v:textbox>
                                  <w:txbxContent>
                                    <w:p w14:paraId="70CCF3FD" w14:textId="77777777" w:rsidR="00BD5692" w:rsidRPr="008F3A27" w:rsidRDefault="00BD5692" w:rsidP="00BE2343">
                                      <w:pPr>
                                        <w:rPr>
                                          <w:sz w:val="40"/>
                                          <w:lang w:val="en-US"/>
                                        </w:rPr>
                                      </w:pPr>
                                      <w:r w:rsidRPr="008F3A27">
                                        <w:rPr>
                                          <w:sz w:val="40"/>
                                          <w:lang w:val="en-US"/>
                                        </w:rPr>
                                        <w:t>…</w:t>
                                      </w:r>
                                    </w:p>
                                  </w:txbxContent>
                                </v:textbox>
                              </v:shape>
                            </v:group>
                            <v:group id="Group 36" o:spid="_x0000_s1067" style="position:absolute;left:15093;top:-4427;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">
                              <v:rect id="Rectangle 37" o:spid="_x0000_s1068"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" fillcolor="#4472c4 [3204]" strokecolor="#1f3763 [1604]" strokeweight="1pt"/>
                              <v:rect id="Rectangle 38" o:spid="_x0000_s1069"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" fillcolor="#4472c4 [3204]" strokecolor="#1f3763 [1604]" strokeweight="1pt"/>
                              <v:rect id="Rectangle 39" o:spid="_x0000_s1070"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" fillcolor="#4472c4 [3204]" strokecolor="#1f3763 [1604]" strokeweight="1pt"/>
                              <v:rect id="Rectangle 40" o:spid="_x0000_s1071"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" fillcolor="#4472c4 [3204]" strokecolor="#1f3763 [1604]" strokeweight="1pt"/>
                              <v:shape id="Text Box 41" o:spid="_x0000_s1072"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" filled="f" stroked="f" strokeweight=".5pt">
                                <v:textbox>
                                  <w:txbxContent>
                                    <w:p w14:paraId="399DCBB3" w14:textId="77777777" w:rsidR="00BD5692" w:rsidRPr="008F3A27" w:rsidRDefault="00BD5692" w:rsidP="00BE2343">
                                      <w:pPr>
                                        <w:rPr>
                                          <w:sz w:val="40"/>
                                          <w:lang w:val="en-US"/>
                                        </w:rPr>
                                      </w:pPr>
                                      <w:r w:rsidRPr="008F3A27">
                                        <w:rPr>
                                          <w:sz w:val="40"/>
                                          <w:lang w:val="en-US"/>
                                        </w:rPr>
                                        <w:t>…</w:t>
                                      </w:r>
                                    </w:p>
                                  </w:txbxContent>
                                </v:textbox>
                              </v:shape>
                            </v:group>
                            <v:group id="Group 42" o:spid="_x0000_s1073" style="position:absolute;left:15093;top:6079;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">
                              <v:rect id="Rectangle 43" o:spid="_x0000_s1074"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" fillcolor="#4472c4 [3204]" strokecolor="#1f3763 [1604]" strokeweight="1pt"/>
                              <v:rect id="Rectangle 44" o:spid="_x0000_s1075"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" fillcolor="#4472c4 [3204]" strokecolor="#1f3763 [1604]" strokeweight="1pt"/>
                              <v:rect id="Rectangle 45" o:spid="_x0000_s1076"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" fillcolor="#4472c4 [3204]" strokecolor="#1f3763 [1604]" strokeweight="1pt"/>
                              <v:rect id="Rectangle 46" o:spid="_x0000_s1077"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" fillcolor="#4472c4 [3204]" strokecolor="#1f3763 [1604]" strokeweight="1pt"/>
                              <v:shape id="Text Box 47" o:spid="_x0000_s1078"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" filled="f" stroked="f" strokeweight=".5pt">
                                <v:textbox>
                                  <w:txbxContent>
                                    <w:p w14:paraId="0998D238" w14:textId="77777777" w:rsidR="00BD5692" w:rsidRPr="008F3A27" w:rsidRDefault="00BD5692" w:rsidP="00BE2343">
                                      <w:pPr>
                                        <w:rPr>
                                          <w:sz w:val="40"/>
                                          <w:lang w:val="en-US"/>
                                        </w:rPr>
                                      </w:pPr>
                                      <w:r w:rsidRPr="008F3A27">
                                        <w:rPr>
                                          <w:sz w:val="40"/>
                                          <w:lang w:val="en-US"/>
                                        </w:rPr>
                                        <w:t>…</w:t>
                                      </w:r>
                                    </w:p>
                                  </w:txbxContent>
                                </v:textbox>
                              </v:shape>
                            </v:group>
                            <v:group id="Group 48" o:spid="_x0000_s1079" style="position:absolute;left:15093;top:2577;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">
                              <v:rect id="Rectangle 49" o:spid="_x0000_s1080"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" fillcolor="#4472c4 [3204]" strokecolor="#1f3763 [1604]" strokeweight="1pt"/>
                              <v:rect id="Rectangle 50" o:spid="_x0000_s1081"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" fillcolor="#4472c4 [3204]" strokecolor="#1f3763 [1604]" strokeweight="1pt"/>
                              <v:rect id="Rectangle 51" o:spid="_x0000_s1082"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" fillcolor="#4472c4 [3204]" strokecolor="#1f3763 [1604]" strokeweight="1pt"/>
                              <v:rect id="Rectangle 52" o:spid="_x0000_s1083"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" fillcolor="#4472c4 [3204]" strokecolor="#1f3763 [1604]" strokeweight="1pt"/>
                              <v:shape id="Text Box 53" o:spid="_x0000_s1084"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" filled="f" stroked="f" strokeweight=".5pt">
                                <v:textbox>
                                  <w:txbxContent>
                                    <w:p w14:paraId="1E93F7F6" w14:textId="77777777" w:rsidR="00BD5692" w:rsidRPr="008F3A27" w:rsidRDefault="00BD5692" w:rsidP="00BE2343">
                                      <w:pPr>
                                        <w:rPr>
                                          <w:sz w:val="40"/>
                                          <w:lang w:val="en-US"/>
                                        </w:rPr>
                                      </w:pPr>
                                      <w:r w:rsidRPr="008F3A27">
                                        <w:rPr>
                                          <w:sz w:val="40"/>
                                          <w:lang w:val="en-US"/>
                                        </w:rPr>
                                        <w:t>…</w:t>
                                      </w:r>
                                    </w:p>
                                  </w:txbxContent>
                                </v:textbox>
                              </v:shape>
                            </v:group>
                            <v:shape id="Text Box 54" o:spid="_x0000_s1085" type="#_x0000_t202" style="position:absolute;top:7263;width:6343;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" fillcolor="white [3201]" strokeweight=".5pt">
                              <v:textbox>
                                <w:txbxContent>
                                  <w:p w14:paraId="631E8C39" w14:textId="77777777" w:rsidR="00BD5692" w:rsidRPr="00E07909" w:rsidRDefault="00BD5692" w:rsidP="00BE2343">
                                    <w:pPr>
                                      <w:rPr>
                                        <w:lang w:val="en-US"/>
                                      </w:rPr>
                                    </w:pPr>
                                    <w:r>
                                      <w:rPr>
                                        <w:lang w:val="en-US"/>
                                      </w:rPr>
                                      <w:t>brown</w:t>
                                    </w:r>
                                  </w:p>
                                </w:txbxContent>
                              </v:textbox>
                            </v:shape>
                            <v:shape id="Text Box 55" o:spid="_x0000_s1086" type="#_x0000_t202" style="position:absolute;left:64;top:3826;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" fillcolor="white [3201]" strokeweight=".5pt">
                              <v:textbox>
                                <w:txbxContent>
                                  <w:p w14:paraId="73000D90" w14:textId="77777777" w:rsidR="00BD5692" w:rsidRPr="00E07909" w:rsidRDefault="00BD5692" w:rsidP="00BE2343">
                                    <w:pPr>
                                      <w:rPr>
                                        <w:lang w:val="en-US"/>
                                      </w:rPr>
                                    </w:pPr>
                                    <w:r>
                                      <w:rPr>
                                        <w:lang w:val="en-US"/>
                                      </w:rPr>
                                      <w:t>borrow</w:t>
                                    </w:r>
                                  </w:p>
                                </w:txbxContent>
                              </v:textbox>
                            </v:shape>
                            <v:shape id="Text Box 56" o:spid="_x0000_s1087" type="#_x0000_t202" style="position:absolute;left:64;top:10700;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" fillcolor="white [3201]" strokeweight=".5pt">
                              <v:textbox>
                                <w:txbxContent>
                                  <w:p w14:paraId="1F6B5CCA" w14:textId="77777777" w:rsidR="00BD5692" w:rsidRPr="00E07909" w:rsidRDefault="00BD5692" w:rsidP="00BE2343">
                                    <w:pPr>
                                      <w:rPr>
                                        <w:lang w:val="en-US"/>
                                      </w:rPr>
                                    </w:pPr>
                                    <w:r>
                                      <w:rPr>
                                        <w:lang w:val="en-US"/>
                                      </w:rPr>
                                      <w:t>candid</w:t>
                                    </w:r>
                                  </w:p>
                                </w:txbxContent>
                              </v:textbox>
                            </v:shape>
                            <v:shape id="Text Box 57" o:spid="_x0000_s1088" type="#_x0000_t202" style="position:absolute;left:64;top:14202;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" fillcolor="white [3201]" strokeweight=".5pt">
                              <v:textbox>
                                <w:txbxContent>
                                  <w:p w14:paraId="6FF8D940" w14:textId="77777777" w:rsidR="00BD5692" w:rsidRPr="00E07909" w:rsidRDefault="00BD5692" w:rsidP="00BE2343">
                                    <w:pPr>
                                      <w:rPr>
                                        <w:lang w:val="en-US"/>
                                      </w:rPr>
                                    </w:pPr>
                                    <w:r>
                                      <w:rPr>
                                        <w:lang w:val="en-US"/>
                                      </w:rPr>
                                      <w:t>cat</w:t>
                                    </w:r>
                                  </w:p>
                                </w:txbxContent>
                              </v:textbox>
                            </v:shape>
                            <v:shape id="Text Box 58" o:spid="_x0000_s1089" type="#_x0000_t202" style="position:absolute;left:8041;width:3583;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" fillcolor="white [3201]" strokeweight=".5pt">
                              <v:textbox>
                                <w:txbxContent>
                                  <w:p w14:paraId="5534FCD2" w14:textId="77777777" w:rsidR="00BD5692" w:rsidRPr="00BE2343" w:rsidRDefault="00BD5692" w:rsidP="00BE2343">
                                    <w:pPr>
                                      <w:rPr>
                                        <w:vertAlign w:val="subscript"/>
                                        <w:lang w:val="en-US"/>
                                      </w:rPr>
                                    </w:pPr>
                                    <w:r>
                                      <w:rPr>
                                        <w:lang w:val="en-US"/>
                                      </w:rPr>
                                      <w:t>V</w:t>
                                    </w:r>
                                    <w:r>
                                      <w:rPr>
                                        <w:vertAlign w:val="subscript"/>
                                        <w:lang w:val="en-US"/>
                                      </w:rPr>
                                      <w:t>1</w:t>
                                    </w:r>
                                  </w:p>
                                </w:txbxContent>
                              </v:textbox>
                            </v:shape>
                            <v:shape id="Text Box 59" o:spid="_x0000_s1090" type="#_x0000_t202" style="position:absolute;left:12386;width:3583;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" fillcolor="white [3201]" strokeweight=".5pt">
                              <v:textbox>
                                <w:txbxContent>
                                  <w:p w14:paraId="167C0F7C" w14:textId="77777777" w:rsidR="00BD5692" w:rsidRPr="00BE2343" w:rsidRDefault="00BD5692" w:rsidP="00BE2343">
                                    <w:pPr>
                                      <w:rPr>
                                        <w:vertAlign w:val="subscript"/>
                                        <w:lang w:val="en-US"/>
                                      </w:rPr>
                                    </w:pPr>
                                    <w:r>
                                      <w:rPr>
                                        <w:lang w:val="en-US"/>
                                      </w:rPr>
                                      <w:t>V</w:t>
                                    </w:r>
                                    <w:r>
                                      <w:rPr>
                                        <w:vertAlign w:val="subscript"/>
                                        <w:lang w:val="en-US"/>
                                      </w:rPr>
                                      <w:t>2</w:t>
                                    </w:r>
                                  </w:p>
                                </w:txbxContent>
                              </v:textbox>
                            </v:shape>
                            <v:shape id="Text Box 60" o:spid="_x0000_s1091" type="#_x0000_t202" style="position:absolute;left:17704;width:4560;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" fillcolor="white [3201]" strokeweight=".5pt">
                              <v:textbox>
                                <w:txbxContent>
                                  <w:p w14:paraId="08A620FF" w14:textId="77777777" w:rsidR="00BD5692" w:rsidRPr="00BE2343" w:rsidRDefault="00BD5692" w:rsidP="00BE2343">
                                    <w:pPr>
                                      <w:rPr>
                                        <w:vertAlign w:val="subscript"/>
                                        <w:lang w:val="en-US"/>
                                      </w:rPr>
                                    </w:pPr>
                                    <w:r>
                                      <w:rPr>
                                        <w:lang w:val="en-US"/>
                                      </w:rPr>
                                      <w:t>V</w:t>
                                    </w:r>
                                    <w:r>
                                      <w:rPr>
                                        <w:vertAlign w:val="subscript"/>
                                        <w:lang w:val="en-US"/>
                                      </w:rPr>
                                      <w:t>199</w:t>
                                    </w:r>
                                  </w:p>
                                </w:txbxContent>
                              </v:textbox>
                            </v:shape>
                            <v:shape id="Text Box 61" o:spid="_x0000_s1092" type="#_x0000_t202" style="position:absolute;left:23022;width:4652;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" fillcolor="white [3201]" strokeweight=".5pt">
                              <v:textbox>
                                <w:txbxContent>
                                  <w:p w14:paraId="596162F8" w14:textId="77777777" w:rsidR="00BD5692" w:rsidRPr="00BE2343" w:rsidRDefault="00BD5692" w:rsidP="00BE2343">
                                    <w:pPr>
                                      <w:rPr>
                                        <w:vertAlign w:val="subscript"/>
                                        <w:lang w:val="en-US"/>
                                      </w:rPr>
                                    </w:pPr>
                                    <w:r>
                                      <w:rPr>
                                        <w:lang w:val="en-US"/>
                                      </w:rPr>
                                      <w:t>V</w:t>
                                    </w:r>
                                    <w:r>
                                      <w:rPr>
                                        <w:vertAlign w:val="subscript"/>
                                        <w:lang w:val="en-US"/>
                                      </w:rPr>
                                      <w:t>200</w:t>
                                    </w:r>
                                  </w:p>
                                </w:txbxContent>
                              </v:textbox>
                            </v:shape>
                          </v:group>
                        </v:group>
                        <v:group id="Group 72" o:spid="_x0000_s1093" style="position:absolute;left:15953;top:24448;width:18584;height:14160" coordsize="18583,14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zfZ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&#13;&#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2" o:spid="_x0000_s1094" type="#_x0000_t88" style="position:absolute;left:1127;top:-1127;width:1828;height:40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" adj="806" strokecolor="#2f5496 [2404]" strokeweight=".5pt">
                            <v:stroke joinstyle="miter"/>
                          </v:shape>
                          <v:shape id="Freeform 68" o:spid="_x0000_s1095" style="position:absolute;left:2060;top:2265;width:16523;height:11895;visibility:visible;mso-wrap-style:square;v-text-anchor:middle" coordsize="1652360,11894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" path="m,c28519,69516,57039,139032,272716,181811v215677,42779,791410,-7130,1021347,74863c1524000,338667,1649663,537411,1652337,673769v2674,136358,-227264,316385,-342232,401052c1195137,1159488,1000849,1209397,962526,1181769e" filled="f" strokecolor="#1f3763 [1604]" strokeweight="1pt">
                            <v:stroke joinstyle="miter"/>
                            <v:path arrowok="t" o:connecttype="custom" o:connectlocs="0,0;272716,181811;1294063,256674;1652337,673769;1310105,1074821;962526,1181769" o:connectangles="0,0,0,0,0,0"/>
                          </v:shape>
                          <v:shape id="Straight Arrow Connector 71" o:spid="_x0000_s1096" type="#_x0000_t32" style="position:absolute;left:11139;top:14122;width:89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" strokecolor="#2f5496 [2404]" strokeweight=".5pt">
                            <v:stroke endarrow="block" joinstyle="miter"/>
                          </v:shape>
                        </v:group>
                      </v:group>
                      <v:shape id="Text Box 76" o:spid="_x0000_s1097" type="#_x0000_t202" style="position:absolute;left:37937;top:6128;width:7716;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" filled="f" stroked="f" strokeweight=".5pt">
                        <v:textbox>
                          <w:txbxContent>
                            <w:p w14:paraId="1902727B" w14:textId="77777777" w:rsidR="00BD5692" w:rsidRPr="00AC5001" w:rsidRDefault="00BD5692" w:rsidP="00917464">
                              <w:pPr>
                                <w:rPr>
                                  <w:i/>
                                  <w:iCs/>
                                  <w:sz w:val="20"/>
                                  <w:szCs w:val="20"/>
                                  <w:lang w:val="en-US"/>
                                </w:rPr>
                              </w:pPr>
                              <w:r>
                                <w:rPr>
                                  <w:i/>
                                  <w:iCs/>
                                  <w:sz w:val="20"/>
                                  <w:szCs w:val="20"/>
                                  <w:lang w:val="en-US"/>
                                </w:rPr>
                                <w:t>Prediction</w:t>
                              </w:r>
                            </w:p>
                          </w:txbxContent>
                        </v:textbox>
                      </v:shape>
                      <v:shape id="Text Box 77" o:spid="_x0000_s1098" type="#_x0000_t202" style="position:absolute;left:-7252;top:13522;width:5183;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" filled="f" stroked="f" strokeweight=".5pt">
                        <v:textbox>
                          <w:txbxContent>
                            <w:p w14:paraId="180D1E52" w14:textId="77777777" w:rsidR="00BD5692" w:rsidRPr="00AC5001" w:rsidRDefault="00BD5692" w:rsidP="00917464">
                              <w:pPr>
                                <w:rPr>
                                  <w:i/>
                                  <w:iCs/>
                                  <w:sz w:val="20"/>
                                  <w:szCs w:val="20"/>
                                  <w:lang w:val="en-US"/>
                                </w:rPr>
                              </w:pPr>
                              <w:r>
                                <w:rPr>
                                  <w:i/>
                                  <w:iCs/>
                                  <w:sz w:val="20"/>
                                  <w:szCs w:val="20"/>
                                  <w:lang w:val="en-US"/>
                                </w:rPr>
                                <w:t>Input</w:t>
                              </w:r>
                            </w:p>
                          </w:txbxContent>
                        </v:textbox>
                      </v:shape>
                      <v:shape id="Straight Arrow Connector 79" o:spid="_x0000_s1099" type="#_x0000_t32" style="position:absolute;left:37900;top:8852;width:2486;height:403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" strokecolor="#4472c4 [3204]" strokeweight=".5pt">
                        <v:stroke endarrow="block" joinstyle="miter"/>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0" o:spid="_x0000_s1100" type="#_x0000_t87" style="position:absolute;left:-3302;top:7880;width:2919;height:1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" adj="375" strokecolor="#4472c4 [3204]" strokeweight=".5pt">
                        <v:stroke joinstyle="miter"/>
                      </v:shape>
                    </v:group>
                    <v:group id="Group 93" o:spid="_x0000_s1101" style="position:absolute;left:19210;top:4949;width:3048;height:8598" coordorigin="167" coordsize="3048,8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33S4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">
                      <v:rect id="Rectangle 3" o:spid="_x0000_s1102" style="position:absolute;left:885;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" fillcolor="#4472c4 [3204]" strokecolor="#1f3763 [1604]" strokeweight="1pt"/>
                      <v:rect id="Rectangle 70" o:spid="_x0000_s1103" style="position:absolute;left:885;top:2038;width:1165;height:11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" fillcolor="#4472c4 [3204]" strokecolor="#1f3763 [1604]" strokeweight="1pt"/>
                      <v:rect id="Rectangle 88" o:spid="_x0000_s1104" style="position:absolute;left:885;top:5453;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" fillcolor="#4472c4 [3204]" strokecolor="#1f3763 [1604]" strokeweight="1pt"/>
                      <v:rect id="Rectangle 89" o:spid="_x0000_s1105" style="position:absolute;left:885;top:7436;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" fillcolor="#4472c4 [3204]" strokecolor="#1f3763 [1604]" strokeweight="1pt"/>
                      <v:shape id="Text Box 92" o:spid="_x0000_s1106" type="#_x0000_t202" style="position:absolute;left:198;top:2782;width:2985;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" filled="f" stroked="f" strokeweight=".5pt">
                        <v:textbox>
                          <w:txbxContent>
                            <w:p w14:paraId="1F8F9252" w14:textId="77777777" w:rsidR="00BD5692" w:rsidRPr="0015505B" w:rsidRDefault="00BD5692" w:rsidP="0015505B">
                              <w:pPr>
                                <w:rPr>
                                  <w:sz w:val="20"/>
                                  <w:lang w:val="en-US"/>
                                </w:rPr>
                              </w:pPr>
                              <w:r w:rsidRPr="0015505B">
                                <w:rPr>
                                  <w:sz w:val="20"/>
                                  <w:lang w:val="en-US"/>
                                </w:rPr>
                                <w:t>…</w:t>
                              </w:r>
                            </w:p>
                          </w:txbxContent>
                        </v:textbox>
                      </v:shape>
                    </v:group>
                    <v:group id="Group 94" o:spid="_x0000_s1107" style="position:absolute;left:19294;top:16106;width:3048;height:8598" coordorigin="167" coordsize="3048,8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NuzM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">
                      <v:rect id="Rectangle 95" o:spid="_x0000_s1108" style="position:absolute;left:885;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" fillcolor="#4472c4 [3204]" strokecolor="#1f3763 [1604]" strokeweight="1pt"/>
                      <v:rect id="Rectangle 96" o:spid="_x0000_s1109" style="position:absolute;left:885;top:2038;width:1165;height:11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" fillcolor="#4472c4 [3204]" strokecolor="#1f3763 [1604]" strokeweight="1pt"/>
                      <v:rect id="Rectangle 97" o:spid="_x0000_s1110" style="position:absolute;left:885;top:5453;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" fillcolor="#4472c4 [3204]" strokecolor="#1f3763 [1604]" strokeweight="1pt"/>
                      <v:rect id="Rectangle 98" o:spid="_x0000_s1111" style="position:absolute;left:885;top:7436;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" fillcolor="#4472c4 [3204]" strokecolor="#1f3763 [1604]" strokeweight="1pt"/>
                      <v:shape id="Text Box 99" o:spid="_x0000_s1112" type="#_x0000_t202" style="position:absolute;left:198;top:2782;width:2985;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" filled="f" stroked="f" strokeweight=".5pt">
                        <v:textbox>
                          <w:txbxContent>
                            <w:p w14:paraId="60616929" w14:textId="77777777" w:rsidR="00BD5692" w:rsidRPr="0015505B" w:rsidRDefault="00BD5692" w:rsidP="00D64BB4">
                              <w:pPr>
                                <w:rPr>
                                  <w:sz w:val="20"/>
                                  <w:lang w:val="en-US"/>
                                </w:rPr>
                              </w:pPr>
                              <w:r w:rsidRPr="0015505B">
                                <w:rPr>
                                  <w:sz w:val="20"/>
                                  <w:lang w:val="en-US"/>
                                </w:rPr>
                                <w:t>…</w:t>
                              </w:r>
                            </w:p>
                          </w:txbxContent>
                        </v:textbox>
                      </v:shape>
                    </v:group>
                  </v:group>
                  <v:shape id="Straight Arrow Connector 100" o:spid="_x0000_s1113" type="#_x0000_t32" style="position:absolute;left:14932;top:9359;width:446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" strokecolor="#4472c4 [3204]" strokeweight=".5pt">
                    <v:stroke endarrow="block" joinstyle="miter"/>
                  </v:shape>
                  <v:shape id="Straight Arrow Connector 101" o:spid="_x0000_s1114" type="#_x0000_t32" style="position:absolute;left:15100;top:20516;width:44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" strokecolor="#4472c4 [3204]" strokeweight=".5pt">
                    <v:stroke endarrow="block" joinstyle="miter"/>
                  </v:shape>
                </v:group>
                <w10:wrap type="tight"/>
              </v:group>
            </w:pict>
          </mc:Fallback>
        </mc:AlternateContent>
      </w:r>
    </w:p>
    <w:p w14:paraId="0AA06DFC" w14:textId="77777777" w:rsidR="00BD5692" w:rsidRDefault="00BD5692" w:rsidP="00FA4C1B">
      <w:pPr>
        <w:rPr>
          <w:color w:val="000000"/>
        </w:rPr>
      </w:pPr>
    </w:p>
    <w:p w14:paraId="47A824B4" w14:textId="77777777" w:rsidR="00BD5692" w:rsidRDefault="00BD5692" w:rsidP="00FA4C1B">
      <w:pPr>
        <w:rPr>
          <w:color w:val="000000"/>
        </w:rPr>
      </w:pPr>
    </w:p>
    <w:p w14:paraId="1894E429" w14:textId="77777777" w:rsidR="00BD5692" w:rsidRDefault="00BD5692" w:rsidP="00FA4C1B">
      <w:pPr>
        <w:rPr>
          <w:color w:val="000000"/>
        </w:rPr>
      </w:pPr>
    </w:p>
    <w:p w14:paraId="2301B969" w14:textId="77777777" w:rsidR="00BD5692" w:rsidRDefault="00BD5692" w:rsidP="00FA4C1B">
      <w:pPr>
        <w:rPr>
          <w:color w:val="000000"/>
        </w:rPr>
      </w:pPr>
    </w:p>
    <w:p w14:paraId="1432B3AF" w14:textId="77777777" w:rsidR="00BD5692" w:rsidRDefault="00BD5692" w:rsidP="00FA4C1B">
      <w:pPr>
        <w:rPr>
          <w:color w:val="000000"/>
        </w:rPr>
      </w:pPr>
    </w:p>
    <w:p w14:paraId="7823FF70" w14:textId="77777777" w:rsidR="00BD5692" w:rsidRDefault="00BD5692" w:rsidP="00FA4C1B">
      <w:pPr>
        <w:rPr>
          <w:color w:val="000000"/>
        </w:rPr>
      </w:pPr>
    </w:p>
    <w:p w14:paraId="180B54BD" w14:textId="77777777" w:rsidR="00BD5692" w:rsidRDefault="00BD5692" w:rsidP="00FA4C1B">
      <w:pPr>
        <w:rPr>
          <w:color w:val="000000"/>
        </w:rPr>
      </w:pPr>
    </w:p>
    <w:p w14:paraId="05BEA39E" w14:textId="77777777" w:rsidR="00BD5692" w:rsidRDefault="00BD5692" w:rsidP="00FA4C1B">
      <w:pPr>
        <w:rPr>
          <w:color w:val="000000"/>
        </w:rPr>
      </w:pPr>
    </w:p>
    <w:p w14:paraId="7D97866A" w14:textId="77777777" w:rsidR="00BD5692" w:rsidRDefault="00BD5692" w:rsidP="00FA4C1B">
      <w:pPr>
        <w:rPr>
          <w:color w:val="000000"/>
        </w:rPr>
      </w:pPr>
    </w:p>
    <w:p w14:paraId="390C7C2E" w14:textId="77777777" w:rsidR="00BD5692" w:rsidRDefault="00BD5692" w:rsidP="00FA4C1B">
      <w:pPr>
        <w:rPr>
          <w:color w:val="000000"/>
        </w:rPr>
      </w:pPr>
    </w:p>
    <w:p w14:paraId="2F04CB4D" w14:textId="77777777" w:rsidR="00BD5692" w:rsidRDefault="00BD5692" w:rsidP="00FA4C1B">
      <w:pPr>
        <w:rPr>
          <w:color w:val="000000"/>
        </w:rPr>
      </w:pPr>
    </w:p>
    <w:p w14:paraId="65F81399" w14:textId="77777777" w:rsidR="00BD5692" w:rsidRDefault="00BD5692" w:rsidP="00FA4C1B">
      <w:pPr>
        <w:rPr>
          <w:color w:val="000000"/>
        </w:rPr>
      </w:pPr>
    </w:p>
    <w:p w14:paraId="7914D17C" w14:textId="77777777" w:rsidR="00BD5692" w:rsidRDefault="00BD5692" w:rsidP="00FA4C1B">
      <w:pPr>
        <w:rPr>
          <w:color w:val="000000"/>
        </w:rPr>
      </w:pPr>
    </w:p>
    <w:p w14:paraId="2EB57A62" w14:textId="77777777" w:rsidR="00BD5692" w:rsidRDefault="00BD5692" w:rsidP="00FA4C1B">
      <w:pPr>
        <w:rPr>
          <w:color w:val="000000"/>
        </w:rPr>
      </w:pPr>
    </w:p>
    <w:p w14:paraId="0324D0A8" w14:textId="77777777" w:rsidR="00BD5692" w:rsidRDefault="00BD5692" w:rsidP="00FA4C1B">
      <w:pPr>
        <w:rPr>
          <w:color w:val="000000"/>
        </w:rPr>
      </w:pPr>
    </w:p>
    <w:p w14:paraId="36656259" w14:textId="77777777" w:rsidR="00BD5692" w:rsidRDefault="00BD5692" w:rsidP="00FA4C1B">
      <w:pPr>
        <w:rPr>
          <w:color w:val="000000"/>
        </w:rPr>
      </w:pPr>
    </w:p>
    <w:p w14:paraId="6A7AB557" w14:textId="77777777" w:rsidR="00BD5692" w:rsidRDefault="00BD5692" w:rsidP="00FA4C1B">
      <w:pPr>
        <w:rPr>
          <w:color w:val="000000"/>
        </w:rPr>
      </w:pPr>
    </w:p>
    <w:p w14:paraId="008BC69E" w14:textId="77777777" w:rsidR="00BD5692" w:rsidRDefault="00BD5692" w:rsidP="00FA4C1B">
      <w:pPr>
        <w:rPr>
          <w:color w:val="000000"/>
        </w:rPr>
      </w:pPr>
    </w:p>
    <w:p w14:paraId="0D4F401E" w14:textId="77777777" w:rsidR="00BD5692" w:rsidRDefault="00BD5692" w:rsidP="00FA4C1B">
      <w:pPr>
        <w:rPr>
          <w:color w:val="000000"/>
        </w:rPr>
      </w:pPr>
    </w:p>
    <w:p w14:paraId="345B7287" w14:textId="77777777" w:rsidR="00BD5692" w:rsidRDefault="00BD5692" w:rsidP="00FA4C1B">
      <w:pPr>
        <w:rPr>
          <w:color w:val="000000"/>
        </w:rPr>
      </w:pPr>
    </w:p>
    <w:p w14:paraId="334569CA" w14:textId="77777777" w:rsidR="00BD5692" w:rsidRDefault="00BD5692" w:rsidP="00FA4C1B">
      <w:pPr>
        <w:rPr>
          <w:color w:val="000000"/>
        </w:rPr>
      </w:pPr>
    </w:p>
    <w:p w14:paraId="08F84A2F" w14:textId="77777777" w:rsidR="00BD5692" w:rsidRDefault="00BD5692" w:rsidP="00FA4C1B">
      <w:pPr>
        <w:rPr>
          <w:color w:val="000000"/>
        </w:rPr>
      </w:pPr>
    </w:p>
    <w:p w14:paraId="38429619" w14:textId="77777777" w:rsidR="00BD5692" w:rsidRDefault="00BD5692" w:rsidP="00FA4C1B">
      <w:pPr>
        <w:rPr>
          <w:color w:val="000000"/>
        </w:rPr>
      </w:pPr>
    </w:p>
    <w:p w14:paraId="6D8514EF" w14:textId="77777777" w:rsidR="00BD5692" w:rsidRDefault="00BD5692" w:rsidP="00FA4C1B">
      <w:pPr>
        <w:rPr>
          <w:color w:val="000000"/>
        </w:rPr>
      </w:pPr>
    </w:p>
    <w:p w14:paraId="258100DF" w14:textId="77777777" w:rsidR="00BD5692" w:rsidRDefault="00BD5692" w:rsidP="00FA4C1B">
      <w:pPr>
        <w:rPr>
          <w:color w:val="000000"/>
        </w:rPr>
      </w:pPr>
    </w:p>
    <w:p w14:paraId="610B4227" w14:textId="77777777" w:rsidR="00BD5692" w:rsidRDefault="00BD5692" w:rsidP="00FA4C1B">
      <w:pPr>
        <w:rPr>
          <w:color w:val="000000"/>
        </w:rPr>
      </w:pPr>
    </w:p>
    <w:p w14:paraId="07F5B587" w14:textId="77777777" w:rsidR="00BD5692" w:rsidRDefault="00BD5692" w:rsidP="00FA4C1B">
      <w:pPr>
        <w:rPr>
          <w:color w:val="000000"/>
        </w:rPr>
      </w:pPr>
    </w:p>
    <w:p w14:paraId="7841A9F9" w14:textId="77777777" w:rsidR="00BD5692" w:rsidRDefault="00BD5692" w:rsidP="00FA4C1B">
      <w:pPr>
        <w:rPr>
          <w:color w:val="000000"/>
        </w:rPr>
      </w:pPr>
    </w:p>
    <w:p w14:paraId="0A229C90" w14:textId="77777777" w:rsidR="00BD5692" w:rsidRDefault="00BD5692" w:rsidP="00FA4C1B">
      <w:pPr>
        <w:rPr>
          <w:color w:val="000000"/>
        </w:rPr>
      </w:pPr>
    </w:p>
    <w:p w14:paraId="6CDCF163" w14:textId="77777777" w:rsidR="00BD5692" w:rsidRDefault="00BD5692" w:rsidP="00FA4C1B">
      <w:pPr>
        <w:rPr>
          <w:color w:val="000000"/>
        </w:rPr>
      </w:pPr>
    </w:p>
    <w:p w14:paraId="73256231" w14:textId="77777777" w:rsidR="00BD5692" w:rsidRDefault="00BD5692" w:rsidP="00FA4C1B">
      <w:pPr>
        <w:rPr>
          <w:color w:val="000000"/>
        </w:rPr>
      </w:pPr>
    </w:p>
    <w:p w14:paraId="7C34DC1F" w14:textId="5CED9B59" w:rsidR="00BD5692" w:rsidRDefault="00BD5692" w:rsidP="007811DD">
      <w:pPr>
        <w:pStyle w:val="Heading4"/>
        <w:numPr>
          <w:ilvl w:val="3"/>
          <w:numId w:val="9"/>
        </w:numPr>
      </w:pPr>
      <w:r>
        <w:t>Doc2Vec</w:t>
      </w:r>
    </w:p>
    <w:p w14:paraId="12ED87E0" w14:textId="6E2D1008" w:rsidR="00BD5692" w:rsidRDefault="00BD5692" w:rsidP="00601125">
      <w:r>
        <w:t xml:space="preserve">An alternative method to creating a vector representation of a sentence or document is Doc2Vec. This method is similar to the Word2Vec method described above but includes an additional floating vector when performing its pseudo-task. This vector is maintained across every word prediction task within a document and subjected to training for each instance of every word. Thus each document in a corpus is assigned a single comprehensive vector that embeds it in the corpus. Embedding within the broader corpus is maintained by tagging each document with a unique tagging phrase. This method outperforms other methods such as bag-of-words for text representations </w:t>
      </w:r>
      <w:sdt>
        <w:sdtPr>
          <w:tag w:val="MENDELEY_CITATION_v3_eyJjaXRhdGlvbklEIjoiTUVOREVMRVlfQ0lUQVRJT05fNzA1NmI0ZGQtZGJlMS00NTc4LWJjOGQtNzU0YzE2MjIwYzU1IiwicHJvcGVydGllcyI6eyJub3RlSW5kZXgiOjB9LCJpc0VkaXRlZCI6ZmFsc2UsIm1hbnVhbE92ZXJyaWRlIjp7ImlzTWFudWFsbHlPdmVycmlkZGVuIjpmYWxzZSwiY2l0ZXByb2NUZXh0IjoiKExlICYjMzg7IE1pa29sb3YsIDIwMTQpIiwibWFudWFsT3ZlcnJpZGVUZXh0Ijoi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
          <w:id w:val="681630476"/>
          <w:placeholder>
            <w:docPart w:val="EA974465D9E14044AFFE87F0DA8385C6"/>
          </w:placeholder>
        </w:sdtPr>
        <w:sdtContent>
          <w:r w:rsidR="00D3383A">
            <w:t xml:space="preserve">(Le &amp; </w:t>
          </w:r>
          <w:proofErr w:type="spellStart"/>
          <w:r w:rsidR="00D3383A">
            <w:t>Mikolov</w:t>
          </w:r>
          <w:proofErr w:type="spellEnd"/>
          <w:r w:rsidR="00D3383A">
            <w:t>, 2014)</w:t>
          </w:r>
        </w:sdtContent>
      </w:sdt>
      <w:r>
        <w:t xml:space="preserve">. </w:t>
      </w:r>
    </w:p>
    <w:p w14:paraId="3D826488" w14:textId="77777777" w:rsidR="00BD5692" w:rsidRDefault="00BD5692" w:rsidP="00601125"/>
    <w:p w14:paraId="4E578C2C" w14:textId="1AFD3CDF" w:rsidR="00BD5692" w:rsidRDefault="00BD5692" w:rsidP="00601125">
      <w:r>
        <w:t xml:space="preserve">There are two implementations of Doc2Vec, namely Distributed Bag of Words (DBOW) and Distributed Memory (DM) </w:t>
      </w:r>
      <w:sdt>
        <w:sdtPr>
          <w:rPr>
            <w:color w:val="000000"/>
          </w:rPr>
          <w:tag w:val="MENDELEY_CITATION_v3_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"/>
          <w:id w:val="1172681566"/>
          <w:placeholder>
            <w:docPart w:val="EA974465D9E14044AFFE87F0DA8385C6"/>
          </w:placeholder>
        </w:sdtPr>
        <w:sdtContent>
          <w:r w:rsidR="00D3383A" w:rsidRPr="00D3383A">
            <w:rPr>
              <w:color w:val="000000"/>
            </w:rPr>
            <w:t>(</w:t>
          </w:r>
          <w:proofErr w:type="spellStart"/>
          <w:r w:rsidR="00D3383A" w:rsidRPr="00D3383A">
            <w:rPr>
              <w:color w:val="000000"/>
            </w:rPr>
            <w:t>Sohangir</w:t>
          </w:r>
          <w:proofErr w:type="spellEnd"/>
          <w:r w:rsidR="00D3383A" w:rsidRPr="00D3383A">
            <w:rPr>
              <w:color w:val="000000"/>
            </w:rPr>
            <w:t xml:space="preserve"> et al., 2018)</w:t>
          </w:r>
        </w:sdtContent>
      </w:sdt>
      <w:r>
        <w:t xml:space="preserve">. Both have been used in this study. In both </w:t>
      </w:r>
      <w:r>
        <w:lastRenderedPageBreak/>
        <w:t xml:space="preserve">cases each document is assigned a paragraph tag which represents the paragraph to the Doc2Vec algorithm. DM Doc2vec does this in the same way that a word represents itself to the Word2Vec algorithm. For every word in a document, its paragraph tag is passed to the Doc2Vec algorithm along with the words relevant to the current prediction pseudo-task. Back propagation is employed in the same manner as in Word2Vec except that the document tag vector is optimized for separately from the word vectors. This document tag vector is the relevant output in this case. Because a single vector of weights is created for each document, this vector should constitute a vectorized representation of the document as a whole. Figure 2 depicts the architecture of DM Doc2Vec algorithms. Alternatively, </w:t>
      </w:r>
      <w:r w:rsidR="002D5BB8">
        <w:t>D</w:t>
      </w:r>
      <w:r>
        <w:t xml:space="preserve">BOW Doc2Vec algorithms ignore the context of a word and use random sampling to predict words from a paragraph. </w:t>
      </w:r>
      <w:r w:rsidRPr="002D5BB8">
        <w:t>Figure 3</w:t>
      </w:r>
      <w:r>
        <w:t xml:space="preserve"> depicts the architecture of a </w:t>
      </w:r>
      <w:r w:rsidR="002D5BB8">
        <w:t>D</w:t>
      </w:r>
      <w:r>
        <w:t>BOW Doc2Vec algorithm.</w:t>
      </w:r>
    </w:p>
    <w:p w14:paraId="0FA95ADD" w14:textId="77777777" w:rsidR="00BD5692" w:rsidRDefault="00BD5692" w:rsidP="00601125"/>
    <w:p w14:paraId="6F0F92D2" w14:textId="77777777" w:rsidR="00BD5692" w:rsidRDefault="00BD5692" w:rsidP="00601125"/>
    <w:p w14:paraId="43806784" w14:textId="77777777" w:rsidR="00BD5692" w:rsidRDefault="00BD5692" w:rsidP="00601125"/>
    <w:p w14:paraId="30101C14" w14:textId="77777777" w:rsidR="00BD5692" w:rsidRDefault="00BD5692" w:rsidP="00601125"/>
    <w:p w14:paraId="7511FF08" w14:textId="77777777" w:rsidR="00BD5692" w:rsidRDefault="00BD5692" w:rsidP="00601125"/>
    <w:p w14:paraId="4E71D8F5" w14:textId="77777777" w:rsidR="00BD5692" w:rsidRDefault="00BD5692" w:rsidP="00601125">
      <w:r>
        <w:rPr>
          <w:noProof/>
        </w:rPr>
        <mc:AlternateContent>
          <mc:Choice Requires="wpg">
            <w:drawing>
              <wp:anchor distT="0" distB="0" distL="114300" distR="114300" simplePos="0" relativeHeight="251662336" behindDoc="0" locked="0" layoutInCell="1" allowOverlap="1" wp14:anchorId="33AE512B" wp14:editId="2CD8F8FB">
                <wp:simplePos x="0" y="0"/>
                <wp:positionH relativeFrom="column">
                  <wp:posOffset>-138252</wp:posOffset>
                </wp:positionH>
                <wp:positionV relativeFrom="paragraph">
                  <wp:posOffset>-276673</wp:posOffset>
                </wp:positionV>
                <wp:extent cx="5729567" cy="6889750"/>
                <wp:effectExtent l="0" t="0" r="0" b="6350"/>
                <wp:wrapNone/>
                <wp:docPr id="322" name="Group 322"/>
                <wp:cNvGraphicFramePr/>
                <a:graphic xmlns:a="http://schemas.openxmlformats.org/drawingml/2006/main">
                  <a:graphicData uri="http://schemas.microsoft.com/office/word/2010/wordprocessingGroup">
                    <wpg:wgp>
                      <wpg:cNvGrpSpPr/>
                      <wpg:grpSpPr>
                        <a:xfrm>
                          <a:off x="0" y="0"/>
                          <a:ext cx="5729567" cy="6889750"/>
                          <a:chOff x="0" y="0"/>
                          <a:chExt cx="5729567" cy="6889750"/>
                        </a:xfrm>
                      </wpg:grpSpPr>
                      <wpg:grpSp>
                        <wpg:cNvPr id="320" name="Group 320"/>
                        <wpg:cNvGrpSpPr/>
                        <wpg:grpSpPr>
                          <a:xfrm>
                            <a:off x="147917" y="0"/>
                            <a:ext cx="5581650" cy="6392710"/>
                            <a:chOff x="0" y="0"/>
                            <a:chExt cx="5581650" cy="6392710"/>
                          </a:xfrm>
                        </wpg:grpSpPr>
                        <wps:wsp>
                          <wps:cNvPr id="198" name="Straight Arrow Connector 198"/>
                          <wps:cNvCnPr/>
                          <wps:spPr>
                            <a:xfrm>
                              <a:off x="3469815" y="349008"/>
                              <a:ext cx="0" cy="4995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19" name="Group 319"/>
                          <wpg:cNvGrpSpPr/>
                          <wpg:grpSpPr>
                            <a:xfrm>
                              <a:off x="0" y="0"/>
                              <a:ext cx="5581650" cy="6392710"/>
                              <a:chOff x="0" y="0"/>
                              <a:chExt cx="5581650" cy="6392710"/>
                            </a:xfrm>
                          </wpg:grpSpPr>
                          <wpg:grpSp>
                            <wpg:cNvPr id="318" name="Group 318"/>
                            <wpg:cNvGrpSpPr/>
                            <wpg:grpSpPr>
                              <a:xfrm>
                                <a:off x="2553194" y="5244935"/>
                                <a:ext cx="1763395" cy="797560"/>
                                <a:chOff x="0" y="0"/>
                                <a:chExt cx="1763745" cy="798077"/>
                              </a:xfrm>
                            </wpg:grpSpPr>
                            <wps:wsp>
                              <wps:cNvPr id="294" name="Rectangle 294"/>
                              <wps:cNvSpPr/>
                              <wps:spPr>
                                <a:xfrm rot="16200000">
                                  <a:off x="1064677" y="517056"/>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7" name="Group 317"/>
                              <wpg:cNvGrpSpPr/>
                              <wpg:grpSpPr>
                                <a:xfrm>
                                  <a:off x="0" y="140089"/>
                                  <a:ext cx="1763745" cy="657988"/>
                                  <a:chOff x="0" y="0"/>
                                  <a:chExt cx="1763745" cy="657988"/>
                                </a:xfrm>
                              </wpg:grpSpPr>
                              <wps:wsp>
                                <wps:cNvPr id="292" name="Rectangle 292"/>
                                <wps:cNvSpPr/>
                                <wps:spPr>
                                  <a:xfrm rot="16200000">
                                    <a:off x="2865" y="391932"/>
                                    <a:ext cx="265661" cy="26645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rot="16200000">
                                    <a:off x="428226" y="391932"/>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ectangle 295"/>
                                <wps:cNvSpPr/>
                                <wps:spPr>
                                  <a:xfrm rot="16200000">
                                    <a:off x="1497998" y="376649"/>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Text Box 296"/>
                                <wps:cNvSpPr txBox="1"/>
                                <wps:spPr>
                                  <a:xfrm>
                                    <a:off x="667651" y="244203"/>
                                    <a:ext cx="760730" cy="379095"/>
                                  </a:xfrm>
                                  <a:prstGeom prst="rect">
                                    <a:avLst/>
                                  </a:prstGeom>
                                  <a:noFill/>
                                  <a:ln w="6350">
                                    <a:noFill/>
                                  </a:ln>
                                </wps:spPr>
                                <wps:txbx>
                                  <w:txbxContent>
                                    <w:p w14:paraId="35FF38B4" w14:textId="77777777" w:rsidR="00BD5692" w:rsidRPr="008F3A27" w:rsidRDefault="00BD5692" w:rsidP="0095400D">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Rectangle 302"/>
                                <wps:cNvSpPr/>
                                <wps:spPr>
                                  <a:xfrm rot="16200000">
                                    <a:off x="318" y="14965"/>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ectangle 303"/>
                                <wps:cNvSpPr/>
                                <wps:spPr>
                                  <a:xfrm rot="16200000">
                                    <a:off x="428226" y="14965"/>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rot="16200000">
                                    <a:off x="1064995" y="2229"/>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ectangle 305"/>
                                <wps:cNvSpPr/>
                                <wps:spPr>
                                  <a:xfrm rot="16200000">
                                    <a:off x="1497998" y="-318"/>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6" name="Text Box 306"/>
                              <wps:cNvSpPr txBox="1"/>
                              <wps:spPr>
                                <a:xfrm>
                                  <a:off x="667333" y="0"/>
                                  <a:ext cx="760730" cy="379095"/>
                                </a:xfrm>
                                <a:prstGeom prst="rect">
                                  <a:avLst/>
                                </a:prstGeom>
                                <a:noFill/>
                                <a:ln w="6350">
                                  <a:noFill/>
                                </a:ln>
                              </wps:spPr>
                              <wps:txbx>
                                <w:txbxContent>
                                  <w:p w14:paraId="7B32CCC2" w14:textId="77777777" w:rsidR="00BD5692" w:rsidRPr="008F3A27" w:rsidRDefault="00BD5692" w:rsidP="0095400D">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6" name="Group 316"/>
                            <wpg:cNvGrpSpPr/>
                            <wpg:grpSpPr>
                              <a:xfrm>
                                <a:off x="0" y="0"/>
                                <a:ext cx="5581650" cy="6392710"/>
                                <a:chOff x="0" y="0"/>
                                <a:chExt cx="5581650" cy="6392710"/>
                              </a:xfrm>
                            </wpg:grpSpPr>
                            <wpg:grpSp>
                              <wpg:cNvPr id="315" name="Group 315"/>
                              <wpg:cNvGrpSpPr/>
                              <wpg:grpSpPr>
                                <a:xfrm>
                                  <a:off x="0" y="0"/>
                                  <a:ext cx="5581650" cy="6392710"/>
                                  <a:chOff x="0" y="0"/>
                                  <a:chExt cx="5581650" cy="6392710"/>
                                </a:xfrm>
                              </wpg:grpSpPr>
                              <wpg:grpSp>
                                <wpg:cNvPr id="264" name="Group 264"/>
                                <wpg:cNvGrpSpPr/>
                                <wpg:grpSpPr>
                                  <a:xfrm>
                                    <a:off x="2401294" y="699715"/>
                                    <a:ext cx="967636" cy="2190195"/>
                                    <a:chOff x="0" y="0"/>
                                    <a:chExt cx="967636" cy="2190195"/>
                                  </a:xfrm>
                                </wpg:grpSpPr>
                                <wps:wsp>
                                  <wps:cNvPr id="247" name="Straight Connector 247"/>
                                  <wps:cNvCnPr/>
                                  <wps:spPr>
                                    <a:xfrm>
                                      <a:off x="11243" y="0"/>
                                      <a:ext cx="942208" cy="3379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8" name="Straight Connector 248"/>
                                  <wps:cNvCnPr/>
                                  <wps:spPr>
                                    <a:xfrm>
                                      <a:off x="7495" y="0"/>
                                      <a:ext cx="941705" cy="7674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9" name="Straight Connector 249"/>
                                  <wps:cNvCnPr/>
                                  <wps:spPr>
                                    <a:xfrm>
                                      <a:off x="7495" y="0"/>
                                      <a:ext cx="960120" cy="1414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0" name="Straight Connector 250"/>
                                  <wps:cNvCnPr/>
                                  <wps:spPr>
                                    <a:xfrm>
                                      <a:off x="7495" y="0"/>
                                      <a:ext cx="960141" cy="18423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flipV="1">
                                      <a:off x="11243" y="337279"/>
                                      <a:ext cx="938958" cy="7737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2" name="Straight Connector 252"/>
                                  <wps:cNvCnPr/>
                                  <wps:spPr>
                                    <a:xfrm flipV="1">
                                      <a:off x="7495" y="764499"/>
                                      <a:ext cx="938530" cy="3468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3" name="Straight Connector 253"/>
                                  <wps:cNvCnPr/>
                                  <wps:spPr>
                                    <a:xfrm>
                                      <a:off x="7495" y="1113020"/>
                                      <a:ext cx="960141" cy="2989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a:off x="0" y="1113020"/>
                                      <a:ext cx="967229" cy="72531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63" name="Group 263"/>
                                  <wpg:cNvGrpSpPr/>
                                  <wpg:grpSpPr>
                                    <a:xfrm>
                                      <a:off x="29981" y="337279"/>
                                      <a:ext cx="935032" cy="1852916"/>
                                      <a:chOff x="0" y="0"/>
                                      <a:chExt cx="935032" cy="1852916"/>
                                    </a:xfrm>
                                  </wpg:grpSpPr>
                                  <wps:wsp>
                                    <wps:cNvPr id="255" name="Straight Connector 255"/>
                                    <wps:cNvCnPr/>
                                    <wps:spPr>
                                      <a:xfrm flipV="1">
                                        <a:off x="0" y="1502764"/>
                                        <a:ext cx="935032" cy="348421"/>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60" name="Straight Connector 260"/>
                                    <wps:cNvCnPr/>
                                    <wps:spPr>
                                      <a:xfrm flipV="1">
                                        <a:off x="0" y="1075544"/>
                                        <a:ext cx="934720" cy="777372"/>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61" name="Straight Connector 261"/>
                                    <wps:cNvCnPr/>
                                    <wps:spPr>
                                      <a:xfrm flipV="1">
                                        <a:off x="0" y="427220"/>
                                        <a:ext cx="916044" cy="142352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62" name="Straight Connector 262"/>
                                    <wps:cNvCnPr/>
                                    <wps:spPr>
                                      <a:xfrm flipV="1">
                                        <a:off x="0" y="0"/>
                                        <a:ext cx="915670" cy="185278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g:grpSp>
                                <wpg:cNvPr id="273" name="Group 273"/>
                                <wpg:cNvGrpSpPr/>
                                <wpg:grpSpPr>
                                  <a:xfrm>
                                    <a:off x="0" y="0"/>
                                    <a:ext cx="5581650" cy="6392710"/>
                                    <a:chOff x="0" y="87465"/>
                                    <a:chExt cx="5581650" cy="6392710"/>
                                  </a:xfrm>
                                </wpg:grpSpPr>
                                <wpg:grpSp>
                                  <wpg:cNvPr id="104" name="Group 104"/>
                                  <wpg:cNvGrpSpPr/>
                                  <wpg:grpSpPr>
                                    <a:xfrm>
                                      <a:off x="0" y="87465"/>
                                      <a:ext cx="5581650" cy="6392710"/>
                                      <a:chOff x="-291808" y="-526776"/>
                                      <a:chExt cx="5581999" cy="6415831"/>
                                    </a:xfrm>
                                  </wpg:grpSpPr>
                                  <wpg:grpSp>
                                    <wpg:cNvPr id="105" name="Group 105"/>
                                    <wpg:cNvGrpSpPr/>
                                    <wpg:grpSpPr>
                                      <a:xfrm>
                                        <a:off x="-291808" y="-526776"/>
                                        <a:ext cx="5581999" cy="6415831"/>
                                        <a:chOff x="-291808" y="-526776"/>
                                        <a:chExt cx="5581999" cy="6415831"/>
                                      </a:xfrm>
                                    </wpg:grpSpPr>
                                    <wpg:grpSp>
                                      <wpg:cNvPr id="106" name="Group 106"/>
                                      <wpg:cNvGrpSpPr/>
                                      <wpg:grpSpPr>
                                        <a:xfrm>
                                          <a:off x="-291808" y="-526776"/>
                                          <a:ext cx="5581999" cy="6415831"/>
                                          <a:chOff x="-1017093" y="-526819"/>
                                          <a:chExt cx="5582413" cy="6416285"/>
                                        </a:xfrm>
                                      </wpg:grpSpPr>
                                      <wpg:grpSp>
                                        <wpg:cNvPr id="107" name="Group 107"/>
                                        <wpg:cNvGrpSpPr/>
                                        <wpg:grpSpPr>
                                          <a:xfrm>
                                            <a:off x="-194279" y="-526819"/>
                                            <a:ext cx="4234865" cy="6416285"/>
                                            <a:chOff x="-884943" y="-526819"/>
                                            <a:chExt cx="4234865" cy="6416285"/>
                                          </a:xfrm>
                                        </wpg:grpSpPr>
                                        <wpg:grpSp>
                                          <wpg:cNvPr id="108" name="Group 108"/>
                                          <wpg:cNvGrpSpPr/>
                                          <wpg:grpSpPr>
                                            <a:xfrm>
                                              <a:off x="-884943" y="-526819"/>
                                              <a:ext cx="4234865" cy="6416285"/>
                                              <a:chOff x="-884943" y="-526819"/>
                                              <a:chExt cx="4234865" cy="6416285"/>
                                            </a:xfrm>
                                          </wpg:grpSpPr>
                                          <wpg:grpSp>
                                            <wpg:cNvPr id="109" name="Group 109"/>
                                            <wpg:cNvGrpSpPr/>
                                            <wpg:grpSpPr>
                                              <a:xfrm>
                                                <a:off x="-589078" y="-526819"/>
                                                <a:ext cx="3939000" cy="2680104"/>
                                                <a:chOff x="-725265" y="-526819"/>
                                                <a:chExt cx="3939000" cy="2680104"/>
                                              </a:xfrm>
                                            </wpg:grpSpPr>
                                            <wpg:grpSp>
                                              <wpg:cNvPr id="110" name="Group 110"/>
                                              <wpg:cNvGrpSpPr/>
                                              <wpg:grpSpPr>
                                                <a:xfrm>
                                                  <a:off x="-725265" y="21099"/>
                                                  <a:ext cx="3939000" cy="2132186"/>
                                                  <a:chOff x="-725351" y="-596465"/>
                                                  <a:chExt cx="3939506" cy="2133371"/>
                                                </a:xfrm>
                                              </wpg:grpSpPr>
                                              <wps:wsp>
                                                <wps:cNvPr id="111" name="Text Box 111"/>
                                                <wps:cNvSpPr txBox="1"/>
                                                <wps:spPr>
                                                  <a:xfrm>
                                                    <a:off x="2579155" y="483398"/>
                                                    <a:ext cx="635000" cy="342900"/>
                                                  </a:xfrm>
                                                  <a:prstGeom prst="rect">
                                                    <a:avLst/>
                                                  </a:prstGeom>
                                                  <a:solidFill>
                                                    <a:schemeClr val="lt1"/>
                                                  </a:solidFill>
                                                  <a:ln w="6350">
                                                    <a:solidFill>
                                                      <a:prstClr val="black"/>
                                                    </a:solidFill>
                                                  </a:ln>
                                                </wps:spPr>
                                                <wps:txbx>
                                                  <w:txbxContent>
                                                    <w:p w14:paraId="26C4E488" w14:textId="77777777" w:rsidR="00BD5692" w:rsidRPr="00E07909" w:rsidRDefault="00BD5692" w:rsidP="009A1DB6">
                                                      <w:pPr>
                                                        <w:rPr>
                                                          <w:lang w:val="en-US"/>
                                                        </w:rPr>
                                                      </w:pPr>
                                                      <w:r>
                                                        <w:rPr>
                                                          <w:lang w:val="en-US"/>
                                                        </w:rPr>
                                                        <w:t>brown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5" name="Group 115"/>
                                                <wpg:cNvGrpSpPr/>
                                                <wpg:grpSpPr>
                                                  <a:xfrm>
                                                    <a:off x="-725351" y="-596465"/>
                                                    <a:ext cx="2654506" cy="2133371"/>
                                                    <a:chOff x="-725351" y="-596465"/>
                                                    <a:chExt cx="2654506" cy="2133371"/>
                                                  </a:xfrm>
                                                </wpg:grpSpPr>
                                                <wps:wsp>
                                                  <wps:cNvPr id="116" name="Text Box 116"/>
                                                  <wps:cNvSpPr txBox="1"/>
                                                  <wps:spPr>
                                                    <a:xfrm>
                                                      <a:off x="-725351" y="481996"/>
                                                      <a:ext cx="635000" cy="342900"/>
                                                    </a:xfrm>
                                                    <a:prstGeom prst="rect">
                                                      <a:avLst/>
                                                    </a:prstGeom>
                                                    <a:solidFill>
                                                      <a:schemeClr val="lt1"/>
                                                    </a:solidFill>
                                                    <a:ln w="6350">
                                                      <a:solidFill>
                                                        <a:prstClr val="black"/>
                                                      </a:solidFill>
                                                    </a:ln>
                                                  </wps:spPr>
                                                  <wps:txbx>
                                                    <w:txbxContent>
                                                      <w:p w14:paraId="48C54FE2" w14:textId="77777777" w:rsidR="00BD5692" w:rsidRPr="00E07909" w:rsidRDefault="00BD5692" w:rsidP="009A1DB6">
                                                        <w:pPr>
                                                          <w:rPr>
                                                            <w:lang w:val="en-US"/>
                                                          </w:rPr>
                                                        </w:pPr>
                                                        <w:r>
                                                          <w:rPr>
                                                            <w:lang w:val="en-US"/>
                                                          </w:rPr>
                                                          <w:t>fox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725351" y="-596465"/>
                                                      <a:ext cx="635000" cy="342900"/>
                                                    </a:xfrm>
                                                    <a:prstGeom prst="rect">
                                                      <a:avLst/>
                                                    </a:prstGeom>
                                                    <a:solidFill>
                                                      <a:schemeClr val="lt1"/>
                                                    </a:solidFill>
                                                    <a:ln w="6350">
                                                      <a:solidFill>
                                                        <a:prstClr val="black"/>
                                                      </a:solidFill>
                                                    </a:ln>
                                                  </wps:spPr>
                                                  <wps:txbx>
                                                    <w:txbxContent>
                                                      <w:p w14:paraId="2C127462" w14:textId="77777777" w:rsidR="00BD5692" w:rsidRPr="00E07909" w:rsidRDefault="00BD5692" w:rsidP="009A1DB6">
                                                        <w:pPr>
                                                          <w:rPr>
                                                            <w:lang w:val="en-US"/>
                                                          </w:rPr>
                                                        </w:pPr>
                                                        <w:r>
                                                          <w:rPr>
                                                            <w:lang w:val="en-US"/>
                                                          </w:rPr>
                                                          <w:t>quick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Rectangle 121"/>
                                                  <wps:cNvSpPr/>
                                                  <wps:spPr>
                                                    <a:xfrm>
                                                      <a:off x="1509823" y="-227467"/>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1509823" y="203913"/>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1525013" y="838828"/>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1525013" y="1270206"/>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ext Box 128"/>
                                                  <wps:cNvSpPr txBox="1"/>
                                                  <wps:spPr>
                                                    <a:xfrm rot="5400000">
                                                      <a:off x="1541650" y="451328"/>
                                                      <a:ext cx="394009" cy="381000"/>
                                                    </a:xfrm>
                                                    <a:prstGeom prst="rect">
                                                      <a:avLst/>
                                                    </a:prstGeom>
                                                    <a:noFill/>
                                                    <a:ln w="6350">
                                                      <a:noFill/>
                                                    </a:ln>
                                                  </wps:spPr>
                                                  <wps:txbx>
                                                    <w:txbxContent>
                                                      <w:p w14:paraId="50C67786" w14:textId="77777777" w:rsidR="00BD5692" w:rsidRPr="008F3A27" w:rsidRDefault="00BD5692" w:rsidP="009A1DB6">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9" name="Straight Connector 129"/>
                                                <wps:cNvCnPr/>
                                                <wps:spPr>
                                                  <a:xfrm>
                                                    <a:off x="1777156" y="-99874"/>
                                                    <a:ext cx="802908" cy="762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wps:spPr>
                                                  <a:xfrm flipV="1">
                                                    <a:off x="1792346" y="662634"/>
                                                    <a:ext cx="788361" cy="7482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flipV="1">
                                                    <a:off x="1792346" y="662634"/>
                                                    <a:ext cx="787450" cy="3192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Straight Connector 132"/>
                                                <wps:cNvCnPr/>
                                                <wps:spPr>
                                                  <a:xfrm>
                                                    <a:off x="1777156" y="331503"/>
                                                    <a:ext cx="803549" cy="33073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3" name="Text Box 133"/>
                                              <wps:cNvSpPr txBox="1"/>
                                              <wps:spPr>
                                                <a:xfrm>
                                                  <a:off x="1257487" y="-526819"/>
                                                  <a:ext cx="949971" cy="327660"/>
                                                </a:xfrm>
                                                <a:prstGeom prst="rect">
                                                  <a:avLst/>
                                                </a:prstGeom>
                                                <a:noFill/>
                                                <a:ln w="6350">
                                                  <a:noFill/>
                                                </a:ln>
                                              </wps:spPr>
                                              <wps:txbx>
                                                <w:txbxContent>
                                                  <w:p w14:paraId="15083A42" w14:textId="77777777" w:rsidR="00BD5692" w:rsidRPr="00AC5001" w:rsidRDefault="00BD5692" w:rsidP="009A1DB6">
                                                    <w:pPr>
                                                      <w:rPr>
                                                        <w:i/>
                                                        <w:iCs/>
                                                        <w:sz w:val="20"/>
                                                        <w:szCs w:val="20"/>
                                                        <w:lang w:val="en-US"/>
                                                      </w:rPr>
                                                    </w:pPr>
                                                    <w:r w:rsidRPr="00AC5001">
                                                      <w:rPr>
                                                        <w:i/>
                                                        <w:iCs/>
                                                        <w:sz w:val="20"/>
                                                        <w:szCs w:val="20"/>
                                                        <w:lang w:val="en-US"/>
                                                      </w:rPr>
                                                      <w:t xml:space="preserve">Hidden layer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5" name="Group 135"/>
                                            <wpg:cNvGrpSpPr/>
                                            <wpg:grpSpPr>
                                              <a:xfrm>
                                                <a:off x="-884943" y="4168226"/>
                                                <a:ext cx="3652377" cy="1721240"/>
                                                <a:chOff x="-884943" y="1185077"/>
                                                <a:chExt cx="3652377" cy="1721240"/>
                                              </a:xfrm>
                                            </wpg:grpSpPr>
                                            <wps:wsp>
                                              <wps:cNvPr id="141" name="Text Box 141"/>
                                              <wps:cNvSpPr txBox="1"/>
                                              <wps:spPr>
                                                <a:xfrm>
                                                  <a:off x="-884943" y="1660560"/>
                                                  <a:ext cx="761578" cy="380950"/>
                                                </a:xfrm>
                                                <a:prstGeom prst="rect">
                                                  <a:avLst/>
                                                </a:prstGeom>
                                                <a:noFill/>
                                                <a:ln w="6350">
                                                  <a:noFill/>
                                                </a:ln>
                                              </wps:spPr>
                                              <wps:txbx>
                                                <w:txbxContent>
                                                  <w:p w14:paraId="296EF407" w14:textId="77777777" w:rsidR="00BD5692" w:rsidRPr="008F3A27" w:rsidRDefault="00BD5692" w:rsidP="009A1DB6">
                                                    <w:pPr>
                                                      <w:rPr>
                                                        <w:sz w:val="4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8" name="Group 148"/>
                                              <wpg:cNvGrpSpPr/>
                                              <wpg:grpSpPr>
                                                <a:xfrm rot="16200000">
                                                  <a:off x="1516366" y="1793032"/>
                                                  <a:ext cx="424162" cy="1763374"/>
                                                  <a:chOff x="-1185192" y="6958"/>
                                                  <a:chExt cx="424202" cy="1763795"/>
                                                </a:xfrm>
                                              </wpg:grpSpPr>
                                              <wps:wsp>
                                                <wps:cNvPr id="149" name="Rectangle 149"/>
                                                <wps:cNvSpPr/>
                                                <wps:spPr>
                                                  <a:xfrm>
                                                    <a:off x="-1185166" y="6958"/>
                                                    <a:ext cx="266666" cy="26655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185192" y="434719"/>
                                                    <a:ext cx="266665" cy="26655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171103" y="1071057"/>
                                                    <a:ext cx="266665" cy="26655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1169126" y="1504201"/>
                                                    <a:ext cx="266665" cy="26655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Text Box 153"/>
                                                <wps:cNvSpPr txBox="1"/>
                                                <wps:spPr>
                                                  <a:xfrm rot="5400000">
                                                    <a:off x="-1332255" y="865199"/>
                                                    <a:ext cx="761578" cy="380952"/>
                                                  </a:xfrm>
                                                  <a:prstGeom prst="rect">
                                                    <a:avLst/>
                                                  </a:prstGeom>
                                                  <a:noFill/>
                                                  <a:ln w="6350">
                                                    <a:noFill/>
                                                  </a:ln>
                                                </wps:spPr>
                                                <wps:txbx>
                                                  <w:txbxContent>
                                                    <w:p w14:paraId="7DA4A23C" w14:textId="77777777" w:rsidR="00BD5692" w:rsidRPr="008F3A27" w:rsidRDefault="00BD5692" w:rsidP="009A1DB6">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Text Box 160"/>
                                              <wps:cNvSpPr txBox="1"/>
                                              <wps:spPr>
                                                <a:xfrm>
                                                  <a:off x="0" y="1911420"/>
                                                  <a:ext cx="634365" cy="300990"/>
                                                </a:xfrm>
                                                <a:prstGeom prst="rect">
                                                  <a:avLst/>
                                                </a:prstGeom>
                                                <a:solidFill>
                                                  <a:schemeClr val="lt1"/>
                                                </a:solidFill>
                                                <a:ln w="6350">
                                                  <a:solidFill>
                                                    <a:prstClr val="black"/>
                                                  </a:solidFill>
                                                </a:ln>
                                              </wps:spPr>
                                              <wps:txbx>
                                                <w:txbxContent>
                                                  <w:p w14:paraId="46590136" w14:textId="77777777" w:rsidR="00BD5692" w:rsidRPr="00E07909" w:rsidRDefault="00BD5692" w:rsidP="009A1DB6">
                                                    <w:pPr>
                                                      <w:rPr>
                                                        <w:lang w:val="en-US"/>
                                                      </w:rPr>
                                                    </w:pPr>
                                                    <w:r>
                                                      <w:rPr>
                                                        <w:lang w:val="en-US"/>
                                                      </w:rPr>
                                                      <w:t>PT2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Text Box 161"/>
                                              <wps:cNvSpPr txBox="1"/>
                                              <wps:spPr>
                                                <a:xfrm>
                                                  <a:off x="6485" y="1567709"/>
                                                  <a:ext cx="634365" cy="300990"/>
                                                </a:xfrm>
                                                <a:prstGeom prst="rect">
                                                  <a:avLst/>
                                                </a:prstGeom>
                                                <a:solidFill>
                                                  <a:schemeClr val="lt1"/>
                                                </a:solidFill>
                                                <a:ln w="6350">
                                                  <a:solidFill>
                                                    <a:prstClr val="black"/>
                                                  </a:solidFill>
                                                </a:ln>
                                              </wps:spPr>
                                              <wps:txbx>
                                                <w:txbxContent>
                                                  <w:p w14:paraId="3E948AE0" w14:textId="77777777" w:rsidR="00BD5692" w:rsidRPr="00E07909" w:rsidRDefault="00BD5692" w:rsidP="009A1DB6">
                                                    <w:pPr>
                                                      <w:rPr>
                                                        <w:lang w:val="en-US"/>
                                                      </w:rPr>
                                                    </w:pPr>
                                                    <w:r>
                                                      <w:rPr>
                                                        <w:lang w:val="en-US"/>
                                                      </w:rPr>
                                                      <w:t>PT1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6485" y="2255130"/>
                                                  <a:ext cx="634365" cy="300990"/>
                                                </a:xfrm>
                                                <a:prstGeom prst="rect">
                                                  <a:avLst/>
                                                </a:prstGeom>
                                                <a:solidFill>
                                                  <a:schemeClr val="lt1"/>
                                                </a:solidFill>
                                                <a:ln w="6350">
                                                  <a:solidFill>
                                                    <a:prstClr val="black"/>
                                                  </a:solidFill>
                                                </a:ln>
                                              </wps:spPr>
                                              <wps:txbx>
                                                <w:txbxContent>
                                                  <w:p w14:paraId="1EF20433" w14:textId="77777777" w:rsidR="00BD5692" w:rsidRPr="00E07909" w:rsidRDefault="00BD5692" w:rsidP="009A1DB6">
                                                    <w:pPr>
                                                      <w:rPr>
                                                        <w:lang w:val="en-US"/>
                                                      </w:rPr>
                                                    </w:pPr>
                                                    <w:r>
                                                      <w:rPr>
                                                        <w:lang w:val="en-US"/>
                                                      </w:rPr>
                                                      <w:t>PT3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163"/>
                                              <wps:cNvSpPr txBox="1"/>
                                              <wps:spPr>
                                                <a:xfrm>
                                                  <a:off x="6485" y="2605327"/>
                                                  <a:ext cx="634365" cy="300990"/>
                                                </a:xfrm>
                                                <a:prstGeom prst="rect">
                                                  <a:avLst/>
                                                </a:prstGeom>
                                                <a:solidFill>
                                                  <a:schemeClr val="lt1"/>
                                                </a:solidFill>
                                                <a:ln w="6350">
                                                  <a:solidFill>
                                                    <a:prstClr val="black"/>
                                                  </a:solidFill>
                                                </a:ln>
                                              </wps:spPr>
                                              <wps:txbx>
                                                <w:txbxContent>
                                                  <w:p w14:paraId="70793A7C" w14:textId="77777777" w:rsidR="00BD5692" w:rsidRPr="00E07909" w:rsidRDefault="00BD5692" w:rsidP="009A1DB6">
                                                    <w:pPr>
                                                      <w:rPr>
                                                        <w:lang w:val="en-US"/>
                                                      </w:rPr>
                                                    </w:pPr>
                                                    <w:r>
                                                      <w:rPr>
                                                        <w:lang w:val="en-US"/>
                                                      </w:rPr>
                                                      <w:t>PT4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Text Box 164"/>
                                              <wps:cNvSpPr txBox="1"/>
                                              <wps:spPr>
                                                <a:xfrm>
                                                  <a:off x="804153" y="1185077"/>
                                                  <a:ext cx="358274" cy="300990"/>
                                                </a:xfrm>
                                                <a:prstGeom prst="rect">
                                                  <a:avLst/>
                                                </a:prstGeom>
                                                <a:solidFill>
                                                  <a:schemeClr val="lt1"/>
                                                </a:solidFill>
                                                <a:ln w="6350">
                                                  <a:solidFill>
                                                    <a:prstClr val="black"/>
                                                  </a:solidFill>
                                                </a:ln>
                                              </wps:spPr>
                                              <wps:txbx>
                                                <w:txbxContent>
                                                  <w:p w14:paraId="35FF6A00" w14:textId="77777777" w:rsidR="00BD5692" w:rsidRPr="00BE2343" w:rsidRDefault="00BD5692" w:rsidP="009A1DB6">
                                                    <w:pPr>
                                                      <w:rPr>
                                                        <w:vertAlign w:val="subscript"/>
                                                        <w:lang w:val="en-US"/>
                                                      </w:rPr>
                                                    </w:pPr>
                                                    <w:r>
                                                      <w:rPr>
                                                        <w:lang w:val="en-US"/>
                                                      </w:rPr>
                                                      <w:t>V</w:t>
                                                    </w:r>
                                                    <w:r>
                                                      <w:rPr>
                                                        <w:vertAlign w:val="subscript"/>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a:off x="1238655" y="1185077"/>
                                                  <a:ext cx="358274" cy="300990"/>
                                                </a:xfrm>
                                                <a:prstGeom prst="rect">
                                                  <a:avLst/>
                                                </a:prstGeom>
                                                <a:solidFill>
                                                  <a:schemeClr val="lt1"/>
                                                </a:solidFill>
                                                <a:ln w="6350">
                                                  <a:solidFill>
                                                    <a:prstClr val="black"/>
                                                  </a:solidFill>
                                                </a:ln>
                                              </wps:spPr>
                                              <wps:txbx>
                                                <w:txbxContent>
                                                  <w:p w14:paraId="64B48EF2" w14:textId="77777777" w:rsidR="00BD5692" w:rsidRPr="00BE2343" w:rsidRDefault="00BD5692" w:rsidP="009A1DB6">
                                                    <w:pPr>
                                                      <w:rPr>
                                                        <w:vertAlign w:val="subscript"/>
                                                        <w:lang w:val="en-US"/>
                                                      </w:rPr>
                                                    </w:pPr>
                                                    <w:r>
                                                      <w:rPr>
                                                        <w:lang w:val="en-US"/>
                                                      </w:rPr>
                                                      <w:t>V</w:t>
                                                    </w:r>
                                                    <w:r>
                                                      <w:rPr>
                                                        <w:vertAlign w:val="subscript"/>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a:off x="1770434" y="1185077"/>
                                                  <a:ext cx="456028" cy="300990"/>
                                                </a:xfrm>
                                                <a:prstGeom prst="rect">
                                                  <a:avLst/>
                                                </a:prstGeom>
                                                <a:solidFill>
                                                  <a:schemeClr val="lt1"/>
                                                </a:solidFill>
                                                <a:ln w="6350">
                                                  <a:solidFill>
                                                    <a:prstClr val="black"/>
                                                  </a:solidFill>
                                                </a:ln>
                                              </wps:spPr>
                                              <wps:txbx>
                                                <w:txbxContent>
                                                  <w:p w14:paraId="1BA5CE36" w14:textId="77777777" w:rsidR="00BD5692" w:rsidRPr="00BE2343" w:rsidRDefault="00BD5692" w:rsidP="009A1DB6">
                                                    <w:pPr>
                                                      <w:rPr>
                                                        <w:vertAlign w:val="subscript"/>
                                                        <w:lang w:val="en-US"/>
                                                      </w:rPr>
                                                    </w:pPr>
                                                    <w:r>
                                                      <w:rPr>
                                                        <w:lang w:val="en-US"/>
                                                      </w:rPr>
                                                      <w:t>V</w:t>
                                                    </w:r>
                                                    <w:r>
                                                      <w:rPr>
                                                        <w:vertAlign w:val="subscript"/>
                                                        <w:lang w:val="en-US"/>
                                                      </w:rPr>
                                                      <w:t>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2302213" y="1185077"/>
                                                  <a:ext cx="465221" cy="300990"/>
                                                </a:xfrm>
                                                <a:prstGeom prst="rect">
                                                  <a:avLst/>
                                                </a:prstGeom>
                                                <a:solidFill>
                                                  <a:schemeClr val="lt1"/>
                                                </a:solidFill>
                                                <a:ln w="6350">
                                                  <a:solidFill>
                                                    <a:prstClr val="black"/>
                                                  </a:solidFill>
                                                </a:ln>
                                              </wps:spPr>
                                              <wps:txbx>
                                                <w:txbxContent>
                                                  <w:p w14:paraId="5BCABBF0" w14:textId="77777777" w:rsidR="00BD5692" w:rsidRPr="00BE2343" w:rsidRDefault="00BD5692" w:rsidP="009A1DB6">
                                                    <w:pPr>
                                                      <w:rPr>
                                                        <w:vertAlign w:val="subscript"/>
                                                        <w:lang w:val="en-US"/>
                                                      </w:rPr>
                                                    </w:pPr>
                                                    <w:r>
                                                      <w:rPr>
                                                        <w:lang w:val="en-US"/>
                                                      </w:rPr>
                                                      <w:t>V</w:t>
                                                    </w:r>
                                                    <w:r>
                                                      <w:rPr>
                                                        <w:vertAlign w:val="subscript"/>
                                                        <w:lang w:val="en-US"/>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69" name="Right Brace 169"/>
                                          <wps:cNvSpPr/>
                                          <wps:spPr>
                                            <a:xfrm rot="5400000">
                                              <a:off x="604494" y="2821670"/>
                                              <a:ext cx="85822" cy="188351"/>
                                            </a:xfrm>
                                            <a:prstGeom prst="rightBrac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3793787" y="57796"/>
                                            <a:ext cx="771533" cy="655252"/>
                                          </a:xfrm>
                                          <a:prstGeom prst="rect">
                                            <a:avLst/>
                                          </a:prstGeom>
                                          <a:noFill/>
                                          <a:ln w="6350">
                                            <a:noFill/>
                                          </a:ln>
                                        </wps:spPr>
                                        <wps:txbx>
                                          <w:txbxContent>
                                            <w:p w14:paraId="7D706532" w14:textId="77777777" w:rsidR="00BD5692" w:rsidRPr="00AC5001" w:rsidRDefault="00BD5692" w:rsidP="009A1DB6">
                                              <w:pPr>
                                                <w:rPr>
                                                  <w:i/>
                                                  <w:iCs/>
                                                  <w:sz w:val="20"/>
                                                  <w:szCs w:val="20"/>
                                                  <w:lang w:val="en-US"/>
                                                </w:rPr>
                                              </w:pPr>
                                              <w:r>
                                                <w:rPr>
                                                  <w:i/>
                                                  <w:iCs/>
                                                  <w:sz w:val="20"/>
                                                  <w:szCs w:val="20"/>
                                                  <w:lang w:val="en-US"/>
                                                </w:rPr>
                                                <w:t>Prediction (pseudo-task)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1017093" y="1226446"/>
                                            <a:ext cx="518350" cy="327639"/>
                                          </a:xfrm>
                                          <a:prstGeom prst="rect">
                                            <a:avLst/>
                                          </a:prstGeom>
                                          <a:noFill/>
                                          <a:ln w="6350">
                                            <a:noFill/>
                                          </a:ln>
                                        </wps:spPr>
                                        <wps:txbx>
                                          <w:txbxContent>
                                            <w:p w14:paraId="4DDA88DD" w14:textId="77777777" w:rsidR="00BD5692" w:rsidRPr="00AC5001" w:rsidRDefault="00BD5692" w:rsidP="009A1DB6">
                                              <w:pPr>
                                                <w:rPr>
                                                  <w:i/>
                                                  <w:iCs/>
                                                  <w:sz w:val="20"/>
                                                  <w:szCs w:val="20"/>
                                                  <w:lang w:val="en-US"/>
                                                </w:rPr>
                                              </w:pPr>
                                              <w:r>
                                                <w:rPr>
                                                  <w:i/>
                                                  <w:iCs/>
                                                  <w:sz w:val="20"/>
                                                  <w:szCs w:val="20"/>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Straight Arrow Connector 174"/>
                                        <wps:cNvCnPr/>
                                        <wps:spPr>
                                          <a:xfrm flipH="1">
                                            <a:off x="3790004" y="657878"/>
                                            <a:ext cx="248623" cy="4038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5" name="Left Brace 175"/>
                                        <wps:cNvSpPr/>
                                        <wps:spPr>
                                          <a:xfrm>
                                            <a:off x="-622063" y="13908"/>
                                            <a:ext cx="291830" cy="272193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 name="Group 176"/>
                                      <wpg:cNvGrpSpPr/>
                                      <wpg:grpSpPr>
                                        <a:xfrm>
                                          <a:off x="1921078" y="-262774"/>
                                          <a:ext cx="304800" cy="859854"/>
                                          <a:chOff x="16778" y="-757724"/>
                                          <a:chExt cx="304800" cy="859854"/>
                                        </a:xfrm>
                                      </wpg:grpSpPr>
                                      <wps:wsp>
                                        <wps:cNvPr id="177" name="Rectangle 177"/>
                                        <wps:cNvSpPr/>
                                        <wps:spPr>
                                          <a:xfrm>
                                            <a:off x="88556" y="-757724"/>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88556" y="-553969"/>
                                            <a:ext cx="116529" cy="116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ectangle 179"/>
                                        <wps:cNvSpPr/>
                                        <wps:spPr>
                                          <a:xfrm>
                                            <a:off x="88556" y="-212410"/>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tangle 180"/>
                                        <wps:cNvSpPr/>
                                        <wps:spPr>
                                          <a:xfrm>
                                            <a:off x="88556" y="-14075"/>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ext Box 181"/>
                                        <wps:cNvSpPr txBox="1"/>
                                        <wps:spPr>
                                          <a:xfrm rot="5400000">
                                            <a:off x="19953" y="-479538"/>
                                            <a:ext cx="298450" cy="304800"/>
                                          </a:xfrm>
                                          <a:prstGeom prst="rect">
                                            <a:avLst/>
                                          </a:prstGeom>
                                          <a:noFill/>
                                          <a:ln w="6350">
                                            <a:noFill/>
                                          </a:ln>
                                        </wps:spPr>
                                        <wps:txbx>
                                          <w:txbxContent>
                                            <w:p w14:paraId="3B412C6E" w14:textId="77777777" w:rsidR="00BD5692" w:rsidRPr="0015505B" w:rsidRDefault="00BD5692" w:rsidP="009A1DB6">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2" name="Group 182"/>
                                      <wpg:cNvGrpSpPr/>
                                      <wpg:grpSpPr>
                                        <a:xfrm>
                                          <a:off x="1929467" y="852963"/>
                                          <a:ext cx="304800" cy="859790"/>
                                          <a:chOff x="16778" y="-757799"/>
                                          <a:chExt cx="304800" cy="859844"/>
                                        </a:xfrm>
                                      </wpg:grpSpPr>
                                      <wps:wsp>
                                        <wps:cNvPr id="183" name="Rectangle 183"/>
                                        <wps:cNvSpPr/>
                                        <wps:spPr>
                                          <a:xfrm>
                                            <a:off x="88556" y="-757799"/>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88556" y="-553987"/>
                                            <a:ext cx="116529" cy="116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88556" y="-212464"/>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88556" y="-14160"/>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Text Box 187"/>
                                        <wps:cNvSpPr txBox="1"/>
                                        <wps:spPr>
                                          <a:xfrm rot="5400000">
                                            <a:off x="19953" y="-479610"/>
                                            <a:ext cx="298450" cy="304800"/>
                                          </a:xfrm>
                                          <a:prstGeom prst="rect">
                                            <a:avLst/>
                                          </a:prstGeom>
                                          <a:noFill/>
                                          <a:ln w="6350">
                                            <a:noFill/>
                                          </a:ln>
                                        </wps:spPr>
                                        <wps:txbx>
                                          <w:txbxContent>
                                            <w:p w14:paraId="448C7480" w14:textId="77777777" w:rsidR="00BD5692" w:rsidRPr="0015505B" w:rsidRDefault="00BD5692" w:rsidP="009A1DB6">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88" name="Straight Arrow Connector 188"/>
                                    <wps:cNvCnPr/>
                                    <wps:spPr>
                                      <a:xfrm>
                                        <a:off x="1493240" y="178215"/>
                                        <a:ext cx="4461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 name="Straight Arrow Connector 189"/>
                                    <wps:cNvCnPr/>
                                    <wps:spPr>
                                      <a:xfrm>
                                        <a:off x="1510018" y="1293951"/>
                                        <a:ext cx="4457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72" name="Straight Arrow Connector 272"/>
                                  <wps:cNvCnPr/>
                                  <wps:spPr>
                                    <a:xfrm flipH="1">
                                      <a:off x="4410635" y="5614894"/>
                                      <a:ext cx="8890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314" name="Group 314"/>
                              <wpg:cNvGrpSpPr/>
                              <wpg:grpSpPr>
                                <a:xfrm>
                                  <a:off x="898497" y="2456953"/>
                                  <a:ext cx="4443885" cy="3070151"/>
                                  <a:chOff x="0" y="0"/>
                                  <a:chExt cx="4443885" cy="3070151"/>
                                </a:xfrm>
                              </wpg:grpSpPr>
                              <wpg:grpSp>
                                <wpg:cNvPr id="197" name="Group 197"/>
                                <wpg:cNvGrpSpPr/>
                                <wpg:grpSpPr>
                                  <a:xfrm>
                                    <a:off x="0" y="0"/>
                                    <a:ext cx="1630680" cy="932417"/>
                                    <a:chOff x="-226503" y="0"/>
                                    <a:chExt cx="1630734" cy="933040"/>
                                  </a:xfrm>
                                </wpg:grpSpPr>
                                <wps:wsp>
                                  <wps:cNvPr id="190" name="Text Box 190"/>
                                  <wps:cNvSpPr txBox="1"/>
                                  <wps:spPr>
                                    <a:xfrm>
                                      <a:off x="-226503" y="242957"/>
                                      <a:ext cx="861263" cy="690083"/>
                                    </a:xfrm>
                                    <a:prstGeom prst="rect">
                                      <a:avLst/>
                                    </a:prstGeom>
                                    <a:solidFill>
                                      <a:schemeClr val="lt1"/>
                                    </a:solidFill>
                                    <a:ln w="6350">
                                      <a:solidFill>
                                        <a:prstClr val="black"/>
                                      </a:solidFill>
                                    </a:ln>
                                  </wps:spPr>
                                  <wps:txbx>
                                    <w:txbxContent>
                                      <w:p w14:paraId="48FCDE93" w14:textId="77777777" w:rsidR="00BD5692" w:rsidRPr="00E07909" w:rsidRDefault="00BD5692" w:rsidP="00B915A0">
                                        <w:pPr>
                                          <w:rPr>
                                            <w:lang w:val="en-US"/>
                                          </w:rPr>
                                        </w:pPr>
                                        <w:r>
                                          <w:rPr>
                                            <w:lang w:val="en-US"/>
                                          </w:rPr>
                                          <w:t>Paragraph Tag 2 (PT2)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Rectangle 191"/>
                                  <wps:cNvSpPr/>
                                  <wps:spPr>
                                    <a:xfrm>
                                      <a:off x="1174458" y="0"/>
                                      <a:ext cx="116205" cy="115779"/>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174458" y="201336"/>
                                      <a:ext cx="116529" cy="116403"/>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1174458" y="545284"/>
                                      <a:ext cx="116205" cy="115779"/>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1174458" y="738231"/>
                                      <a:ext cx="116205" cy="115779"/>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ext Box 195"/>
                                  <wps:cNvSpPr txBox="1"/>
                                  <wps:spPr>
                                    <a:xfrm rot="5400000">
                                      <a:off x="1103153" y="272642"/>
                                      <a:ext cx="297356" cy="304800"/>
                                    </a:xfrm>
                                    <a:prstGeom prst="rect">
                                      <a:avLst/>
                                    </a:prstGeom>
                                    <a:noFill/>
                                    <a:ln w="6350">
                                      <a:noFill/>
                                    </a:ln>
                                  </wps:spPr>
                                  <wps:txbx>
                                    <w:txbxContent>
                                      <w:p w14:paraId="474CE807" w14:textId="77777777" w:rsidR="00BD5692" w:rsidRPr="0015505B" w:rsidRDefault="00BD5692" w:rsidP="00B915A0">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96"/>
                                  <wps:cNvCnPr/>
                                  <wps:spPr>
                                    <a:xfrm>
                                      <a:off x="679508" y="436228"/>
                                      <a:ext cx="445769" cy="0"/>
                                    </a:xfrm>
                                    <a:prstGeom prst="straightConnector1">
                                      <a:avLst/>
                                    </a:prstGeom>
                                    <a:solidFill>
                                      <a:srgbClr val="C00000"/>
                                    </a:solidFill>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13" name="Group 313"/>
                                <wpg:cNvGrpSpPr/>
                                <wpg:grpSpPr>
                                  <a:xfrm>
                                    <a:off x="1391801" y="1001865"/>
                                    <a:ext cx="3052084" cy="2068286"/>
                                    <a:chOff x="5" y="0"/>
                                    <a:chExt cx="3052084" cy="2068286"/>
                                  </a:xfrm>
                                </wpg:grpSpPr>
                                <wps:wsp>
                                  <wps:cNvPr id="271" name="Freeform 271"/>
                                  <wps:cNvSpPr/>
                                  <wps:spPr>
                                    <a:xfrm>
                                      <a:off x="5" y="0"/>
                                      <a:ext cx="3052084" cy="2068286"/>
                                    </a:xfrm>
                                    <a:custGeom>
                                      <a:avLst/>
                                      <a:gdLst>
                                        <a:gd name="connsiteX0" fmla="*/ 69256 w 3052084"/>
                                        <a:gd name="connsiteY0" fmla="*/ 0 h 2068286"/>
                                        <a:gd name="connsiteX1" fmla="*/ 330513 w 3052084"/>
                                        <a:gd name="connsiteY1" fmla="*/ 457200 h 2068286"/>
                                        <a:gd name="connsiteX2" fmla="*/ 2660056 w 3052084"/>
                                        <a:gd name="connsiteY2" fmla="*/ 903514 h 2068286"/>
                                        <a:gd name="connsiteX3" fmla="*/ 3008399 w 3052084"/>
                                        <a:gd name="connsiteY3" fmla="*/ 1730828 h 2068286"/>
                                        <a:gd name="connsiteX4" fmla="*/ 2191971 w 3052084"/>
                                        <a:gd name="connsiteY4" fmla="*/ 2068286 h 20682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52084" h="2068286">
                                          <a:moveTo>
                                            <a:pt x="69256" y="0"/>
                                          </a:moveTo>
                                          <a:cubicBezTo>
                                            <a:pt x="-16016" y="153307"/>
                                            <a:pt x="-101287" y="306614"/>
                                            <a:pt x="330513" y="457200"/>
                                          </a:cubicBezTo>
                                          <a:cubicBezTo>
                                            <a:pt x="762313" y="607786"/>
                                            <a:pt x="2213742" y="691243"/>
                                            <a:pt x="2660056" y="903514"/>
                                          </a:cubicBezTo>
                                          <a:cubicBezTo>
                                            <a:pt x="3106370" y="1115785"/>
                                            <a:pt x="3086413" y="1536699"/>
                                            <a:pt x="3008399" y="1730828"/>
                                          </a:cubicBezTo>
                                          <a:cubicBezTo>
                                            <a:pt x="2930385" y="1924957"/>
                                            <a:pt x="2561178" y="1996621"/>
                                            <a:pt x="2191971" y="2068286"/>
                                          </a:cubicBezTo>
                                        </a:path>
                                      </a:pathLst>
                                    </a:cu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Rectangle 307"/>
                                  <wps:cNvSpPr/>
                                  <wps:spPr>
                                    <a:xfrm rot="16200000">
                                      <a:off x="262393" y="1590261"/>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Rectangle 308"/>
                                  <wps:cNvSpPr/>
                                  <wps:spPr>
                                    <a:xfrm rot="16200000">
                                      <a:off x="691763" y="1590261"/>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Rectangle 309"/>
                                  <wps:cNvSpPr/>
                                  <wps:spPr>
                                    <a:xfrm rot="16200000">
                                      <a:off x="1327868" y="1574358"/>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rot="16200000">
                                      <a:off x="1757238" y="1574358"/>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Text Box 311"/>
                                  <wps:cNvSpPr txBox="1"/>
                                  <wps:spPr>
                                    <a:xfrm>
                                      <a:off x="930303" y="1431235"/>
                                      <a:ext cx="760730" cy="379095"/>
                                    </a:xfrm>
                                    <a:prstGeom prst="rect">
                                      <a:avLst/>
                                    </a:prstGeom>
                                    <a:noFill/>
                                    <a:ln w="6350">
                                      <a:noFill/>
                                    </a:ln>
                                  </wps:spPr>
                                  <wps:txbx>
                                    <w:txbxContent>
                                      <w:p w14:paraId="5A88D0AD" w14:textId="77777777" w:rsidR="00BD5692" w:rsidRPr="008F3A27" w:rsidRDefault="00BD5692" w:rsidP="002C3DA3">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s:wsp>
                        <wps:cNvPr id="321" name="Text Box 321"/>
                        <wps:cNvSpPr txBox="1"/>
                        <wps:spPr>
                          <a:xfrm>
                            <a:off x="0" y="6602095"/>
                            <a:ext cx="5580380" cy="287655"/>
                          </a:xfrm>
                          <a:prstGeom prst="rect">
                            <a:avLst/>
                          </a:prstGeom>
                          <a:solidFill>
                            <a:prstClr val="white"/>
                          </a:solidFill>
                          <a:ln>
                            <a:noFill/>
                          </a:ln>
                        </wps:spPr>
                        <wps:txbx>
                          <w:txbxContent>
                            <w:p w14:paraId="038D8DBB" w14:textId="77777777" w:rsidR="00BD5692" w:rsidRPr="00ED2BFB" w:rsidRDefault="00BD5692" w:rsidP="005F6094">
                              <w:pPr>
                                <w:pStyle w:val="Caption"/>
                                <w:rPr>
                                  <w:noProof/>
                                  <w:sz w:val="22"/>
                                  <w:szCs w:val="22"/>
                                </w:rPr>
                              </w:pPr>
                              <w:r w:rsidRPr="00ED2BFB">
                                <w:rPr>
                                  <w:sz w:val="22"/>
                                  <w:szCs w:val="22"/>
                                </w:rPr>
                                <w:t xml:space="preserve">Figure </w:t>
                              </w:r>
                              <w:r w:rsidRPr="00ED2BFB">
                                <w:rPr>
                                  <w:sz w:val="22"/>
                                  <w:szCs w:val="22"/>
                                </w:rPr>
                                <w:fldChar w:fldCharType="begin"/>
                              </w:r>
                              <w:r w:rsidRPr="00ED2BFB">
                                <w:rPr>
                                  <w:sz w:val="22"/>
                                  <w:szCs w:val="22"/>
                                </w:rPr>
                                <w:instrText xml:space="preserve"> SEQ Figure \* ARABIC </w:instrText>
                              </w:r>
                              <w:r w:rsidRPr="00ED2BFB">
                                <w:rPr>
                                  <w:sz w:val="22"/>
                                  <w:szCs w:val="22"/>
                                </w:rPr>
                                <w:fldChar w:fldCharType="separate"/>
                              </w:r>
                              <w:r w:rsidRPr="00ED2BFB">
                                <w:rPr>
                                  <w:noProof/>
                                  <w:sz w:val="22"/>
                                  <w:szCs w:val="22"/>
                                </w:rPr>
                                <w:t>2</w:t>
                              </w:r>
                              <w:r w:rsidRPr="00ED2BFB">
                                <w:rPr>
                                  <w:noProof/>
                                  <w:sz w:val="22"/>
                                  <w:szCs w:val="22"/>
                                </w:rPr>
                                <w:fldChar w:fldCharType="end"/>
                              </w:r>
                              <w:r w:rsidRPr="00ED2BFB">
                                <w:rPr>
                                  <w:sz w:val="22"/>
                                  <w:szCs w:val="22"/>
                                </w:rPr>
                                <w:t>: Doc2Vec model – distributed memory architecture - dm=1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AE512B" id="Group 322" o:spid="_x0000_s1115" style="position:absolute;margin-left:-10.9pt;margin-top:-21.8pt;width:451.15pt;height:542.5pt;z-index:251662336" coordsize="57295,688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">
                <v:group id="Group 320" o:spid="_x0000_s1116" style="position:absolute;left:1479;width:55816;height:63927" coordsize="55816,63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">
                  <v:shape id="Straight Arrow Connector 198" o:spid="_x0000_s1117" type="#_x0000_t32" style="position:absolute;left:34698;top:3490;width:0;height:49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" strokecolor="#4472c4 [3204]" strokeweight=".5pt">
                    <v:stroke endarrow="block" joinstyle="miter"/>
                  </v:shape>
                  <v:group id="Group 319" o:spid="_x0000_s1118" style="position:absolute;width:55816;height:63927" coordsize="55816,63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5ZgyQAAAOE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">
                    <v:group id="Group 318" o:spid="_x0000_s1119" style="position:absolute;left:25531;top:52449;width:17634;height:7975" coordsize="17637,7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8zP7yQAAAOE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">
                      <v:rect id="Rectangle 294" o:spid="_x0000_s1120" style="position:absolute;left:10646;top:5170;width:2655;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" fillcolor="#c00000" strokecolor="#1f3763 [1604]" strokeweight="1pt"/>
                      <v:group id="Group 317" o:spid="_x0000_s1121" style="position:absolute;top:1400;width:17637;height:6580" coordsize="17637,6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KeJyQAAAOE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">
                        <v:rect id="Rectangle 292" o:spid="_x0000_s1122" style="position:absolute;left:29;top:3918;width:2656;height:2665;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" fillcolor="#c00000" strokecolor="#1f3763 [1604]" strokeweight="1pt"/>
                        <v:rect id="Rectangle 293" o:spid="_x0000_s1123" style="position:absolute;left:4282;top:3919;width:2654;height:266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" fillcolor="#c00000" strokecolor="#1f3763 [1604]" strokeweight="1pt"/>
                        <v:rect id="Rectangle 295" o:spid="_x0000_s1124" style="position:absolute;left:14980;top:3765;width:2654;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" fillcolor="#c00000" strokecolor="#1f3763 [1604]" strokeweight="1pt"/>
                        <v:shape id="Text Box 296" o:spid="_x0000_s1125" type="#_x0000_t202" style="position:absolute;left:6676;top:2442;width:7607;height:37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" filled="f" stroked="f" strokeweight=".5pt">
                          <v:textbox>
                            <w:txbxContent>
                              <w:p w14:paraId="35FF38B4" w14:textId="77777777" w:rsidR="00BD5692" w:rsidRPr="008F3A27" w:rsidRDefault="00BD5692" w:rsidP="0095400D">
                                <w:pPr>
                                  <w:rPr>
                                    <w:sz w:val="40"/>
                                    <w:lang w:val="en-US"/>
                                  </w:rPr>
                                </w:pPr>
                                <w:r w:rsidRPr="008F3A27">
                                  <w:rPr>
                                    <w:sz w:val="40"/>
                                    <w:lang w:val="en-US"/>
                                  </w:rPr>
                                  <w:t>…</w:t>
                                </w:r>
                              </w:p>
                            </w:txbxContent>
                          </v:textbox>
                        </v:shape>
                        <v:rect id="Rectangle 302" o:spid="_x0000_s1126" style="position:absolute;left:2;top:150;width:2655;height:266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" fillcolor="#c00000" strokecolor="#1f3763 [1604]" strokeweight="1pt"/>
                        <v:rect id="Rectangle 303" o:spid="_x0000_s1127" style="position:absolute;left:4281;top:150;width:2655;height:266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" fillcolor="#c00000" strokecolor="#1f3763 [1604]" strokeweight="1pt"/>
                        <v:rect id="Rectangle 304" o:spid="_x0000_s1128" style="position:absolute;left:10650;top:21;width:2654;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" fillcolor="#c00000" strokecolor="#1f3763 [1604]" strokeweight="1pt"/>
                        <v:rect id="Rectangle 305" o:spid="_x0000_s1129" style="position:absolute;left:14980;top:-4;width:2654;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" fillcolor="#c00000" strokecolor="#1f3763 [1604]" strokeweight="1pt"/>
                      </v:group>
                      <v:shape id="Text Box 306" o:spid="_x0000_s1130" type="#_x0000_t202" style="position:absolute;left:6673;width:7607;height:37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" filled="f" stroked="f" strokeweight=".5pt">
                        <v:textbox>
                          <w:txbxContent>
                            <w:p w14:paraId="7B32CCC2" w14:textId="77777777" w:rsidR="00BD5692" w:rsidRPr="008F3A27" w:rsidRDefault="00BD5692" w:rsidP="0095400D">
                              <w:pPr>
                                <w:rPr>
                                  <w:sz w:val="40"/>
                                  <w:lang w:val="en-US"/>
                                </w:rPr>
                              </w:pPr>
                              <w:r w:rsidRPr="008F3A27">
                                <w:rPr>
                                  <w:sz w:val="40"/>
                                  <w:lang w:val="en-US"/>
                                </w:rPr>
                                <w:t>…</w:t>
                              </w:r>
                            </w:p>
                          </w:txbxContent>
                        </v:textbox>
                      </v:shape>
                    </v:group>
                    <v:group id="Group 316" o:spid="_x0000_s1131" style="position:absolute;width:55816;height:63927" coordsize="55816,63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">
                      <v:group id="Group 315" o:spid="_x0000_s1132" style="position:absolute;width:55816;height:63927" coordsize="55816,63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">
                        <v:group id="Group 264" o:spid="_x0000_s1133" style="position:absolute;left:24012;top:6997;width:9677;height:21902" coordsize="9676,219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">
                          <v:line id="Straight Connector 247" o:spid="_x0000_s1134" style="position:absolute;visibility:visible;mso-wrap-style:square" from="112,0" to="9534,33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" strokecolor="#4472c4 [3204]" strokeweight=".5pt">
                            <v:stroke joinstyle="miter"/>
                          </v:line>
                          <v:line id="Straight Connector 248" o:spid="_x0000_s1135" style="position:absolute;visibility:visible;mso-wrap-style:square" from="74,0" to="9492,76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" strokecolor="#4472c4 [3204]" strokeweight=".5pt">
                            <v:stroke joinstyle="miter"/>
                          </v:line>
                          <v:line id="Straight Connector 249" o:spid="_x0000_s1136" style="position:absolute;visibility:visible;mso-wrap-style:square" from="74,0" to="9676,141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" strokecolor="#4472c4 [3204]" strokeweight=".5pt">
                            <v:stroke joinstyle="miter"/>
                          </v:line>
                          <v:line id="Straight Connector 250" o:spid="_x0000_s1137" style="position:absolute;visibility:visible;mso-wrap-style:square" from="74,0" to="9676,18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" strokecolor="#4472c4 [3204]" strokeweight=".5pt">
                            <v:stroke joinstyle="miter"/>
                          </v:line>
                          <v:line id="Straight Connector 251" o:spid="_x0000_s1138" style="position:absolute;flip:y;visibility:visible;mso-wrap-style:square" from="112,3372" to="9502,111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" strokecolor="#4472c4 [3204]" strokeweight=".5pt">
                            <v:stroke joinstyle="miter"/>
                          </v:line>
                          <v:line id="Straight Connector 252" o:spid="_x0000_s1139" style="position:absolute;flip:y;visibility:visible;mso-wrap-style:square" from="74,7644" to="9460,111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" strokecolor="#4472c4 [3204]" strokeweight=".5pt">
                            <v:stroke joinstyle="miter"/>
                          </v:line>
                          <v:line id="Straight Connector 253" o:spid="_x0000_s1140" style="position:absolute;visibility:visible;mso-wrap-style:square" from="74,11130" to="9676,141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" strokecolor="#4472c4 [3204]" strokeweight=".5pt">
                            <v:stroke joinstyle="miter"/>
                          </v:line>
                          <v:line id="Straight Connector 254" o:spid="_x0000_s1141" style="position:absolute;visibility:visible;mso-wrap-style:square" from="0,11130" to="9672,183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" strokecolor="#4472c4 [3204]" strokeweight=".5pt">
                            <v:stroke joinstyle="miter"/>
                          </v:line>
                          <v:group id="Group 263" o:spid="_x0000_s1142" style="position:absolute;left:299;top:3372;width:9351;height:18529" coordsize="9350,18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">
                            <v:line id="Straight Connector 255" o:spid="_x0000_s1143" style="position:absolute;flip:y;visibility:visible;mso-wrap-style:square" from="0,15027" to="9350,185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" strokecolor="#c00000" strokeweight=".5pt">
                              <v:stroke joinstyle="miter"/>
                            </v:line>
                            <v:line id="Straight Connector 260" o:spid="_x0000_s1144" style="position:absolute;flip:y;visibility:visible;mso-wrap-style:square" from="0,10755" to="9347,185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" strokecolor="#c00000" strokeweight=".5pt">
                              <v:stroke joinstyle="miter"/>
                            </v:line>
                            <v:line id="Straight Connector 261" o:spid="_x0000_s1145" style="position:absolute;flip:y;visibility:visible;mso-wrap-style:square" from="0,4272" to="9160,185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" strokecolor="#c00000" strokeweight=".5pt">
                              <v:stroke joinstyle="miter"/>
                            </v:line>
                            <v:line id="Straight Connector 262" o:spid="_x0000_s1146" style="position:absolute;flip:y;visibility:visible;mso-wrap-style:square" from="0,0" to="9156,18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" strokecolor="#c00000" strokeweight=".5pt">
                              <v:stroke joinstyle="miter"/>
                            </v:line>
                          </v:group>
                        </v:group>
                        <v:group id="Group 273" o:spid="_x0000_s1147" style="position:absolute;width:55816;height:63927" coordorigin=",874" coordsize="55816,63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">
                          <v:group id="Group 104" o:spid="_x0000_s1148" style="position:absolute;top:874;width:55816;height:63927" coordorigin="-2918,-5267" coordsize="55819,641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">
                            <v:group id="Group 105" o:spid="_x0000_s1149" style="position:absolute;left:-2918;top:-5267;width:55819;height:64157" coordorigin="-2918,-5267" coordsize="55819,641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2RZ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">
                              <v:group id="Group 106" o:spid="_x0000_s1150" style="position:absolute;left:-2918;top:-5267;width:55819;height:64157" coordorigin="-10170,-5268" coordsize="55824,64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fouyAAAAOE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">
                                <v:group id="Group 107" o:spid="_x0000_s1151" style="position:absolute;left:-1942;top:-5268;width:42347;height:64162" coordorigin="-8849,-5268" coordsize="42348,64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">
                                  <v:group id="Group 108" o:spid="_x0000_s1152" style="position:absolute;left:-8849;top:-5268;width:42348;height:64162" coordorigin="-8849,-5268" coordsize="42348,64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">
                                    <v:group id="Group 109" o:spid="_x0000_s1153" style="position:absolute;left:-5890;top:-5268;width:39389;height:26800" coordorigin="-7252,-5268" coordsize="39390,26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">
                                      <v:group id="Group 110" o:spid="_x0000_s1154" style="position:absolute;left:-7252;top:210;width:39389;height:21322" coordorigin="-7253,-5964" coordsize="39395,21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">
                                        <v:shape id="Text Box 111" o:spid="_x0000_s1155" type="#_x0000_t202" style="position:absolute;left:25791;top:4833;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" fillcolor="white [3201]" strokeweight=".5pt">
                                          <v:textbox>
                                            <w:txbxContent>
                                              <w:p w14:paraId="26C4E488" w14:textId="77777777" w:rsidR="00BD5692" w:rsidRPr="00E07909" w:rsidRDefault="00BD5692" w:rsidP="009A1DB6">
                                                <w:pPr>
                                                  <w:rPr>
                                                    <w:lang w:val="en-US"/>
                                                  </w:rPr>
                                                </w:pPr>
                                                <w:r>
                                                  <w:rPr>
                                                    <w:lang w:val="en-US"/>
                                                  </w:rPr>
                                                  <w:t>brown</w:t>
                                                </w:r>
                                              </w:p>
                                            </w:txbxContent>
                                          </v:textbox>
                                        </v:shape>
                                        <v:group id="Group 115" o:spid="_x0000_s1156" style="position:absolute;left:-7253;top:-5964;width:26544;height:21333" coordorigin="-7253,-5964" coordsize="26545,21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vKE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">
                                          <v:shape id="Text Box 116" o:spid="_x0000_s1157" type="#_x0000_t202" style="position:absolute;left:-7253;top:4819;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" fillcolor="white [3201]" strokeweight=".5pt">
                                            <v:textbox>
                                              <w:txbxContent>
                                                <w:p w14:paraId="48C54FE2" w14:textId="77777777" w:rsidR="00BD5692" w:rsidRPr="00E07909" w:rsidRDefault="00BD5692" w:rsidP="009A1DB6">
                                                  <w:pPr>
                                                    <w:rPr>
                                                      <w:lang w:val="en-US"/>
                                                    </w:rPr>
                                                  </w:pPr>
                                                  <w:r>
                                                    <w:rPr>
                                                      <w:lang w:val="en-US"/>
                                                    </w:rPr>
                                                    <w:t>fox</w:t>
                                                  </w:r>
                                                </w:p>
                                              </w:txbxContent>
                                            </v:textbox>
                                          </v:shape>
                                          <v:shape id="Text Box 117" o:spid="_x0000_s1158" type="#_x0000_t202" style="position:absolute;left:-7253;top:-5964;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" fillcolor="white [3201]" strokeweight=".5pt">
                                            <v:textbox>
                                              <w:txbxContent>
                                                <w:p w14:paraId="2C127462" w14:textId="77777777" w:rsidR="00BD5692" w:rsidRPr="00E07909" w:rsidRDefault="00BD5692" w:rsidP="009A1DB6">
                                                  <w:pPr>
                                                    <w:rPr>
                                                      <w:lang w:val="en-US"/>
                                                    </w:rPr>
                                                  </w:pPr>
                                                  <w:r>
                                                    <w:rPr>
                                                      <w:lang w:val="en-US"/>
                                                    </w:rPr>
                                                    <w:t>quick</w:t>
                                                  </w:r>
                                                </w:p>
                                              </w:txbxContent>
                                            </v:textbox>
                                          </v:shape>
                                          <v:rect id="Rectangle 121" o:spid="_x0000_s1159" style="position:absolute;left:15098;top:-2274;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" fillcolor="#4472c4 [3204]" strokecolor="#1f3763 [1604]" strokeweight="1pt"/>
                                          <v:rect id="Rectangle 122" o:spid="_x0000_s1160" style="position:absolute;left:15098;top:2039;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" fillcolor="#4472c4 [3204]" strokecolor="#1f3763 [1604]" strokeweight="1pt"/>
                                          <v:rect id="Rectangle 123" o:spid="_x0000_s1161" style="position:absolute;left:15250;top:8388;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" fillcolor="#4472c4 [3204]" strokecolor="#1f3763 [1604]" strokeweight="1pt"/>
                                          <v:rect id="Rectangle 127" o:spid="_x0000_s1162" style="position:absolute;left:15250;top:12702;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" fillcolor="#4472c4 [3204]" strokecolor="#1f3763 [1604]" strokeweight="1pt"/>
                                          <v:shape id="Text Box 128" o:spid="_x0000_s1163" type="#_x0000_t202" style="position:absolute;left:15416;top:4513;width:3940;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" filled="f" stroked="f" strokeweight=".5pt">
                                            <v:textbox>
                                              <w:txbxContent>
                                                <w:p w14:paraId="50C67786" w14:textId="77777777" w:rsidR="00BD5692" w:rsidRPr="008F3A27" w:rsidRDefault="00BD5692" w:rsidP="009A1DB6">
                                                  <w:pPr>
                                                    <w:rPr>
                                                      <w:sz w:val="40"/>
                                                      <w:lang w:val="en-US"/>
                                                    </w:rPr>
                                                  </w:pPr>
                                                  <w:r w:rsidRPr="008F3A27">
                                                    <w:rPr>
                                                      <w:sz w:val="40"/>
                                                      <w:lang w:val="en-US"/>
                                                    </w:rPr>
                                                    <w:t>…</w:t>
                                                  </w:r>
                                                </w:p>
                                              </w:txbxContent>
                                            </v:textbox>
                                          </v:shape>
                                        </v:group>
                                        <v:line id="Straight Connector 129" o:spid="_x0000_s1164" style="position:absolute;visibility:visible;mso-wrap-style:square" from="17771,-998" to="25800,66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" strokecolor="#4472c4 [3204]" strokeweight=".5pt">
                                          <v:stroke joinstyle="miter"/>
                                        </v:line>
                                        <v:line id="Straight Connector 130" o:spid="_x0000_s1165" style="position:absolute;flip:y;visibility:visible;mso-wrap-style:square" from="17923,6626" to="25807,141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" strokecolor="#4472c4 [3204]" strokeweight=".5pt">
                                          <v:stroke joinstyle="miter"/>
                                        </v:line>
                                        <v:line id="Straight Connector 131" o:spid="_x0000_s1166" style="position:absolute;flip:y;visibility:visible;mso-wrap-style:square" from="17923,6626" to="25797,98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" strokecolor="#4472c4 [3204]" strokeweight=".5pt">
                                          <v:stroke joinstyle="miter"/>
                                        </v:line>
                                        <v:line id="Straight Connector 132" o:spid="_x0000_s1167" style="position:absolute;visibility:visible;mso-wrap-style:square" from="17771,3315" to="25807,6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" strokecolor="#4472c4 [3204]" strokeweight=".5pt">
                                          <v:stroke joinstyle="miter"/>
                                        </v:line>
                                      </v:group>
                                      <v:shape id="Text Box 133" o:spid="_x0000_s1168" type="#_x0000_t202" style="position:absolute;left:12574;top:-5268;width:9500;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" filled="f" stroked="f" strokeweight=".5pt">
                                        <v:textbox>
                                          <w:txbxContent>
                                            <w:p w14:paraId="15083A42" w14:textId="77777777" w:rsidR="00BD5692" w:rsidRPr="00AC5001" w:rsidRDefault="00BD5692" w:rsidP="009A1DB6">
                                              <w:pPr>
                                                <w:rPr>
                                                  <w:i/>
                                                  <w:iCs/>
                                                  <w:sz w:val="20"/>
                                                  <w:szCs w:val="20"/>
                                                  <w:lang w:val="en-US"/>
                                                </w:rPr>
                                              </w:pPr>
                                              <w:r w:rsidRPr="00AC5001">
                                                <w:rPr>
                                                  <w:i/>
                                                  <w:iCs/>
                                                  <w:sz w:val="20"/>
                                                  <w:szCs w:val="20"/>
                                                  <w:lang w:val="en-US"/>
                                                </w:rPr>
                                                <w:t xml:space="preserve">Hidden layer </w:t>
                                              </w:r>
                                            </w:p>
                                          </w:txbxContent>
                                        </v:textbox>
                                      </v:shape>
                                    </v:group>
                                    <v:group id="Group 135" o:spid="_x0000_s1169" style="position:absolute;left:-8849;top:41682;width:36523;height:17212" coordorigin="-8849,11850" coordsize="36523,17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">
                                      <v:shape id="Text Box 141" o:spid="_x0000_s1170" type="#_x0000_t202" style="position:absolute;left:-8849;top:16605;width:7616;height:3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Ocq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" filled="f" stroked="f" strokeweight=".5pt">
                                        <v:textbox>
                                          <w:txbxContent>
                                            <w:p w14:paraId="296EF407" w14:textId="77777777" w:rsidR="00BD5692" w:rsidRPr="008F3A27" w:rsidRDefault="00BD5692" w:rsidP="009A1DB6">
                                              <w:pPr>
                                                <w:rPr>
                                                  <w:sz w:val="40"/>
                                                  <w:lang w:val="en-US"/>
                                                </w:rPr>
                                              </w:pPr>
                                            </w:p>
                                          </w:txbxContent>
                                        </v:textbox>
                                      </v:shape>
                                      <v:group id="Group 148" o:spid="_x0000_s1171" style="position:absolute;left:15163;top:17930;width:4242;height:17634;rotation:-90" coordorigin="-11851,69" coordsize="4242,176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">
                                        <v:rect id="Rectangle 149" o:spid="_x0000_s1172" style="position:absolute;left:-11851;top:69;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" fillcolor="#c00000" strokecolor="#1f3763 [1604]" strokeweight="1pt"/>
                                        <v:rect id="Rectangle 150" o:spid="_x0000_s1173" style="position:absolute;left:-11851;top:4347;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" fillcolor="#c00000" strokecolor="#1f3763 [1604]" strokeweight="1pt"/>
                                        <v:rect id="Rectangle 151" o:spid="_x0000_s1174" style="position:absolute;left:-11711;top:10710;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" fillcolor="#c00000" strokecolor="#1f3763 [1604]" strokeweight="1pt"/>
                                        <v:rect id="Rectangle 152" o:spid="_x0000_s1175" style="position:absolute;left:-11691;top:15042;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" fillcolor="#c00000" strokecolor="#1f3763 [1604]" strokeweight="1pt"/>
                                        <v:shape id="Text Box 153" o:spid="_x0000_s1176" type="#_x0000_t202" style="position:absolute;left:-13322;top:8651;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" filled="f" stroked="f" strokeweight=".5pt">
                                          <v:textbox>
                                            <w:txbxContent>
                                              <w:p w14:paraId="7DA4A23C" w14:textId="77777777" w:rsidR="00BD5692" w:rsidRPr="008F3A27" w:rsidRDefault="00BD5692" w:rsidP="009A1DB6">
                                                <w:pPr>
                                                  <w:rPr>
                                                    <w:sz w:val="40"/>
                                                    <w:lang w:val="en-US"/>
                                                  </w:rPr>
                                                </w:pPr>
                                                <w:r w:rsidRPr="008F3A27">
                                                  <w:rPr>
                                                    <w:sz w:val="40"/>
                                                    <w:lang w:val="en-US"/>
                                                  </w:rPr>
                                                  <w:t>…</w:t>
                                                </w:r>
                                              </w:p>
                                            </w:txbxContent>
                                          </v:textbox>
                                        </v:shape>
                                      </v:group>
                                      <v:shape id="Text Box 160" o:spid="_x0000_s1177" type="#_x0000_t202" style="position:absolute;top:19114;width:6343;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" fillcolor="white [3201]" strokeweight=".5pt">
                                        <v:textbox>
                                          <w:txbxContent>
                                            <w:p w14:paraId="46590136" w14:textId="77777777" w:rsidR="00BD5692" w:rsidRPr="00E07909" w:rsidRDefault="00BD5692" w:rsidP="009A1DB6">
                                              <w:pPr>
                                                <w:rPr>
                                                  <w:lang w:val="en-US"/>
                                                </w:rPr>
                                              </w:pPr>
                                              <w:r>
                                                <w:rPr>
                                                  <w:lang w:val="en-US"/>
                                                </w:rPr>
                                                <w:t>PT2</w:t>
                                              </w:r>
                                            </w:p>
                                          </w:txbxContent>
                                        </v:textbox>
                                      </v:shape>
                                      <v:shape id="Text Box 161" o:spid="_x0000_s1178" type="#_x0000_t202" style="position:absolute;left:64;top:15677;width:6344;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" fillcolor="white [3201]" strokeweight=".5pt">
                                        <v:textbox>
                                          <w:txbxContent>
                                            <w:p w14:paraId="3E948AE0" w14:textId="77777777" w:rsidR="00BD5692" w:rsidRPr="00E07909" w:rsidRDefault="00BD5692" w:rsidP="009A1DB6">
                                              <w:pPr>
                                                <w:rPr>
                                                  <w:lang w:val="en-US"/>
                                                </w:rPr>
                                              </w:pPr>
                                              <w:r>
                                                <w:rPr>
                                                  <w:lang w:val="en-US"/>
                                                </w:rPr>
                                                <w:t>PT1</w:t>
                                              </w:r>
                                            </w:p>
                                          </w:txbxContent>
                                        </v:textbox>
                                      </v:shape>
                                      <v:shape id="Text Box 162" o:spid="_x0000_s1179" type="#_x0000_t202" style="position:absolute;left:64;top:22551;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" fillcolor="white [3201]" strokeweight=".5pt">
                                        <v:textbox>
                                          <w:txbxContent>
                                            <w:p w14:paraId="1EF20433" w14:textId="77777777" w:rsidR="00BD5692" w:rsidRPr="00E07909" w:rsidRDefault="00BD5692" w:rsidP="009A1DB6">
                                              <w:pPr>
                                                <w:rPr>
                                                  <w:lang w:val="en-US"/>
                                                </w:rPr>
                                              </w:pPr>
                                              <w:r>
                                                <w:rPr>
                                                  <w:lang w:val="en-US"/>
                                                </w:rPr>
                                                <w:t>PT3</w:t>
                                              </w:r>
                                            </w:p>
                                          </w:txbxContent>
                                        </v:textbox>
                                      </v:shape>
                                      <v:shape id="Text Box 163" o:spid="_x0000_s1180" type="#_x0000_t202" style="position:absolute;left:64;top:26053;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" fillcolor="white [3201]" strokeweight=".5pt">
                                        <v:textbox>
                                          <w:txbxContent>
                                            <w:p w14:paraId="70793A7C" w14:textId="77777777" w:rsidR="00BD5692" w:rsidRPr="00E07909" w:rsidRDefault="00BD5692" w:rsidP="009A1DB6">
                                              <w:pPr>
                                                <w:rPr>
                                                  <w:lang w:val="en-US"/>
                                                </w:rPr>
                                              </w:pPr>
                                              <w:r>
                                                <w:rPr>
                                                  <w:lang w:val="en-US"/>
                                                </w:rPr>
                                                <w:t>PT4</w:t>
                                              </w:r>
                                            </w:p>
                                          </w:txbxContent>
                                        </v:textbox>
                                      </v:shape>
                                      <v:shape id="Text Box 164" o:spid="_x0000_s1181" type="#_x0000_t202" style="position:absolute;left:8041;top:11850;width:3583;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" fillcolor="white [3201]" strokeweight=".5pt">
                                        <v:textbox>
                                          <w:txbxContent>
                                            <w:p w14:paraId="35FF6A00" w14:textId="77777777" w:rsidR="00BD5692" w:rsidRPr="00BE2343" w:rsidRDefault="00BD5692" w:rsidP="009A1DB6">
                                              <w:pPr>
                                                <w:rPr>
                                                  <w:vertAlign w:val="subscript"/>
                                                  <w:lang w:val="en-US"/>
                                                </w:rPr>
                                              </w:pPr>
                                              <w:r>
                                                <w:rPr>
                                                  <w:lang w:val="en-US"/>
                                                </w:rPr>
                                                <w:t>V</w:t>
                                              </w:r>
                                              <w:r>
                                                <w:rPr>
                                                  <w:vertAlign w:val="subscript"/>
                                                  <w:lang w:val="en-US"/>
                                                </w:rPr>
                                                <w:t>1</w:t>
                                              </w:r>
                                            </w:p>
                                          </w:txbxContent>
                                        </v:textbox>
                                      </v:shape>
                                      <v:shape id="Text Box 165" o:spid="_x0000_s1182" type="#_x0000_t202" style="position:absolute;left:12386;top:11850;width:3583;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" fillcolor="white [3201]" strokeweight=".5pt">
                                        <v:textbox>
                                          <w:txbxContent>
                                            <w:p w14:paraId="64B48EF2" w14:textId="77777777" w:rsidR="00BD5692" w:rsidRPr="00BE2343" w:rsidRDefault="00BD5692" w:rsidP="009A1DB6">
                                              <w:pPr>
                                                <w:rPr>
                                                  <w:vertAlign w:val="subscript"/>
                                                  <w:lang w:val="en-US"/>
                                                </w:rPr>
                                              </w:pPr>
                                              <w:r>
                                                <w:rPr>
                                                  <w:lang w:val="en-US"/>
                                                </w:rPr>
                                                <w:t>V</w:t>
                                              </w:r>
                                              <w:r>
                                                <w:rPr>
                                                  <w:vertAlign w:val="subscript"/>
                                                  <w:lang w:val="en-US"/>
                                                </w:rPr>
                                                <w:t>2</w:t>
                                              </w:r>
                                            </w:p>
                                          </w:txbxContent>
                                        </v:textbox>
                                      </v:shape>
                                      <v:shape id="Text Box 166" o:spid="_x0000_s1183" type="#_x0000_t202" style="position:absolute;left:17704;top:11850;width:4560;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" fillcolor="white [3201]" strokeweight=".5pt">
                                        <v:textbox>
                                          <w:txbxContent>
                                            <w:p w14:paraId="1BA5CE36" w14:textId="77777777" w:rsidR="00BD5692" w:rsidRPr="00BE2343" w:rsidRDefault="00BD5692" w:rsidP="009A1DB6">
                                              <w:pPr>
                                                <w:rPr>
                                                  <w:vertAlign w:val="subscript"/>
                                                  <w:lang w:val="en-US"/>
                                                </w:rPr>
                                              </w:pPr>
                                              <w:r>
                                                <w:rPr>
                                                  <w:lang w:val="en-US"/>
                                                </w:rPr>
                                                <w:t>V</w:t>
                                              </w:r>
                                              <w:r>
                                                <w:rPr>
                                                  <w:vertAlign w:val="subscript"/>
                                                  <w:lang w:val="en-US"/>
                                                </w:rPr>
                                                <w:t>n-1</w:t>
                                              </w:r>
                                            </w:p>
                                          </w:txbxContent>
                                        </v:textbox>
                                      </v:shape>
                                      <v:shape id="Text Box 167" o:spid="_x0000_s1184" type="#_x0000_t202" style="position:absolute;left:23022;top:11850;width:4652;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" fillcolor="white [3201]" strokeweight=".5pt">
                                        <v:textbox>
                                          <w:txbxContent>
                                            <w:p w14:paraId="5BCABBF0" w14:textId="77777777" w:rsidR="00BD5692" w:rsidRPr="00BE2343" w:rsidRDefault="00BD5692" w:rsidP="009A1DB6">
                                              <w:pPr>
                                                <w:rPr>
                                                  <w:vertAlign w:val="subscript"/>
                                                  <w:lang w:val="en-US"/>
                                                </w:rPr>
                                              </w:pPr>
                                              <w:r>
                                                <w:rPr>
                                                  <w:lang w:val="en-US"/>
                                                </w:rPr>
                                                <w:t>V</w:t>
                                              </w:r>
                                              <w:r>
                                                <w:rPr>
                                                  <w:vertAlign w:val="subscript"/>
                                                  <w:lang w:val="en-US"/>
                                                </w:rPr>
                                                <w:t>200</w:t>
                                              </w:r>
                                            </w:p>
                                          </w:txbxContent>
                                        </v:textbox>
                                      </v:shape>
                                    </v:group>
                                  </v:group>
                                  <v:shape id="Right Brace 169" o:spid="_x0000_s1185" type="#_x0000_t88" style="position:absolute;left:6045;top:28216;width:858;height:188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" adj="820" strokecolor="#c00000" strokeweight="1pt">
                                    <v:stroke joinstyle="miter"/>
                                  </v:shape>
                                </v:group>
                                <v:shape id="Text Box 172" o:spid="_x0000_s1186" type="#_x0000_t202" style="position:absolute;left:37937;top:577;width:7716;height:6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" filled="f" stroked="f" strokeweight=".5pt">
                                  <v:textbox>
                                    <w:txbxContent>
                                      <w:p w14:paraId="7D706532" w14:textId="77777777" w:rsidR="00BD5692" w:rsidRPr="00AC5001" w:rsidRDefault="00BD5692" w:rsidP="009A1DB6">
                                        <w:pPr>
                                          <w:rPr>
                                            <w:i/>
                                            <w:iCs/>
                                            <w:sz w:val="20"/>
                                            <w:szCs w:val="20"/>
                                            <w:lang w:val="en-US"/>
                                          </w:rPr>
                                        </w:pPr>
                                        <w:r>
                                          <w:rPr>
                                            <w:i/>
                                            <w:iCs/>
                                            <w:sz w:val="20"/>
                                            <w:szCs w:val="20"/>
                                            <w:lang w:val="en-US"/>
                                          </w:rPr>
                                          <w:t>Prediction (pseudo-task)</w:t>
                                        </w:r>
                                      </w:p>
                                    </w:txbxContent>
                                  </v:textbox>
                                </v:shape>
                                <v:shape id="Text Box 173" o:spid="_x0000_s1187" type="#_x0000_t202" style="position:absolute;left:-10170;top:12264;width:5183;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" filled="f" stroked="f" strokeweight=".5pt">
                                  <v:textbox>
                                    <w:txbxContent>
                                      <w:p w14:paraId="4DDA88DD" w14:textId="77777777" w:rsidR="00BD5692" w:rsidRPr="00AC5001" w:rsidRDefault="00BD5692" w:rsidP="009A1DB6">
                                        <w:pPr>
                                          <w:rPr>
                                            <w:i/>
                                            <w:iCs/>
                                            <w:sz w:val="20"/>
                                            <w:szCs w:val="20"/>
                                            <w:lang w:val="en-US"/>
                                          </w:rPr>
                                        </w:pPr>
                                        <w:r>
                                          <w:rPr>
                                            <w:i/>
                                            <w:iCs/>
                                            <w:sz w:val="20"/>
                                            <w:szCs w:val="20"/>
                                            <w:lang w:val="en-US"/>
                                          </w:rPr>
                                          <w:t>Input</w:t>
                                        </w:r>
                                      </w:p>
                                    </w:txbxContent>
                                  </v:textbox>
                                </v:shape>
                                <v:shape id="Straight Arrow Connector 174" o:spid="_x0000_s1188" type="#_x0000_t32" style="position:absolute;left:37900;top:6578;width:2486;height:40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" strokecolor="#4472c4 [3204]" strokeweight=".5pt">
                                  <v:stroke endarrow="block" joinstyle="miter"/>
                                </v:shape>
                                <v:shape id="Left Brace 175" o:spid="_x0000_s1189" type="#_x0000_t87" style="position:absolute;left:-6220;top:139;width:2918;height:272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" adj="193" strokecolor="#4472c4 [3204]" strokeweight=".5pt">
                                  <v:stroke joinstyle="miter"/>
                                </v:shape>
                              </v:group>
                              <v:group id="Group 176" o:spid="_x0000_s1190" style="position:absolute;left:19210;top:-2627;width:3048;height:8597" coordorigin="167,-7577" coordsize="3048,8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">
                                <v:rect id="Rectangle 177" o:spid="_x0000_s1191" style="position:absolute;left:885;top:-7577;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" fillcolor="#4472c4 [3204]" strokecolor="#1f3763 [1604]" strokeweight="1pt"/>
                                <v:rect id="Rectangle 178" o:spid="_x0000_s1192" style="position:absolute;left:885;top:-5539;width:1165;height:11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" fillcolor="#4472c4 [3204]" strokecolor="#1f3763 [1604]" strokeweight="1pt"/>
                                <v:rect id="Rectangle 179" o:spid="_x0000_s1193" style="position:absolute;left:885;top:-2124;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" fillcolor="#4472c4 [3204]" strokecolor="#1f3763 [1604]" strokeweight="1pt"/>
                                <v:rect id="Rectangle 180" o:spid="_x0000_s1194" style="position:absolute;left:885;top:-140;width:1162;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" fillcolor="#4472c4 [3204]" strokecolor="#1f3763 [1604]" strokeweight="1pt"/>
                                <v:shape id="Text Box 181" o:spid="_x0000_s1195" type="#_x0000_t202" style="position:absolute;left:199;top:-4795;width:2984;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" filled="f" stroked="f" strokeweight=".5pt">
                                  <v:textbox>
                                    <w:txbxContent>
                                      <w:p w14:paraId="3B412C6E" w14:textId="77777777" w:rsidR="00BD5692" w:rsidRPr="0015505B" w:rsidRDefault="00BD5692" w:rsidP="009A1DB6">
                                        <w:pPr>
                                          <w:rPr>
                                            <w:sz w:val="20"/>
                                            <w:lang w:val="en-US"/>
                                          </w:rPr>
                                        </w:pPr>
                                        <w:r w:rsidRPr="0015505B">
                                          <w:rPr>
                                            <w:sz w:val="20"/>
                                            <w:lang w:val="en-US"/>
                                          </w:rPr>
                                          <w:t>…</w:t>
                                        </w:r>
                                      </w:p>
                                    </w:txbxContent>
                                  </v:textbox>
                                </v:shape>
                              </v:group>
                              <v:group id="Group 182" o:spid="_x0000_s1196" style="position:absolute;left:19294;top:8529;width:3048;height:8598" coordorigin="167,-7577" coordsize="3048,8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">
                                <v:rect id="Rectangle 183" o:spid="_x0000_s1197" style="position:absolute;left:885;top:-7577;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" fillcolor="#4472c4 [3204]" strokecolor="#1f3763 [1604]" strokeweight="1pt"/>
                                <v:rect id="Rectangle 184" o:spid="_x0000_s1198" style="position:absolute;left:885;top:-5539;width:1165;height:11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" fillcolor="#4472c4 [3204]" strokecolor="#1f3763 [1604]" strokeweight="1pt"/>
                                <v:rect id="Rectangle 185" o:spid="_x0000_s1199" style="position:absolute;left:885;top:-2124;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" fillcolor="#4472c4 [3204]" strokecolor="#1f3763 [1604]" strokeweight="1pt"/>
                                <v:rect id="Rectangle 186" o:spid="_x0000_s1200" style="position:absolute;left:885;top:-141;width:1162;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" fillcolor="#4472c4 [3204]" strokecolor="#1f3763 [1604]" strokeweight="1pt"/>
                                <v:shape id="Text Box 187" o:spid="_x0000_s1201" type="#_x0000_t202" style="position:absolute;left:198;top:-4795;width:2985;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" filled="f" stroked="f" strokeweight=".5pt">
                                  <v:textbox>
                                    <w:txbxContent>
                                      <w:p w14:paraId="448C7480" w14:textId="77777777" w:rsidR="00BD5692" w:rsidRPr="0015505B" w:rsidRDefault="00BD5692" w:rsidP="009A1DB6">
                                        <w:pPr>
                                          <w:rPr>
                                            <w:sz w:val="20"/>
                                            <w:lang w:val="en-US"/>
                                          </w:rPr>
                                        </w:pPr>
                                        <w:r w:rsidRPr="0015505B">
                                          <w:rPr>
                                            <w:sz w:val="20"/>
                                            <w:lang w:val="en-US"/>
                                          </w:rPr>
                                          <w:t>…</w:t>
                                        </w:r>
                                      </w:p>
                                    </w:txbxContent>
                                  </v:textbox>
                                </v:shape>
                              </v:group>
                            </v:group>
                            <v:shape id="Straight Arrow Connector 188" o:spid="_x0000_s1202" type="#_x0000_t32" style="position:absolute;left:14932;top:1782;width:446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" strokecolor="#4472c4 [3204]" strokeweight=".5pt">
                              <v:stroke endarrow="block" joinstyle="miter"/>
                            </v:shape>
                            <v:shape id="Straight Arrow Connector 189" o:spid="_x0000_s1203" type="#_x0000_t32" style="position:absolute;left:15100;top:12939;width:44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" strokecolor="#4472c4 [3204]" strokeweight=".5pt">
                              <v:stroke endarrow="block" joinstyle="miter"/>
                            </v:shape>
                          </v:group>
                          <v:shape id="Straight Arrow Connector 272" o:spid="_x0000_s1204" type="#_x0000_t32" style="position:absolute;left:44106;top:56148;width:889;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" strokecolor="#c00000" strokeweight=".5pt">
                            <v:stroke endarrow="block" joinstyle="miter"/>
                          </v:shape>
                        </v:group>
                      </v:group>
                      <v:group id="Group 314" o:spid="_x0000_s1205" style="position:absolute;left:8984;top:24569;width:44439;height:30702" coordsize="44438,307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">
                        <v:group id="Group 197" o:spid="_x0000_s1206" style="position:absolute;width:16306;height:9324" coordorigin="-2265" coordsize="16307,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">
                          <v:shape id="Text Box 190" o:spid="_x0000_s1207" type="#_x0000_t202" style="position:absolute;left:-2265;top:2429;width:8612;height:69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" fillcolor="white [3201]" strokeweight=".5pt">
                            <v:textbox>
                              <w:txbxContent>
                                <w:p w14:paraId="48FCDE93" w14:textId="77777777" w:rsidR="00BD5692" w:rsidRPr="00E07909" w:rsidRDefault="00BD5692" w:rsidP="00B915A0">
                                  <w:pPr>
                                    <w:rPr>
                                      <w:lang w:val="en-US"/>
                                    </w:rPr>
                                  </w:pPr>
                                  <w:r>
                                    <w:rPr>
                                      <w:lang w:val="en-US"/>
                                    </w:rPr>
                                    <w:t>Paragraph Tag 2 (PT2)</w:t>
                                  </w:r>
                                </w:p>
                              </w:txbxContent>
                            </v:textbox>
                          </v:shape>
                          <v:rect id="Rectangle 191" o:spid="_x0000_s1208" style="position:absolute;left:11744;width:1162;height:11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" fillcolor="#c00000" strokecolor="#1f3763 [1604]" strokeweight="1pt"/>
                          <v:rect id="Rectangle 192" o:spid="_x0000_s1209" style="position:absolute;left:11744;top:2013;width:1165;height:11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" fillcolor="#c00000" strokecolor="#1f3763 [1604]" strokeweight="1pt"/>
                          <v:rect id="Rectangle 193" o:spid="_x0000_s1210" style="position:absolute;left:11744;top:5452;width:1162;height:11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" fillcolor="#c00000" strokecolor="#1f3763 [1604]" strokeweight="1pt"/>
                          <v:rect id="Rectangle 194" o:spid="_x0000_s1211" style="position:absolute;left:11744;top:7382;width:1162;height:11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" fillcolor="#c00000" strokecolor="#1f3763 [1604]" strokeweight="1pt"/>
                          <v:shape id="Text Box 195" o:spid="_x0000_s1212" type="#_x0000_t202" style="position:absolute;left:11031;top:2726;width:2974;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" filled="f" stroked="f" strokeweight=".5pt">
                            <v:textbox>
                              <w:txbxContent>
                                <w:p w14:paraId="474CE807" w14:textId="77777777" w:rsidR="00BD5692" w:rsidRPr="0015505B" w:rsidRDefault="00BD5692" w:rsidP="00B915A0">
                                  <w:pPr>
                                    <w:rPr>
                                      <w:sz w:val="20"/>
                                      <w:lang w:val="en-US"/>
                                    </w:rPr>
                                  </w:pPr>
                                  <w:r w:rsidRPr="0015505B">
                                    <w:rPr>
                                      <w:sz w:val="20"/>
                                      <w:lang w:val="en-US"/>
                                    </w:rPr>
                                    <w:t>…</w:t>
                                  </w:r>
                                </w:p>
                              </w:txbxContent>
                            </v:textbox>
                          </v:shape>
                          <v:shape id="Straight Arrow Connector 196" o:spid="_x0000_s1213" type="#_x0000_t32" style="position:absolute;left:6795;top:4362;width:44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" filled="t" fillcolor="#c00000" strokecolor="#c00000" strokeweight=".5pt">
                            <v:stroke endarrow="block" joinstyle="miter"/>
                          </v:shape>
                        </v:group>
                        <v:group id="Group 313" o:spid="_x0000_s1214" style="position:absolute;left:13918;top:10018;width:30520;height:20683" coordorigin="" coordsize="30520,206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6GKyAAAAOE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">
                          <v:shape id="Freeform 271" o:spid="_x0000_s1215" style="position:absolute;width:30520;height:20682;visibility:visible;mso-wrap-style:square;v-text-anchor:middle" coordsize="3052084,2068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" path="m69256,c-16016,153307,-101287,306614,330513,457200,762313,607786,2213742,691243,2660056,903514v446314,212271,426357,633185,348343,827314c2930385,1924957,2561178,1996621,2191971,2068286e" filled="f" strokecolor="#c00000" strokeweight="1pt">
                            <v:stroke joinstyle="miter"/>
                            <v:path arrowok="t" o:connecttype="custom" o:connectlocs="69256,0;330513,457200;2660056,903514;3008399,1730828;2191971,2068286" o:connectangles="0,0,0,0,0"/>
                          </v:shape>
                          <v:rect id="Rectangle 307" o:spid="_x0000_s1216" style="position:absolute;left:2623;top:15902;width:2655;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" fillcolor="#c00000" strokecolor="#1f3763 [1604]" strokeweight="1pt"/>
                          <v:rect id="Rectangle 308" o:spid="_x0000_s1217" style="position:absolute;left:6917;top:15902;width:2655;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" fillcolor="#c00000" strokecolor="#1f3763 [1604]" strokeweight="1pt"/>
                          <v:rect id="Rectangle 309" o:spid="_x0000_s1218" style="position:absolute;left:13278;top:15743;width:2655;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" fillcolor="#c00000" strokecolor="#1f3763 [1604]" strokeweight="1pt"/>
                          <v:rect id="Rectangle 310" o:spid="_x0000_s1219" style="position:absolute;left:17571;top:15744;width:2655;height:266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" fillcolor="#c00000" strokecolor="#1f3763 [1604]" strokeweight="1pt"/>
                          <v:shape id="Text Box 311" o:spid="_x0000_s1220" type="#_x0000_t202" style="position:absolute;left:9303;top:14312;width:7607;height:37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" filled="f" stroked="f" strokeweight=".5pt">
                            <v:textbox>
                              <w:txbxContent>
                                <w:p w14:paraId="5A88D0AD" w14:textId="77777777" w:rsidR="00BD5692" w:rsidRPr="008F3A27" w:rsidRDefault="00BD5692" w:rsidP="002C3DA3">
                                  <w:pPr>
                                    <w:rPr>
                                      <w:sz w:val="40"/>
                                      <w:lang w:val="en-US"/>
                                    </w:rPr>
                                  </w:pPr>
                                  <w:r w:rsidRPr="008F3A27">
                                    <w:rPr>
                                      <w:sz w:val="40"/>
                                      <w:lang w:val="en-US"/>
                                    </w:rPr>
                                    <w:t>…</w:t>
                                  </w:r>
                                </w:p>
                              </w:txbxContent>
                            </v:textbox>
                          </v:shape>
                        </v:group>
                      </v:group>
                    </v:group>
                  </v:group>
                </v:group>
                <v:shape id="Text Box 321" o:spid="_x0000_s1221" type="#_x0000_t202" style="position:absolute;top:66020;width:55803;height:2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" stroked="f">
                  <v:textbox style="mso-fit-shape-to-text:t" inset="0,0,0,0">
                    <w:txbxContent>
                      <w:p w14:paraId="038D8DBB" w14:textId="77777777" w:rsidR="00BD5692" w:rsidRPr="00ED2BFB" w:rsidRDefault="00BD5692" w:rsidP="005F6094">
                        <w:pPr>
                          <w:pStyle w:val="Caption"/>
                          <w:rPr>
                            <w:noProof/>
                            <w:sz w:val="22"/>
                            <w:szCs w:val="22"/>
                          </w:rPr>
                        </w:pPr>
                        <w:r w:rsidRPr="00ED2BFB">
                          <w:rPr>
                            <w:sz w:val="22"/>
                            <w:szCs w:val="22"/>
                          </w:rPr>
                          <w:t xml:space="preserve">Figure </w:t>
                        </w:r>
                        <w:r w:rsidRPr="00ED2BFB">
                          <w:rPr>
                            <w:sz w:val="22"/>
                            <w:szCs w:val="22"/>
                          </w:rPr>
                          <w:fldChar w:fldCharType="begin"/>
                        </w:r>
                        <w:r w:rsidRPr="00ED2BFB">
                          <w:rPr>
                            <w:sz w:val="22"/>
                            <w:szCs w:val="22"/>
                          </w:rPr>
                          <w:instrText xml:space="preserve"> SEQ Figure \* ARABIC </w:instrText>
                        </w:r>
                        <w:r w:rsidRPr="00ED2BFB">
                          <w:rPr>
                            <w:sz w:val="22"/>
                            <w:szCs w:val="22"/>
                          </w:rPr>
                          <w:fldChar w:fldCharType="separate"/>
                        </w:r>
                        <w:r w:rsidRPr="00ED2BFB">
                          <w:rPr>
                            <w:noProof/>
                            <w:sz w:val="22"/>
                            <w:szCs w:val="22"/>
                          </w:rPr>
                          <w:t>2</w:t>
                        </w:r>
                        <w:r w:rsidRPr="00ED2BFB">
                          <w:rPr>
                            <w:noProof/>
                            <w:sz w:val="22"/>
                            <w:szCs w:val="22"/>
                          </w:rPr>
                          <w:fldChar w:fldCharType="end"/>
                        </w:r>
                        <w:r w:rsidRPr="00ED2BFB">
                          <w:rPr>
                            <w:sz w:val="22"/>
                            <w:szCs w:val="22"/>
                          </w:rPr>
                          <w:t>: Doc2Vec model – distributed memory architecture - dm=1</w:t>
                        </w:r>
                      </w:p>
                    </w:txbxContent>
                  </v:textbox>
                </v:shape>
              </v:group>
            </w:pict>
          </mc:Fallback>
        </mc:AlternateContent>
      </w:r>
    </w:p>
    <w:p w14:paraId="009CFD02" w14:textId="77777777" w:rsidR="00BD5692" w:rsidRDefault="00BD5692" w:rsidP="00601125"/>
    <w:p w14:paraId="21A2EC94" w14:textId="77777777" w:rsidR="00BD5692" w:rsidRDefault="00BD5692" w:rsidP="00601125"/>
    <w:p w14:paraId="025A9BC0" w14:textId="77777777" w:rsidR="00BD5692" w:rsidRDefault="00BD5692" w:rsidP="00601125"/>
    <w:p w14:paraId="6915B348" w14:textId="77777777" w:rsidR="00BD5692" w:rsidRDefault="00BD5692" w:rsidP="00601125"/>
    <w:p w14:paraId="008BBEE5" w14:textId="77777777" w:rsidR="00BD5692" w:rsidRDefault="00BD5692" w:rsidP="00601125"/>
    <w:p w14:paraId="0C270EF1" w14:textId="77777777" w:rsidR="00BD5692" w:rsidRDefault="00BD5692" w:rsidP="00601125"/>
    <w:p w14:paraId="5174EC6C" w14:textId="77777777" w:rsidR="00BD5692" w:rsidRDefault="00BD5692" w:rsidP="00601125"/>
    <w:p w14:paraId="0D9ECB69" w14:textId="77777777" w:rsidR="00BD5692" w:rsidRDefault="00BD5692" w:rsidP="00601125"/>
    <w:p w14:paraId="1FEE209C" w14:textId="77777777" w:rsidR="00BD5692" w:rsidRDefault="00BD5692" w:rsidP="00601125"/>
    <w:p w14:paraId="0D65D39F" w14:textId="77777777" w:rsidR="00BD5692" w:rsidRDefault="00BD5692" w:rsidP="00601125"/>
    <w:p w14:paraId="1674312A" w14:textId="77777777" w:rsidR="00BD5692" w:rsidRPr="00601125" w:rsidRDefault="00BD5692" w:rsidP="00601125"/>
    <w:p w14:paraId="028EC6CB" w14:textId="77777777" w:rsidR="00BD5692" w:rsidRDefault="00BD5692" w:rsidP="00204E89">
      <w:pPr>
        <w:spacing w:line="446" w:lineRule="atLeast"/>
        <w:rPr>
          <w:rFonts w:ascii="Open Sans" w:hAnsi="Open Sans" w:cs="Open Sans"/>
          <w:color w:val="525C65"/>
        </w:rPr>
      </w:pPr>
    </w:p>
    <w:p w14:paraId="3A6D0581" w14:textId="77777777" w:rsidR="00BD5692" w:rsidRDefault="00BD5692" w:rsidP="00204E89">
      <w:pPr>
        <w:spacing w:line="446" w:lineRule="atLeast"/>
        <w:rPr>
          <w:rFonts w:ascii="Open Sans" w:hAnsi="Open Sans" w:cs="Open Sans"/>
          <w:color w:val="525C65"/>
        </w:rPr>
      </w:pPr>
    </w:p>
    <w:p w14:paraId="037902B5" w14:textId="77777777" w:rsidR="00BD5692" w:rsidRDefault="00BD5692" w:rsidP="00204E89">
      <w:pPr>
        <w:spacing w:line="446" w:lineRule="atLeast"/>
        <w:rPr>
          <w:rFonts w:ascii="Open Sans" w:hAnsi="Open Sans" w:cs="Open Sans"/>
          <w:color w:val="525C65"/>
        </w:rPr>
      </w:pPr>
    </w:p>
    <w:p w14:paraId="54697FE4" w14:textId="77777777" w:rsidR="00BD5692" w:rsidRDefault="00BD5692" w:rsidP="00204E89">
      <w:pPr>
        <w:spacing w:line="446" w:lineRule="atLeast"/>
        <w:rPr>
          <w:rFonts w:ascii="Open Sans" w:hAnsi="Open Sans" w:cs="Open Sans"/>
          <w:color w:val="525C65"/>
        </w:rPr>
      </w:pPr>
    </w:p>
    <w:p w14:paraId="6E5C391F" w14:textId="77777777" w:rsidR="00BD5692" w:rsidRDefault="00BD5692" w:rsidP="00204E89">
      <w:pPr>
        <w:spacing w:line="446" w:lineRule="atLeast"/>
        <w:rPr>
          <w:rFonts w:ascii="Open Sans" w:hAnsi="Open Sans" w:cs="Open Sans"/>
          <w:color w:val="525C65"/>
        </w:rPr>
      </w:pPr>
    </w:p>
    <w:p w14:paraId="63085EA8" w14:textId="77777777" w:rsidR="00BD5692" w:rsidRDefault="00BD5692" w:rsidP="00204E89">
      <w:pPr>
        <w:spacing w:line="446" w:lineRule="atLeast"/>
        <w:rPr>
          <w:rFonts w:ascii="Open Sans" w:hAnsi="Open Sans" w:cs="Open Sans"/>
          <w:color w:val="525C65"/>
        </w:rPr>
      </w:pPr>
    </w:p>
    <w:p w14:paraId="532451BC" w14:textId="77777777" w:rsidR="00BD5692" w:rsidRDefault="00BD5692" w:rsidP="00204E89">
      <w:pPr>
        <w:spacing w:line="446" w:lineRule="atLeast"/>
        <w:rPr>
          <w:rFonts w:ascii="Open Sans" w:hAnsi="Open Sans" w:cs="Open Sans"/>
          <w:color w:val="525C65"/>
        </w:rPr>
      </w:pPr>
    </w:p>
    <w:p w14:paraId="3360790E" w14:textId="77777777" w:rsidR="00BD5692" w:rsidRDefault="00BD5692" w:rsidP="00204E89">
      <w:pPr>
        <w:spacing w:line="446" w:lineRule="atLeast"/>
        <w:rPr>
          <w:rFonts w:ascii="Open Sans" w:hAnsi="Open Sans" w:cs="Open Sans"/>
          <w:color w:val="525C65"/>
        </w:rPr>
      </w:pPr>
    </w:p>
    <w:p w14:paraId="1710ED2C" w14:textId="77777777" w:rsidR="00BD5692" w:rsidRDefault="00BD5692" w:rsidP="00204E89">
      <w:pPr>
        <w:spacing w:line="446" w:lineRule="atLeast"/>
        <w:rPr>
          <w:rFonts w:ascii="Open Sans" w:hAnsi="Open Sans" w:cs="Open Sans"/>
          <w:color w:val="525C65"/>
        </w:rPr>
      </w:pPr>
    </w:p>
    <w:p w14:paraId="7F6777B7" w14:textId="77777777" w:rsidR="00BD5692" w:rsidRDefault="00BD5692" w:rsidP="00204E89">
      <w:pPr>
        <w:spacing w:line="446" w:lineRule="atLeast"/>
        <w:rPr>
          <w:rFonts w:ascii="Open Sans" w:hAnsi="Open Sans" w:cs="Open Sans"/>
          <w:color w:val="525C65"/>
        </w:rPr>
      </w:pPr>
    </w:p>
    <w:p w14:paraId="3F68934D" w14:textId="77777777" w:rsidR="00BD5692" w:rsidRDefault="00BD5692" w:rsidP="00204E89">
      <w:pPr>
        <w:spacing w:line="446" w:lineRule="atLeast"/>
        <w:rPr>
          <w:rFonts w:ascii="Open Sans" w:hAnsi="Open Sans" w:cs="Open Sans"/>
          <w:color w:val="525C65"/>
        </w:rPr>
      </w:pPr>
    </w:p>
    <w:p w14:paraId="29E7D980" w14:textId="77777777" w:rsidR="00BD5692" w:rsidRDefault="00BD5692" w:rsidP="00204E89">
      <w:pPr>
        <w:spacing w:line="446" w:lineRule="atLeast"/>
        <w:rPr>
          <w:rFonts w:ascii="Open Sans" w:hAnsi="Open Sans" w:cs="Open Sans"/>
          <w:color w:val="525C65"/>
        </w:rPr>
      </w:pPr>
    </w:p>
    <w:p w14:paraId="3E8FC5E3" w14:textId="77777777" w:rsidR="00BD5692" w:rsidRDefault="00BD5692" w:rsidP="00204E89">
      <w:pPr>
        <w:spacing w:line="446" w:lineRule="atLeast"/>
        <w:rPr>
          <w:rFonts w:ascii="Open Sans" w:hAnsi="Open Sans" w:cs="Open Sans"/>
          <w:color w:val="525C65"/>
        </w:rPr>
      </w:pPr>
    </w:p>
    <w:p w14:paraId="2CA76CC2" w14:textId="77777777" w:rsidR="00BD5692" w:rsidRDefault="00BD5692" w:rsidP="00204E89">
      <w:pPr>
        <w:spacing w:line="446" w:lineRule="atLeast"/>
        <w:rPr>
          <w:rFonts w:ascii="Open Sans" w:hAnsi="Open Sans" w:cs="Open Sans"/>
          <w:color w:val="525C65"/>
        </w:rPr>
      </w:pPr>
    </w:p>
    <w:p w14:paraId="2E041968" w14:textId="77777777" w:rsidR="00BD5692" w:rsidRDefault="00BD5692" w:rsidP="00204E89">
      <w:pPr>
        <w:spacing w:line="446" w:lineRule="atLeast"/>
        <w:rPr>
          <w:rFonts w:ascii="Open Sans" w:hAnsi="Open Sans" w:cs="Open Sans"/>
          <w:color w:val="525C65"/>
        </w:rPr>
      </w:pPr>
    </w:p>
    <w:p w14:paraId="6E4F76D5" w14:textId="77777777" w:rsidR="00BD5692" w:rsidRDefault="00BD5692" w:rsidP="00204E89">
      <w:pPr>
        <w:spacing w:line="446" w:lineRule="atLeast"/>
        <w:rPr>
          <w:rFonts w:ascii="Open Sans" w:hAnsi="Open Sans" w:cs="Open Sans"/>
          <w:color w:val="525C65"/>
        </w:rPr>
      </w:pPr>
    </w:p>
    <w:p w14:paraId="798EB13A" w14:textId="77777777" w:rsidR="00BD5692" w:rsidRDefault="00BD5692" w:rsidP="00204E89">
      <w:pPr>
        <w:spacing w:line="446" w:lineRule="atLeast"/>
        <w:rPr>
          <w:rFonts w:ascii="Open Sans" w:hAnsi="Open Sans" w:cs="Open Sans"/>
          <w:color w:val="525C65"/>
        </w:rPr>
      </w:pPr>
      <w:r>
        <w:rPr>
          <w:rFonts w:ascii="Open Sans" w:hAnsi="Open Sans" w:cs="Open Sans"/>
          <w:noProof/>
          <w:color w:val="525C65"/>
        </w:rPr>
        <mc:AlternateContent>
          <mc:Choice Requires="wpg">
            <w:drawing>
              <wp:anchor distT="0" distB="0" distL="114300" distR="114300" simplePos="0" relativeHeight="251663360" behindDoc="0" locked="0" layoutInCell="1" allowOverlap="1" wp14:anchorId="7FA5FE4C" wp14:editId="5C507802">
                <wp:simplePos x="0" y="0"/>
                <wp:positionH relativeFrom="column">
                  <wp:posOffset>34925</wp:posOffset>
                </wp:positionH>
                <wp:positionV relativeFrom="paragraph">
                  <wp:posOffset>-324827</wp:posOffset>
                </wp:positionV>
                <wp:extent cx="5625270" cy="5785485"/>
                <wp:effectExtent l="0" t="0" r="0" b="5715"/>
                <wp:wrapNone/>
                <wp:docPr id="343" name="Group 343"/>
                <wp:cNvGraphicFramePr/>
                <a:graphic xmlns:a="http://schemas.openxmlformats.org/drawingml/2006/main">
                  <a:graphicData uri="http://schemas.microsoft.com/office/word/2010/wordprocessingGroup">
                    <wpg:wgp>
                      <wpg:cNvGrpSpPr/>
                      <wpg:grpSpPr>
                        <a:xfrm>
                          <a:off x="0" y="0"/>
                          <a:ext cx="5625270" cy="5785485"/>
                          <a:chOff x="0" y="0"/>
                          <a:chExt cx="5625270" cy="5785485"/>
                        </a:xfrm>
                      </wpg:grpSpPr>
                      <wpg:grpSp>
                        <wpg:cNvPr id="341" name="Group 341"/>
                        <wpg:cNvGrpSpPr/>
                        <wpg:grpSpPr>
                          <a:xfrm>
                            <a:off x="246185" y="0"/>
                            <a:ext cx="5379085" cy="5435600"/>
                            <a:chOff x="0" y="0"/>
                            <a:chExt cx="5379249" cy="5435600"/>
                          </a:xfrm>
                        </wpg:grpSpPr>
                        <wps:wsp>
                          <wps:cNvPr id="283" name="Text Box 283"/>
                          <wps:cNvSpPr txBox="1"/>
                          <wps:spPr>
                            <a:xfrm>
                              <a:off x="3548091" y="1626208"/>
                              <a:ext cx="634365" cy="342265"/>
                            </a:xfrm>
                            <a:prstGeom prst="rect">
                              <a:avLst/>
                            </a:prstGeom>
                            <a:solidFill>
                              <a:schemeClr val="lt1"/>
                            </a:solidFill>
                            <a:ln w="6350">
                              <a:solidFill>
                                <a:prstClr val="black"/>
                              </a:solidFill>
                            </a:ln>
                          </wps:spPr>
                          <wps:txbx>
                            <w:txbxContent>
                              <w:p w14:paraId="01B4822B" w14:textId="77777777" w:rsidR="00BD5692" w:rsidRPr="00E07909" w:rsidRDefault="00BD5692" w:rsidP="0081001E">
                                <w:pPr>
                                  <w:rPr>
                                    <w:lang w:val="en-US"/>
                                  </w:rPr>
                                </w:pPr>
                                <w:r>
                                  <w:rPr>
                                    <w:lang w:val="en-US"/>
                                  </w:rPr>
                                  <w:t>brown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3548091" y="2573461"/>
                              <a:ext cx="634365" cy="342265"/>
                            </a:xfrm>
                            <a:prstGeom prst="rect">
                              <a:avLst/>
                            </a:prstGeom>
                            <a:solidFill>
                              <a:schemeClr val="lt1"/>
                            </a:solidFill>
                            <a:ln w="6350">
                              <a:solidFill>
                                <a:prstClr val="black"/>
                              </a:solidFill>
                            </a:ln>
                          </wps:spPr>
                          <wps:txbx>
                            <w:txbxContent>
                              <w:p w14:paraId="5ECFEF6E" w14:textId="77777777" w:rsidR="00BD5692" w:rsidRPr="00E07909" w:rsidRDefault="00BD5692" w:rsidP="006A01E5">
                                <w:pPr>
                                  <w:rPr>
                                    <w:lang w:val="en-US"/>
                                  </w:rPr>
                                </w:pPr>
                                <w:r>
                                  <w:rPr>
                                    <w:lang w:val="en-US"/>
                                  </w:rPr>
                                  <w:t>fox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Straight Arrow Connector 298"/>
                          <wps:cNvCnPr/>
                          <wps:spPr>
                            <a:xfrm>
                              <a:off x="3104580" y="835538"/>
                              <a:ext cx="3869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a:off x="3110055" y="1777315"/>
                              <a:ext cx="3867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0" name="Straight Arrow Connector 300"/>
                          <wps:cNvCnPr/>
                          <wps:spPr>
                            <a:xfrm>
                              <a:off x="3126481" y="2735519"/>
                              <a:ext cx="3867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1" name="Right Brace 301"/>
                          <wps:cNvSpPr/>
                          <wps:spPr>
                            <a:xfrm>
                              <a:off x="4298228" y="553020"/>
                              <a:ext cx="282257" cy="245847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0" name="Group 340"/>
                          <wpg:cNvGrpSpPr/>
                          <wpg:grpSpPr>
                            <a:xfrm>
                              <a:off x="0" y="0"/>
                              <a:ext cx="5379249" cy="5435600"/>
                              <a:chOff x="0" y="0"/>
                              <a:chExt cx="5379249" cy="5435600"/>
                            </a:xfrm>
                          </wpg:grpSpPr>
                          <wps:wsp>
                            <wps:cNvPr id="324" name="Straight Connector 324"/>
                            <wps:cNvCnPr/>
                            <wps:spPr>
                              <a:xfrm flipV="1">
                                <a:off x="2118999" y="837743"/>
                                <a:ext cx="839767" cy="1774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5" name="Straight Connector 325"/>
                            <wps:cNvCnPr/>
                            <wps:spPr>
                              <a:xfrm>
                                <a:off x="2118999" y="1012958"/>
                                <a:ext cx="840862" cy="7624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6" name="Straight Connector 326"/>
                            <wps:cNvCnPr/>
                            <wps:spPr>
                              <a:xfrm>
                                <a:off x="2118999" y="1012958"/>
                                <a:ext cx="839470" cy="17206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7" name="Straight Connector 327"/>
                            <wps:cNvCnPr/>
                            <wps:spPr>
                              <a:xfrm flipV="1">
                                <a:off x="2118999" y="837743"/>
                                <a:ext cx="839470" cy="6191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a:off x="2118999" y="1456469"/>
                                <a:ext cx="839470" cy="3204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9" name="Straight Connector 329"/>
                            <wps:cNvCnPr/>
                            <wps:spPr>
                              <a:xfrm>
                                <a:off x="2118999" y="1456469"/>
                                <a:ext cx="839470" cy="127630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0" name="Straight Connector 330"/>
                            <wps:cNvCnPr/>
                            <wps:spPr>
                              <a:xfrm flipV="1">
                                <a:off x="2135425" y="837743"/>
                                <a:ext cx="823164" cy="124252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1" name="Straight Connector 331"/>
                            <wps:cNvCnPr/>
                            <wps:spPr>
                              <a:xfrm flipV="1">
                                <a:off x="2135425" y="1779521"/>
                                <a:ext cx="822960" cy="3029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2" name="Straight Connector 332"/>
                            <wps:cNvCnPr/>
                            <wps:spPr>
                              <a:xfrm>
                                <a:off x="2135425" y="2080670"/>
                                <a:ext cx="822960" cy="6497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3" name="Straight Connector 333"/>
                            <wps:cNvCnPr/>
                            <wps:spPr>
                              <a:xfrm flipV="1">
                                <a:off x="2135425" y="837743"/>
                                <a:ext cx="822960" cy="16694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4" name="Straight Connector 334"/>
                            <wps:cNvCnPr/>
                            <wps:spPr>
                              <a:xfrm flipV="1">
                                <a:off x="2135425" y="1779521"/>
                                <a:ext cx="822960" cy="7276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5" name="Straight Connector 335"/>
                            <wps:cNvCnPr/>
                            <wps:spPr>
                              <a:xfrm>
                                <a:off x="2135425" y="2507755"/>
                                <a:ext cx="822960" cy="22306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39" name="Group 339"/>
                            <wpg:cNvGrpSpPr/>
                            <wpg:grpSpPr>
                              <a:xfrm>
                                <a:off x="0" y="0"/>
                                <a:ext cx="5379249" cy="5435600"/>
                                <a:chOff x="0" y="0"/>
                                <a:chExt cx="5379249" cy="5435600"/>
                              </a:xfrm>
                            </wpg:grpSpPr>
                            <wpg:grpSp>
                              <wpg:cNvPr id="338" name="Group 338"/>
                              <wpg:cNvGrpSpPr/>
                              <wpg:grpSpPr>
                                <a:xfrm>
                                  <a:off x="0" y="0"/>
                                  <a:ext cx="5379249" cy="5435600"/>
                                  <a:chOff x="0" y="0"/>
                                  <a:chExt cx="5379249" cy="5435600"/>
                                </a:xfrm>
                              </wpg:grpSpPr>
                              <wpg:grpSp>
                                <wpg:cNvPr id="291" name="Group 291"/>
                                <wpg:cNvGrpSpPr/>
                                <wpg:grpSpPr>
                                  <a:xfrm>
                                    <a:off x="0" y="0"/>
                                    <a:ext cx="5379249" cy="5435600"/>
                                    <a:chOff x="0" y="0"/>
                                    <a:chExt cx="5379679" cy="5436185"/>
                                  </a:xfrm>
                                </wpg:grpSpPr>
                                <wpg:grpSp>
                                  <wpg:cNvPr id="282" name="Group 282"/>
                                  <wpg:cNvGrpSpPr/>
                                  <wpg:grpSpPr>
                                    <a:xfrm>
                                      <a:off x="0" y="0"/>
                                      <a:ext cx="5379679" cy="5436185"/>
                                      <a:chOff x="87604" y="-732740"/>
                                      <a:chExt cx="5379679" cy="5436185"/>
                                    </a:xfrm>
                                  </wpg:grpSpPr>
                                  <wpg:grpSp>
                                    <wpg:cNvPr id="91" name="Group 91"/>
                                    <wpg:cNvGrpSpPr/>
                                    <wpg:grpSpPr>
                                      <a:xfrm>
                                        <a:off x="591348" y="-732740"/>
                                        <a:ext cx="4875935" cy="5436185"/>
                                        <a:chOff x="1415822" y="-732839"/>
                                        <a:chExt cx="4876086" cy="5436919"/>
                                      </a:xfrm>
                                    </wpg:grpSpPr>
                                    <wpg:grpSp>
                                      <wpg:cNvPr id="112" name="Group 112"/>
                                      <wpg:cNvGrpSpPr/>
                                      <wpg:grpSpPr>
                                        <a:xfrm>
                                          <a:off x="1415822" y="-732839"/>
                                          <a:ext cx="4876086" cy="5436919"/>
                                          <a:chOff x="1415822" y="-732839"/>
                                          <a:chExt cx="4876086" cy="5436919"/>
                                        </a:xfrm>
                                      </wpg:grpSpPr>
                                      <wpg:grpSp>
                                        <wpg:cNvPr id="113" name="Group 113"/>
                                        <wpg:cNvGrpSpPr/>
                                        <wpg:grpSpPr>
                                          <a:xfrm>
                                            <a:off x="1415822" y="-732839"/>
                                            <a:ext cx="4876086" cy="5436919"/>
                                            <a:chOff x="690664" y="-732886"/>
                                            <a:chExt cx="4876449" cy="5437263"/>
                                          </a:xfrm>
                                        </wpg:grpSpPr>
                                        <wpg:grpSp>
                                          <wpg:cNvPr id="114" name="Group 114"/>
                                          <wpg:cNvGrpSpPr/>
                                          <wpg:grpSpPr>
                                            <a:xfrm>
                                              <a:off x="690664" y="-732886"/>
                                              <a:ext cx="3677390" cy="5437263"/>
                                              <a:chOff x="0" y="-732886"/>
                                              <a:chExt cx="3677390" cy="5437263"/>
                                            </a:xfrm>
                                          </wpg:grpSpPr>
                                          <wpg:grpSp>
                                            <wpg:cNvPr id="118" name="Group 118"/>
                                            <wpg:cNvGrpSpPr/>
                                            <wpg:grpSpPr>
                                              <a:xfrm>
                                                <a:off x="0" y="-732886"/>
                                                <a:ext cx="3677390" cy="5437263"/>
                                                <a:chOff x="0" y="-732886"/>
                                                <a:chExt cx="3677390" cy="5437263"/>
                                              </a:xfrm>
                                            </wpg:grpSpPr>
                                            <wpg:grpSp>
                                              <wpg:cNvPr id="119" name="Group 119"/>
                                              <wpg:cNvGrpSpPr/>
                                              <wpg:grpSpPr>
                                                <a:xfrm>
                                                  <a:off x="634366" y="-732886"/>
                                                  <a:ext cx="3043024" cy="2637042"/>
                                                  <a:chOff x="498179" y="-732886"/>
                                                  <a:chExt cx="3043024" cy="2637042"/>
                                                </a:xfrm>
                                              </wpg:grpSpPr>
                                              <wpg:grpSp>
                                                <wpg:cNvPr id="136" name="Group 136"/>
                                                <wpg:cNvGrpSpPr/>
                                                <wpg:grpSpPr>
                                                  <a:xfrm>
                                                    <a:off x="1213902" y="-93111"/>
                                                    <a:ext cx="2327301" cy="1997267"/>
                                                    <a:chOff x="1214073" y="-710721"/>
                                                    <a:chExt cx="2327595" cy="1998372"/>
                                                  </a:xfrm>
                                                </wpg:grpSpPr>
                                                <wps:wsp>
                                                  <wps:cNvPr id="138" name="Text Box 138"/>
                                                  <wps:cNvSpPr txBox="1"/>
                                                  <wps:spPr>
                                                    <a:xfrm>
                                                      <a:off x="2906668" y="-710721"/>
                                                      <a:ext cx="635000" cy="342900"/>
                                                    </a:xfrm>
                                                    <a:prstGeom prst="rect">
                                                      <a:avLst/>
                                                    </a:prstGeom>
                                                    <a:solidFill>
                                                      <a:schemeClr val="lt1"/>
                                                    </a:solidFill>
                                                    <a:ln w="6350">
                                                      <a:solidFill>
                                                        <a:prstClr val="black"/>
                                                      </a:solidFill>
                                                    </a:ln>
                                                  </wps:spPr>
                                                  <wps:txbx>
                                                    <w:txbxContent>
                                                      <w:p w14:paraId="1876AFFC" w14:textId="77777777" w:rsidR="00BD5692" w:rsidRPr="00E07909" w:rsidRDefault="00BD5692" w:rsidP="00BF672A">
                                                        <w:pPr>
                                                          <w:rPr>
                                                            <w:lang w:val="en-US"/>
                                                          </w:rPr>
                                                        </w:pPr>
                                                        <w:r>
                                                          <w:rPr>
                                                            <w:lang w:val="en-US"/>
                                                          </w:rPr>
                                                          <w:t>quick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Rectangle 143"/>
                                                  <wps:cNvSpPr/>
                                                  <wps:spPr>
                                                    <a:xfrm>
                                                      <a:off x="1214073" y="-476723"/>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14073" y="-45358"/>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1229289" y="589576"/>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1229289" y="1020951"/>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Text Box 156"/>
                                                  <wps:cNvSpPr txBox="1"/>
                                                  <wps:spPr>
                                                    <a:xfrm rot="5400000">
                                                      <a:off x="1245904" y="202076"/>
                                                      <a:ext cx="394009" cy="381000"/>
                                                    </a:xfrm>
                                                    <a:prstGeom prst="rect">
                                                      <a:avLst/>
                                                    </a:prstGeom>
                                                    <a:noFill/>
                                                    <a:ln w="6350">
                                                      <a:noFill/>
                                                    </a:ln>
                                                  </wps:spPr>
                                                  <wps:txbx>
                                                    <w:txbxContent>
                                                      <w:p w14:paraId="60D6A9AF" w14:textId="77777777" w:rsidR="00BD5692" w:rsidRPr="008F3A27" w:rsidRDefault="00BD5692" w:rsidP="00BF672A">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0" name="Text Box 170"/>
                                                <wps:cNvSpPr txBox="1"/>
                                                <wps:spPr>
                                                  <a:xfrm>
                                                    <a:off x="498179" y="-732886"/>
                                                    <a:ext cx="2575560" cy="327660"/>
                                                  </a:xfrm>
                                                  <a:prstGeom prst="rect">
                                                    <a:avLst/>
                                                  </a:prstGeom>
                                                  <a:noFill/>
                                                  <a:ln w="6350">
                                                    <a:noFill/>
                                                  </a:ln>
                                                </wps:spPr>
                                                <wps:txbx>
                                                  <w:txbxContent>
                                                    <w:p w14:paraId="62A94710" w14:textId="77777777" w:rsidR="00BD5692" w:rsidRPr="00AC5001" w:rsidRDefault="00BD5692" w:rsidP="00BF672A">
                                                      <w:pPr>
                                                        <w:rPr>
                                                          <w:i/>
                                                          <w:iCs/>
                                                          <w:sz w:val="20"/>
                                                          <w:szCs w:val="20"/>
                                                          <w:lang w:val="en-US"/>
                                                        </w:rPr>
                                                      </w:pPr>
                                                      <w:r w:rsidRPr="00AC5001">
                                                        <w:rPr>
                                                          <w:i/>
                                                          <w:iCs/>
                                                          <w:sz w:val="20"/>
                                                          <w:szCs w:val="20"/>
                                                          <w:lang w:val="en-US"/>
                                                        </w:rPr>
                                                        <w:t>Hidden layer / Representational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Straight Arrow Connector 171"/>
                                                <wps:cNvCnPr/>
                                                <wps:spPr>
                                                  <a:xfrm flipH="1">
                                                    <a:off x="1458967" y="-479742"/>
                                                    <a:ext cx="175068" cy="431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99" name="Group 199"/>
                                              <wpg:cNvGrpSpPr/>
                                              <wpg:grpSpPr>
                                                <a:xfrm>
                                                  <a:off x="0" y="2983149"/>
                                                  <a:ext cx="2767434" cy="1721228"/>
                                                  <a:chOff x="0" y="0"/>
                                                  <a:chExt cx="2767434" cy="1721228"/>
                                                </a:xfrm>
                                              </wpg:grpSpPr>
                                              <wpg:grpSp>
                                                <wpg:cNvPr id="200" name="Group 200"/>
                                                <wpg:cNvGrpSpPr/>
                                                <wpg:grpSpPr>
                                                  <a:xfrm rot="16200000">
                                                    <a:off x="1515860" y="-85961"/>
                                                    <a:ext cx="424211" cy="1763816"/>
                                                    <a:chOff x="0" y="0"/>
                                                    <a:chExt cx="424211" cy="1763816"/>
                                                  </a:xfrm>
                                                </wpg:grpSpPr>
                                                <wps:wsp>
                                                  <wps:cNvPr id="201" name="Rectangle 201"/>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05"/>
                                                  <wps:cNvSpPr txBox="1"/>
                                                  <wps:spPr>
                                                    <a:xfrm rot="5400000">
                                                      <a:off x="-147053" y="858253"/>
                                                      <a:ext cx="761578" cy="380950"/>
                                                    </a:xfrm>
                                                    <a:prstGeom prst="rect">
                                                      <a:avLst/>
                                                    </a:prstGeom>
                                                    <a:noFill/>
                                                    <a:ln w="6350">
                                                      <a:noFill/>
                                                    </a:ln>
                                                  </wps:spPr>
                                                  <wps:txbx>
                                                    <w:txbxContent>
                                                      <w:p w14:paraId="1D464FDE" w14:textId="77777777" w:rsidR="00BD5692" w:rsidRPr="008F3A27" w:rsidRDefault="00BD5692" w:rsidP="00BF672A">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6" name="Group 206"/>
                                                <wpg:cNvGrpSpPr/>
                                                <wpg:grpSpPr>
                                                  <a:xfrm rot="16200000">
                                                    <a:off x="1509375" y="-442642"/>
                                                    <a:ext cx="424180" cy="1763395"/>
                                                    <a:chOff x="0" y="0"/>
                                                    <a:chExt cx="424211" cy="1763816"/>
                                                  </a:xfrm>
                                                </wpg:grpSpPr>
                                                <wps:wsp>
                                                  <wps:cNvPr id="207" name="Rectangle 207"/>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ext Box 211"/>
                                                  <wps:cNvSpPr txBox="1"/>
                                                  <wps:spPr>
                                                    <a:xfrm rot="5400000">
                                                      <a:off x="-147053" y="858253"/>
                                                      <a:ext cx="761578" cy="380950"/>
                                                    </a:xfrm>
                                                    <a:prstGeom prst="rect">
                                                      <a:avLst/>
                                                    </a:prstGeom>
                                                    <a:noFill/>
                                                    <a:ln w="6350">
                                                      <a:noFill/>
                                                    </a:ln>
                                                  </wps:spPr>
                                                  <wps:txbx>
                                                    <w:txbxContent>
                                                      <w:p w14:paraId="24C2494A" w14:textId="77777777" w:rsidR="00BD5692" w:rsidRPr="008F3A27" w:rsidRDefault="00BD5692" w:rsidP="00BF672A">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2" name="Group 212"/>
                                                <wpg:cNvGrpSpPr/>
                                                <wpg:grpSpPr>
                                                  <a:xfrm rot="16200000">
                                                    <a:off x="1509375" y="607945"/>
                                                    <a:ext cx="424180" cy="1763395"/>
                                                    <a:chOff x="0" y="0"/>
                                                    <a:chExt cx="424211" cy="1763816"/>
                                                  </a:xfrm>
                                                </wpg:grpSpPr>
                                                <wps:wsp>
                                                  <wps:cNvPr id="213" name="Rectangle 213"/>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17"/>
                                                  <wps:cNvSpPr txBox="1"/>
                                                  <wps:spPr>
                                                    <a:xfrm rot="5400000">
                                                      <a:off x="-147053" y="858253"/>
                                                      <a:ext cx="761578" cy="380950"/>
                                                    </a:xfrm>
                                                    <a:prstGeom prst="rect">
                                                      <a:avLst/>
                                                    </a:prstGeom>
                                                    <a:noFill/>
                                                    <a:ln w="6350">
                                                      <a:noFill/>
                                                    </a:ln>
                                                  </wps:spPr>
                                                  <wps:txbx>
                                                    <w:txbxContent>
                                                      <w:p w14:paraId="3F4DA108" w14:textId="77777777" w:rsidR="00BD5692" w:rsidRPr="008F3A27" w:rsidRDefault="00BD5692" w:rsidP="00BF672A">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8" name="Group 218"/>
                                                <wpg:cNvGrpSpPr/>
                                                <wpg:grpSpPr>
                                                  <a:xfrm rot="16200000">
                                                    <a:off x="1509375" y="257749"/>
                                                    <a:ext cx="424180" cy="1763395"/>
                                                    <a:chOff x="0" y="0"/>
                                                    <a:chExt cx="424211" cy="1763816"/>
                                                  </a:xfrm>
                                                </wpg:grpSpPr>
                                                <wps:wsp>
                                                  <wps:cNvPr id="219" name="Rectangle 219"/>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rot="5400000">
                                                      <a:off x="-147053" y="858253"/>
                                                      <a:ext cx="761578" cy="380950"/>
                                                    </a:xfrm>
                                                    <a:prstGeom prst="rect">
                                                      <a:avLst/>
                                                    </a:prstGeom>
                                                    <a:noFill/>
                                                    <a:ln w="6350">
                                                      <a:noFill/>
                                                    </a:ln>
                                                  </wps:spPr>
                                                  <wps:txbx>
                                                    <w:txbxContent>
                                                      <w:p w14:paraId="28A84CE1" w14:textId="77777777" w:rsidR="00BD5692" w:rsidRPr="008F3A27" w:rsidRDefault="00BD5692" w:rsidP="00BF672A">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4" name="Text Box 224"/>
                                                <wps:cNvSpPr txBox="1"/>
                                                <wps:spPr>
                                                  <a:xfrm>
                                                    <a:off x="0" y="726332"/>
                                                    <a:ext cx="634365" cy="300990"/>
                                                  </a:xfrm>
                                                  <a:prstGeom prst="rect">
                                                    <a:avLst/>
                                                  </a:prstGeom>
                                                  <a:solidFill>
                                                    <a:schemeClr val="lt1"/>
                                                  </a:solidFill>
                                                  <a:ln w="6350">
                                                    <a:solidFill>
                                                      <a:prstClr val="black"/>
                                                    </a:solidFill>
                                                  </a:ln>
                                                </wps:spPr>
                                                <wps:txbx>
                                                  <w:txbxContent>
                                                    <w:p w14:paraId="412762BA" w14:textId="77777777" w:rsidR="00BD5692" w:rsidRPr="00E07909" w:rsidRDefault="00BD5692" w:rsidP="00BF672A">
                                                      <w:pPr>
                                                        <w:rPr>
                                                          <w:lang w:val="en-US"/>
                                                        </w:rPr>
                                                      </w:pPr>
                                                      <w:r>
                                                        <w:rPr>
                                                          <w:lang w:val="en-US"/>
                                                        </w:rPr>
                                                        <w:t>PT2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6485" y="382621"/>
                                                    <a:ext cx="634365" cy="300990"/>
                                                  </a:xfrm>
                                                  <a:prstGeom prst="rect">
                                                    <a:avLst/>
                                                  </a:prstGeom>
                                                  <a:solidFill>
                                                    <a:schemeClr val="lt1"/>
                                                  </a:solidFill>
                                                  <a:ln w="6350">
                                                    <a:solidFill>
                                                      <a:prstClr val="black"/>
                                                    </a:solidFill>
                                                  </a:ln>
                                                </wps:spPr>
                                                <wps:txbx>
                                                  <w:txbxContent>
                                                    <w:p w14:paraId="5E4D4D2F" w14:textId="77777777" w:rsidR="00BD5692" w:rsidRPr="00E07909" w:rsidRDefault="00BD5692" w:rsidP="00BF672A">
                                                      <w:pPr>
                                                        <w:rPr>
                                                          <w:lang w:val="en-US"/>
                                                        </w:rPr>
                                                      </w:pPr>
                                                      <w:r>
                                                        <w:rPr>
                                                          <w:lang w:val="en-US"/>
                                                        </w:rPr>
                                                        <w:t>PT1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Text Box 226"/>
                                                <wps:cNvSpPr txBox="1"/>
                                                <wps:spPr>
                                                  <a:xfrm>
                                                    <a:off x="6485" y="1070043"/>
                                                    <a:ext cx="634365" cy="300990"/>
                                                  </a:xfrm>
                                                  <a:prstGeom prst="rect">
                                                    <a:avLst/>
                                                  </a:prstGeom>
                                                  <a:solidFill>
                                                    <a:schemeClr val="lt1"/>
                                                  </a:solidFill>
                                                  <a:ln w="6350">
                                                    <a:solidFill>
                                                      <a:prstClr val="black"/>
                                                    </a:solidFill>
                                                  </a:ln>
                                                </wps:spPr>
                                                <wps:txbx>
                                                  <w:txbxContent>
                                                    <w:p w14:paraId="7889609C" w14:textId="77777777" w:rsidR="00BD5692" w:rsidRPr="00E07909" w:rsidRDefault="00BD5692" w:rsidP="00BF672A">
                                                      <w:pPr>
                                                        <w:rPr>
                                                          <w:lang w:val="en-US"/>
                                                        </w:rPr>
                                                      </w:pPr>
                                                      <w:r>
                                                        <w:rPr>
                                                          <w:lang w:val="en-US"/>
                                                        </w:rPr>
                                                        <w:t>PT3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6485" y="1420238"/>
                                                    <a:ext cx="634365" cy="300990"/>
                                                  </a:xfrm>
                                                  <a:prstGeom prst="rect">
                                                    <a:avLst/>
                                                  </a:prstGeom>
                                                  <a:solidFill>
                                                    <a:schemeClr val="lt1"/>
                                                  </a:solidFill>
                                                  <a:ln w="6350">
                                                    <a:solidFill>
                                                      <a:prstClr val="black"/>
                                                    </a:solidFill>
                                                  </a:ln>
                                                </wps:spPr>
                                                <wps:txbx>
                                                  <w:txbxContent>
                                                    <w:p w14:paraId="0EA0B4D8" w14:textId="77777777" w:rsidR="00BD5692" w:rsidRPr="00E07909" w:rsidRDefault="00BD5692" w:rsidP="00BF672A">
                                                      <w:pPr>
                                                        <w:rPr>
                                                          <w:lang w:val="en-US"/>
                                                        </w:rPr>
                                                      </w:pPr>
                                                      <w:r>
                                                        <w:rPr>
                                                          <w:lang w:val="en-US"/>
                                                        </w:rPr>
                                                        <w:t>PT4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804153" y="0"/>
                                                    <a:ext cx="358274" cy="300990"/>
                                                  </a:xfrm>
                                                  <a:prstGeom prst="rect">
                                                    <a:avLst/>
                                                  </a:prstGeom>
                                                  <a:solidFill>
                                                    <a:schemeClr val="lt1"/>
                                                  </a:solidFill>
                                                  <a:ln w="6350">
                                                    <a:solidFill>
                                                      <a:prstClr val="black"/>
                                                    </a:solidFill>
                                                  </a:ln>
                                                </wps:spPr>
                                                <wps:txbx>
                                                  <w:txbxContent>
                                                    <w:p w14:paraId="1A9D1A44" w14:textId="77777777" w:rsidR="00BD5692" w:rsidRPr="00BE2343" w:rsidRDefault="00BD5692" w:rsidP="00BF672A">
                                                      <w:pPr>
                                                        <w:rPr>
                                                          <w:vertAlign w:val="subscript"/>
                                                          <w:lang w:val="en-US"/>
                                                        </w:rPr>
                                                      </w:pPr>
                                                      <w:r>
                                                        <w:rPr>
                                                          <w:lang w:val="en-US"/>
                                                        </w:rPr>
                                                        <w:t>V</w:t>
                                                      </w:r>
                                                      <w:r>
                                                        <w:rPr>
                                                          <w:vertAlign w:val="subscript"/>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1238655" y="0"/>
                                                    <a:ext cx="358274" cy="300990"/>
                                                  </a:xfrm>
                                                  <a:prstGeom prst="rect">
                                                    <a:avLst/>
                                                  </a:prstGeom>
                                                  <a:solidFill>
                                                    <a:schemeClr val="lt1"/>
                                                  </a:solidFill>
                                                  <a:ln w="6350">
                                                    <a:solidFill>
                                                      <a:prstClr val="black"/>
                                                    </a:solidFill>
                                                  </a:ln>
                                                </wps:spPr>
                                                <wps:txbx>
                                                  <w:txbxContent>
                                                    <w:p w14:paraId="227135BC" w14:textId="77777777" w:rsidR="00BD5692" w:rsidRPr="00BE2343" w:rsidRDefault="00BD5692" w:rsidP="00BF672A">
                                                      <w:pPr>
                                                        <w:rPr>
                                                          <w:vertAlign w:val="subscript"/>
                                                          <w:lang w:val="en-US"/>
                                                        </w:rPr>
                                                      </w:pPr>
                                                      <w:r>
                                                        <w:rPr>
                                                          <w:lang w:val="en-US"/>
                                                        </w:rPr>
                                                        <w:t>V</w:t>
                                                      </w:r>
                                                      <w:r>
                                                        <w:rPr>
                                                          <w:vertAlign w:val="subscript"/>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Text Box 230"/>
                                                <wps:cNvSpPr txBox="1"/>
                                                <wps:spPr>
                                                  <a:xfrm>
                                                    <a:off x="1770434" y="0"/>
                                                    <a:ext cx="456028" cy="300990"/>
                                                  </a:xfrm>
                                                  <a:prstGeom prst="rect">
                                                    <a:avLst/>
                                                  </a:prstGeom>
                                                  <a:solidFill>
                                                    <a:schemeClr val="lt1"/>
                                                  </a:solidFill>
                                                  <a:ln w="6350">
                                                    <a:solidFill>
                                                      <a:prstClr val="black"/>
                                                    </a:solidFill>
                                                  </a:ln>
                                                </wps:spPr>
                                                <wps:txbx>
                                                  <w:txbxContent>
                                                    <w:p w14:paraId="372C1A8E" w14:textId="77777777" w:rsidR="00BD5692" w:rsidRPr="00BE2343" w:rsidRDefault="00BD5692" w:rsidP="00BF672A">
                                                      <w:pPr>
                                                        <w:rPr>
                                                          <w:vertAlign w:val="subscript"/>
                                                          <w:lang w:val="en-US"/>
                                                        </w:rPr>
                                                      </w:pPr>
                                                      <w:r>
                                                        <w:rPr>
                                                          <w:lang w:val="en-US"/>
                                                        </w:rPr>
                                                        <w:t>V</w:t>
                                                      </w:r>
                                                      <w:r>
                                                        <w:rPr>
                                                          <w:vertAlign w:val="subscript"/>
                                                          <w:lang w:val="en-US"/>
                                                        </w:rPr>
                                                        <w:t>199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Text Box 231"/>
                                                <wps:cNvSpPr txBox="1"/>
                                                <wps:spPr>
                                                  <a:xfrm>
                                                    <a:off x="2302213" y="0"/>
                                                    <a:ext cx="465221" cy="300990"/>
                                                  </a:xfrm>
                                                  <a:prstGeom prst="rect">
                                                    <a:avLst/>
                                                  </a:prstGeom>
                                                  <a:solidFill>
                                                    <a:schemeClr val="lt1"/>
                                                  </a:solidFill>
                                                  <a:ln w="6350">
                                                    <a:solidFill>
                                                      <a:prstClr val="black"/>
                                                    </a:solidFill>
                                                  </a:ln>
                                                </wps:spPr>
                                                <wps:txbx>
                                                  <w:txbxContent>
                                                    <w:p w14:paraId="4D89564A" w14:textId="77777777" w:rsidR="00BD5692" w:rsidRPr="00BE2343" w:rsidRDefault="00BD5692" w:rsidP="00BF672A">
                                                      <w:pPr>
                                                        <w:rPr>
                                                          <w:vertAlign w:val="subscript"/>
                                                          <w:lang w:val="en-US"/>
                                                        </w:rPr>
                                                      </w:pPr>
                                                      <w:r>
                                                        <w:rPr>
                                                          <w:lang w:val="en-US"/>
                                                        </w:rPr>
                                                        <w:t>V</w:t>
                                                      </w:r>
                                                      <w:r>
                                                        <w:rPr>
                                                          <w:vertAlign w:val="subscript"/>
                                                          <w:lang w:val="en-US"/>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32" name="Group 232"/>
                                            <wpg:cNvGrpSpPr/>
                                            <wpg:grpSpPr>
                                              <a:xfrm>
                                                <a:off x="1305107" y="2047603"/>
                                                <a:ext cx="1493220" cy="1809561"/>
                                                <a:chOff x="-290229" y="-397282"/>
                                                <a:chExt cx="1493220" cy="1809561"/>
                                              </a:xfrm>
                                            </wpg:grpSpPr>
                                            <wps:wsp>
                                              <wps:cNvPr id="233" name="Right Brace 233"/>
                                              <wps:cNvSpPr/>
                                              <wps:spPr>
                                                <a:xfrm rot="5400000">
                                                  <a:off x="-177570" y="-509941"/>
                                                  <a:ext cx="182880" cy="408198"/>
                                                </a:xfrm>
                                                <a:prstGeom prst="rightBrac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Straight Arrow Connector 235"/>
                                              <wps:cNvCnPr/>
                                              <wps:spPr>
                                                <a:xfrm flipH="1">
                                                  <a:off x="1113926" y="1412279"/>
                                                  <a:ext cx="8906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236" name="Text Box 236"/>
                                          <wps:cNvSpPr txBox="1"/>
                                          <wps:spPr>
                                            <a:xfrm>
                                              <a:off x="4795580" y="913063"/>
                                              <a:ext cx="771533" cy="327639"/>
                                            </a:xfrm>
                                            <a:prstGeom prst="rect">
                                              <a:avLst/>
                                            </a:prstGeom>
                                            <a:noFill/>
                                            <a:ln w="6350">
                                              <a:noFill/>
                                            </a:ln>
                                          </wps:spPr>
                                          <wps:txbx>
                                            <w:txbxContent>
                                              <w:p w14:paraId="6DC7D828" w14:textId="77777777" w:rsidR="00BD5692" w:rsidRPr="00AC5001" w:rsidRDefault="00BD5692" w:rsidP="00BF672A">
                                                <w:pPr>
                                                  <w:rPr>
                                                    <w:i/>
                                                    <w:iCs/>
                                                    <w:sz w:val="20"/>
                                                    <w:szCs w:val="20"/>
                                                    <w:lang w:val="en-US"/>
                                                  </w:rPr>
                                                </w:pPr>
                                                <w:r>
                                                  <w:rPr>
                                                    <w:i/>
                                                    <w:iCs/>
                                                    <w:sz w:val="20"/>
                                                    <w:szCs w:val="20"/>
                                                    <w:lang w:val="en-US"/>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0" name="Group 240"/>
                                        <wpg:cNvGrpSpPr/>
                                        <wpg:grpSpPr>
                                          <a:xfrm>
                                            <a:off x="3800573" y="-329975"/>
                                            <a:ext cx="304800" cy="859883"/>
                                            <a:chOff x="1896273" y="-824925"/>
                                            <a:chExt cx="304800" cy="859883"/>
                                          </a:xfrm>
                                        </wpg:grpSpPr>
                                        <wps:wsp>
                                          <wps:cNvPr id="241" name="Rectangle 241"/>
                                          <wps:cNvSpPr/>
                                          <wps:spPr>
                                            <a:xfrm>
                                              <a:off x="1968040" y="-824925"/>
                                              <a:ext cx="116206"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1968042" y="-621085"/>
                                              <a:ext cx="116529" cy="116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ectangle 243"/>
                                          <wps:cNvSpPr/>
                                          <wps:spPr>
                                            <a:xfrm>
                                              <a:off x="1968042" y="-279567"/>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1968042" y="-81247"/>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Text Box 245"/>
                                          <wps:cNvSpPr txBox="1"/>
                                          <wps:spPr>
                                            <a:xfrm rot="5400000">
                                              <a:off x="1899448" y="-546725"/>
                                              <a:ext cx="298450" cy="304800"/>
                                            </a:xfrm>
                                            <a:prstGeom prst="rect">
                                              <a:avLst/>
                                            </a:prstGeom>
                                            <a:noFill/>
                                            <a:ln w="6350">
                                              <a:noFill/>
                                            </a:ln>
                                          </wps:spPr>
                                          <wps:txbx>
                                            <w:txbxContent>
                                              <w:p w14:paraId="234148CB" w14:textId="77777777" w:rsidR="00BD5692" w:rsidRPr="0015505B" w:rsidRDefault="00BD5692" w:rsidP="00BF672A">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66" name="Straight Arrow Connector 266"/>
                                      <wps:cNvCnPr/>
                                      <wps:spPr>
                                        <a:xfrm>
                                          <a:off x="1839805" y="1023581"/>
                                          <a:ext cx="744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81" name="Text Box 281"/>
                                    <wps:cNvSpPr txBox="1"/>
                                    <wps:spPr>
                                      <a:xfrm>
                                        <a:off x="87604" y="678962"/>
                                        <a:ext cx="861060" cy="689610"/>
                                      </a:xfrm>
                                      <a:prstGeom prst="rect">
                                        <a:avLst/>
                                      </a:prstGeom>
                                      <a:solidFill>
                                        <a:schemeClr val="lt1"/>
                                      </a:solidFill>
                                      <a:ln w="6350">
                                        <a:solidFill>
                                          <a:prstClr val="black"/>
                                        </a:solidFill>
                                      </a:ln>
                                    </wps:spPr>
                                    <wps:txbx>
                                      <w:txbxContent>
                                        <w:p w14:paraId="7AB47101" w14:textId="77777777" w:rsidR="00BD5692" w:rsidRPr="00E07909" w:rsidRDefault="00BD5692" w:rsidP="0081001E">
                                          <w:pPr>
                                            <w:rPr>
                                              <w:lang w:val="en-US"/>
                                            </w:rPr>
                                          </w:pPr>
                                          <w:r>
                                            <w:rPr>
                                              <w:lang w:val="en-US"/>
                                            </w:rPr>
                                            <w:t>Paragraph Tag 2 (PT2)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9" name="Group 289"/>
                                  <wpg:cNvGrpSpPr/>
                                  <wpg:grpSpPr>
                                    <a:xfrm>
                                      <a:off x="2885562" y="1341485"/>
                                      <a:ext cx="304165" cy="1818005"/>
                                      <a:chOff x="0" y="0"/>
                                      <a:chExt cx="304165" cy="1818434"/>
                                    </a:xfrm>
                                  </wpg:grpSpPr>
                                  <wps:wsp>
                                    <wps:cNvPr id="268" name="Rectangle 268"/>
                                    <wps:cNvSpPr/>
                                    <wps:spPr>
                                      <a:xfrm>
                                        <a:off x="74355" y="958203"/>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74355" y="1166270"/>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74355" y="1505748"/>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Rectangle 274"/>
                                    <wps:cNvSpPr/>
                                    <wps:spPr>
                                      <a:xfrm>
                                        <a:off x="74355" y="1702864"/>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xt Box 275"/>
                                    <wps:cNvSpPr txBox="1"/>
                                    <wps:spPr>
                                      <a:xfrm rot="5400000">
                                        <a:off x="3175" y="1237451"/>
                                        <a:ext cx="297815" cy="304165"/>
                                      </a:xfrm>
                                      <a:prstGeom prst="rect">
                                        <a:avLst/>
                                      </a:prstGeom>
                                      <a:noFill/>
                                      <a:ln w="6350">
                                        <a:noFill/>
                                      </a:ln>
                                    </wps:spPr>
                                    <wps:txbx>
                                      <w:txbxContent>
                                        <w:p w14:paraId="3D3A5AF1" w14:textId="77777777" w:rsidR="00BD5692" w:rsidRPr="0015505B" w:rsidRDefault="00BD5692" w:rsidP="00BF672A">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Rectangle 284"/>
                                    <wps:cNvSpPr/>
                                    <wps:spPr>
                                      <a:xfrm>
                                        <a:off x="74355" y="0"/>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Rectangle 285"/>
                                    <wps:cNvSpPr/>
                                    <wps:spPr>
                                      <a:xfrm>
                                        <a:off x="74355" y="202591"/>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Rectangle 286"/>
                                    <wps:cNvSpPr/>
                                    <wps:spPr>
                                      <a:xfrm>
                                        <a:off x="74355" y="542069"/>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Rectangle 287"/>
                                    <wps:cNvSpPr/>
                                    <wps:spPr>
                                      <a:xfrm>
                                        <a:off x="74355" y="739185"/>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Text Box 288"/>
                                    <wps:cNvSpPr txBox="1"/>
                                    <wps:spPr>
                                      <a:xfrm rot="5400000">
                                        <a:off x="3175" y="273772"/>
                                        <a:ext cx="297815" cy="304165"/>
                                      </a:xfrm>
                                      <a:prstGeom prst="rect">
                                        <a:avLst/>
                                      </a:prstGeom>
                                      <a:noFill/>
                                      <a:ln w="6350">
                                        <a:noFill/>
                                      </a:ln>
                                    </wps:spPr>
                                    <wps:txbx>
                                      <w:txbxContent>
                                        <w:p w14:paraId="0E7EAB3E" w14:textId="77777777" w:rsidR="00BD5692" w:rsidRPr="0015505B" w:rsidRDefault="00BD5692" w:rsidP="0081001E">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90" name="Freeform 290"/>
                                <wps:cNvSpPr/>
                                <wps:spPr>
                                  <a:xfrm>
                                    <a:off x="1956484" y="2962218"/>
                                    <a:ext cx="2017395" cy="1625600"/>
                                  </a:xfrm>
                                  <a:custGeom>
                                    <a:avLst/>
                                    <a:gdLst>
                                      <a:gd name="connsiteX0" fmla="*/ 49318 w 2017416"/>
                                      <a:gd name="connsiteY0" fmla="*/ 0 h 1626208"/>
                                      <a:gd name="connsiteX1" fmla="*/ 208106 w 2017416"/>
                                      <a:gd name="connsiteY1" fmla="*/ 240919 h 1626208"/>
                                      <a:gd name="connsiteX2" fmla="*/ 1708379 w 2017416"/>
                                      <a:gd name="connsiteY2" fmla="*/ 673480 h 1626208"/>
                                      <a:gd name="connsiteX3" fmla="*/ 1993102 w 2017416"/>
                                      <a:gd name="connsiteY3" fmla="*/ 1336009 h 1626208"/>
                                      <a:gd name="connsiteX4" fmla="*/ 1325097 w 2017416"/>
                                      <a:gd name="connsiteY4" fmla="*/ 1626208 h 162620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17416" h="1626208">
                                        <a:moveTo>
                                          <a:pt x="49318" y="0"/>
                                        </a:moveTo>
                                        <a:cubicBezTo>
                                          <a:pt x="-9543" y="64336"/>
                                          <a:pt x="-68404" y="128672"/>
                                          <a:pt x="208106" y="240919"/>
                                        </a:cubicBezTo>
                                        <a:cubicBezTo>
                                          <a:pt x="484616" y="353166"/>
                                          <a:pt x="1410880" y="490965"/>
                                          <a:pt x="1708379" y="673480"/>
                                        </a:cubicBezTo>
                                        <a:cubicBezTo>
                                          <a:pt x="2005878" y="855995"/>
                                          <a:pt x="2056982" y="1177221"/>
                                          <a:pt x="1993102" y="1336009"/>
                                        </a:cubicBezTo>
                                        <a:cubicBezTo>
                                          <a:pt x="1929222" y="1494797"/>
                                          <a:pt x="1405404" y="1616170"/>
                                          <a:pt x="1325097" y="162620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6" name="Text Box 336"/>
                              <wps:cNvSpPr txBox="1"/>
                              <wps:spPr>
                                <a:xfrm>
                                  <a:off x="54754" y="684431"/>
                                  <a:ext cx="771366" cy="327539"/>
                                </a:xfrm>
                                <a:prstGeom prst="rect">
                                  <a:avLst/>
                                </a:prstGeom>
                                <a:noFill/>
                                <a:ln w="6350">
                                  <a:noFill/>
                                </a:ln>
                              </wps:spPr>
                              <wps:txbx>
                                <w:txbxContent>
                                  <w:p w14:paraId="33908DB9" w14:textId="77777777" w:rsidR="00BD5692" w:rsidRPr="00AC5001" w:rsidRDefault="00BD5692" w:rsidP="00B316D0">
                                    <w:pPr>
                                      <w:rPr>
                                        <w:i/>
                                        <w:iCs/>
                                        <w:sz w:val="20"/>
                                        <w:szCs w:val="20"/>
                                        <w:lang w:val="en-US"/>
                                      </w:rPr>
                                    </w:pPr>
                                    <w:r>
                                      <w:rPr>
                                        <w:i/>
                                        <w:iCs/>
                                        <w:sz w:val="20"/>
                                        <w:szCs w:val="20"/>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Straight Arrow Connector 337"/>
                              <wps:cNvCnPr/>
                              <wps:spPr>
                                <a:xfrm>
                                  <a:off x="262822" y="947252"/>
                                  <a:ext cx="125935" cy="431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342" name="Text Box 342"/>
                        <wps:cNvSpPr txBox="1"/>
                        <wps:spPr>
                          <a:xfrm>
                            <a:off x="0" y="5497830"/>
                            <a:ext cx="5377815" cy="287655"/>
                          </a:xfrm>
                          <a:prstGeom prst="rect">
                            <a:avLst/>
                          </a:prstGeom>
                          <a:solidFill>
                            <a:prstClr val="white"/>
                          </a:solidFill>
                          <a:ln>
                            <a:noFill/>
                          </a:ln>
                        </wps:spPr>
                        <wps:txbx>
                          <w:txbxContent>
                            <w:p w14:paraId="6591E167" w14:textId="77777777" w:rsidR="00BD5692" w:rsidRPr="00ED2BFB" w:rsidRDefault="00BD5692" w:rsidP="00B316D0">
                              <w:pPr>
                                <w:pStyle w:val="Caption"/>
                                <w:rPr>
                                  <w:rFonts w:ascii="Open Sans" w:hAnsi="Open Sans" w:cs="Open Sans"/>
                                  <w:noProof/>
                                  <w:color w:val="525C65"/>
                                  <w:sz w:val="22"/>
                                  <w:szCs w:val="22"/>
                                </w:rPr>
                              </w:pPr>
                              <w:r w:rsidRPr="00ED2BFB">
                                <w:rPr>
                                  <w:sz w:val="22"/>
                                  <w:szCs w:val="22"/>
                                </w:rPr>
                                <w:t xml:space="preserve">Figure </w:t>
                              </w:r>
                              <w:r w:rsidRPr="00ED2BFB">
                                <w:rPr>
                                  <w:sz w:val="22"/>
                                  <w:szCs w:val="22"/>
                                </w:rPr>
                                <w:fldChar w:fldCharType="begin"/>
                              </w:r>
                              <w:r w:rsidRPr="00ED2BFB">
                                <w:rPr>
                                  <w:sz w:val="22"/>
                                  <w:szCs w:val="22"/>
                                </w:rPr>
                                <w:instrText xml:space="preserve"> SEQ Figure \* ARABIC </w:instrText>
                              </w:r>
                              <w:r w:rsidRPr="00ED2BFB">
                                <w:rPr>
                                  <w:sz w:val="22"/>
                                  <w:szCs w:val="22"/>
                                </w:rPr>
                                <w:fldChar w:fldCharType="separate"/>
                              </w:r>
                              <w:r w:rsidRPr="00ED2BFB">
                                <w:rPr>
                                  <w:noProof/>
                                  <w:sz w:val="22"/>
                                  <w:szCs w:val="22"/>
                                </w:rPr>
                                <w:t>3</w:t>
                              </w:r>
                              <w:r w:rsidRPr="00ED2BFB">
                                <w:rPr>
                                  <w:noProof/>
                                  <w:sz w:val="22"/>
                                  <w:szCs w:val="22"/>
                                </w:rPr>
                                <w:fldChar w:fldCharType="end"/>
                              </w:r>
                              <w:r w:rsidRPr="00ED2BFB">
                                <w:rPr>
                                  <w:sz w:val="22"/>
                                  <w:szCs w:val="22"/>
                                </w:rPr>
                                <w:t>: Doc2Vec model - distributed bag of words architecture - dm=0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A5FE4C" id="Group 343" o:spid="_x0000_s1222" style="position:absolute;margin-left:2.75pt;margin-top:-25.6pt;width:442.95pt;height:455.55pt;z-index:251663360" coordsize="56252,578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">
                <v:group id="Group 341" o:spid="_x0000_s1223" style="position:absolute;left:2461;width:53791;height:54356" coordsize="53792,54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">
                  <v:shape id="Text Box 283" o:spid="_x0000_s1224" type="#_x0000_t202" style="position:absolute;left:35480;top:16262;width:6344;height:34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" fillcolor="white [3201]" strokeweight=".5pt">
                    <v:textbox>
                      <w:txbxContent>
                        <w:p w14:paraId="01B4822B" w14:textId="77777777" w:rsidR="00BD5692" w:rsidRPr="00E07909" w:rsidRDefault="00BD5692" w:rsidP="0081001E">
                          <w:pPr>
                            <w:rPr>
                              <w:lang w:val="en-US"/>
                            </w:rPr>
                          </w:pPr>
                          <w:r>
                            <w:rPr>
                              <w:lang w:val="en-US"/>
                            </w:rPr>
                            <w:t>brown</w:t>
                          </w:r>
                        </w:p>
                      </w:txbxContent>
                    </v:textbox>
                  </v:shape>
                  <v:shape id="Text Box 297" o:spid="_x0000_s1225" type="#_x0000_t202" style="position:absolute;left:35480;top:25734;width:6344;height:3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" fillcolor="white [3201]" strokeweight=".5pt">
                    <v:textbox>
                      <w:txbxContent>
                        <w:p w14:paraId="5ECFEF6E" w14:textId="77777777" w:rsidR="00BD5692" w:rsidRPr="00E07909" w:rsidRDefault="00BD5692" w:rsidP="006A01E5">
                          <w:pPr>
                            <w:rPr>
                              <w:lang w:val="en-US"/>
                            </w:rPr>
                          </w:pPr>
                          <w:r>
                            <w:rPr>
                              <w:lang w:val="en-US"/>
                            </w:rPr>
                            <w:t>fox</w:t>
                          </w:r>
                        </w:p>
                      </w:txbxContent>
                    </v:textbox>
                  </v:shape>
                  <v:shape id="Straight Arrow Connector 298" o:spid="_x0000_s1226" type="#_x0000_t32" style="position:absolute;left:31045;top:8355;width:387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" strokecolor="#4472c4 [3204]" strokeweight=".5pt">
                    <v:stroke endarrow="block" joinstyle="miter"/>
                  </v:shape>
                  <v:shape id="Straight Arrow Connector 299" o:spid="_x0000_s1227" type="#_x0000_t32" style="position:absolute;left:31100;top:17773;width:386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" strokecolor="#4472c4 [3204]" strokeweight=".5pt">
                    <v:stroke endarrow="block" joinstyle="miter"/>
                  </v:shape>
                  <v:shape id="Straight Arrow Connector 300" o:spid="_x0000_s1228" type="#_x0000_t32" style="position:absolute;left:31264;top:27355;width:386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" strokecolor="#4472c4 [3204]" strokeweight=".5pt">
                    <v:stroke endarrow="block" joinstyle="miter"/>
                  </v:shape>
                  <v:shape id="Right Brace 301" o:spid="_x0000_s1229" type="#_x0000_t88" style="position:absolute;left:42982;top:5530;width:2822;height:245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" adj="207" strokecolor="#4472c4 [3204]" strokeweight=".5pt">
                    <v:stroke joinstyle="miter"/>
                  </v:shape>
                  <v:group id="Group 340" o:spid="_x0000_s1230" style="position:absolute;width:53792;height:54356" coordsize="53792,54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">
                    <v:line id="Straight Connector 324" o:spid="_x0000_s1231" style="position:absolute;flip:y;visibility:visible;mso-wrap-style:square" from="21189,8377" to="29587,101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" strokecolor="#4472c4 [3204]" strokeweight=".5pt">
                      <v:stroke joinstyle="miter"/>
                    </v:line>
                    <v:line id="Straight Connector 325" o:spid="_x0000_s1232" style="position:absolute;visibility:visible;mso-wrap-style:square" from="21189,10129" to="29598,177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" strokecolor="#4472c4 [3204]" strokeweight=".5pt">
                      <v:stroke joinstyle="miter"/>
                    </v:line>
                    <v:line id="Straight Connector 326" o:spid="_x0000_s1233" style="position:absolute;visibility:visible;mso-wrap-style:square" from="21189,10129" to="29584,273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" strokecolor="#4472c4 [3204]" strokeweight=".5pt">
                      <v:stroke joinstyle="miter"/>
                    </v:line>
                    <v:line id="Straight Connector 327" o:spid="_x0000_s1234" style="position:absolute;flip:y;visibility:visible;mso-wrap-style:square" from="21189,8377" to="29584,14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" strokecolor="#4472c4 [3204]" strokeweight=".5pt">
                      <v:stroke joinstyle="miter"/>
                    </v:line>
                    <v:line id="Straight Connector 328" o:spid="_x0000_s1235" style="position:absolute;visibility:visible;mso-wrap-style:square" from="21189,14564" to="29584,1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" strokecolor="#4472c4 [3204]" strokeweight=".5pt">
                      <v:stroke joinstyle="miter"/>
                    </v:line>
                    <v:line id="Straight Connector 329" o:spid="_x0000_s1236" style="position:absolute;visibility:visible;mso-wrap-style:square" from="21189,14564" to="29584,273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" strokecolor="#4472c4 [3204]" strokeweight=".5pt">
                      <v:stroke joinstyle="miter"/>
                    </v:line>
                    <v:line id="Straight Connector 330" o:spid="_x0000_s1237" style="position:absolute;flip:y;visibility:visible;mso-wrap-style:square" from="21354,8377" to="29585,208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" strokecolor="#4472c4 [3204]" strokeweight=".5pt">
                      <v:stroke joinstyle="miter"/>
                    </v:line>
                    <v:line id="Straight Connector 331" o:spid="_x0000_s1238" style="position:absolute;flip:y;visibility:visible;mso-wrap-style:square" from="21354,17795" to="29583,208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" strokecolor="#4472c4 [3204]" strokeweight=".5pt">
                      <v:stroke joinstyle="miter"/>
                    </v:line>
                    <v:line id="Straight Connector 332" o:spid="_x0000_s1239" style="position:absolute;visibility:visible;mso-wrap-style:square" from="21354,20806" to="29583,273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" strokecolor="#4472c4 [3204]" strokeweight=".5pt">
                      <v:stroke joinstyle="miter"/>
                    </v:line>
                    <v:line id="Straight Connector 333" o:spid="_x0000_s1240" style="position:absolute;flip:y;visibility:visible;mso-wrap-style:square" from="21354,8377" to="29583,25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" strokecolor="#4472c4 [3204]" strokeweight=".5pt">
                      <v:stroke joinstyle="miter"/>
                    </v:line>
                    <v:line id="Straight Connector 334" o:spid="_x0000_s1241" style="position:absolute;flip:y;visibility:visible;mso-wrap-style:square" from="21354,17795" to="29583,25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" strokecolor="#4472c4 [3204]" strokeweight=".5pt">
                      <v:stroke joinstyle="miter"/>
                    </v:line>
                    <v:line id="Straight Connector 335" o:spid="_x0000_s1242" style="position:absolute;visibility:visible;mso-wrap-style:square" from="21354,25077" to="29583,273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" strokecolor="#4472c4 [3204]" strokeweight=".5pt">
                      <v:stroke joinstyle="miter"/>
                    </v:line>
                    <v:group id="Group 339" o:spid="_x0000_s1243" style="position:absolute;width:53792;height:54356" coordsize="53792,54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">
                      <v:group id="Group 338" o:spid="_x0000_s1244" style="position:absolute;width:53792;height:54356" coordsize="53792,54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">
                        <v:group id="Group 291" o:spid="_x0000_s1245" style="position:absolute;width:53792;height:54356" coordsize="53796,543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ahygAAAOE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">
                          <v:group id="Group 282" o:spid="_x0000_s1246" style="position:absolute;width:53796;height:54361" coordorigin="876,-7327" coordsize="53796,543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">
                            <v:group id="Group 91" o:spid="_x0000_s1247" style="position:absolute;left:5913;top:-7327;width:48759;height:54361" coordorigin="14158,-7328" coordsize="48760,54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">
                              <v:group id="Group 112" o:spid="_x0000_s1248" style="position:absolute;left:14158;top:-7328;width:48761;height:54368" coordorigin="14158,-7328" coordsize="48760,54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">
                                <v:group id="Group 113" o:spid="_x0000_s1249" style="position:absolute;left:14158;top:-7328;width:48761;height:54368" coordorigin="6906,-7328" coordsize="48764,54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89ryAAAAOE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">
                                  <v:group id="Group 114" o:spid="_x0000_s1250" style="position:absolute;left:6906;top:-7328;width:36774;height:54371" coordorigin=",-7328" coordsize="36773,54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">
                                    <v:group id="Group 118" o:spid="_x0000_s1251" style="position:absolute;top:-7328;width:36773;height:54371" coordorigin=",-7328" coordsize="36773,54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">
                                      <v:group id="Group 119" o:spid="_x0000_s1252" style="position:absolute;left:6343;top:-7328;width:30430;height:26369" coordorigin="4981,-7328" coordsize="30430,26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">
                                        <v:group id="Group 136" o:spid="_x0000_s1253" style="position:absolute;left:12139;top:-931;width:23273;height:19972" coordorigin="12140,-7107" coordsize="23275,199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TCT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">
                                          <v:shape id="Text Box 138" o:spid="_x0000_s1254" type="#_x0000_t202" style="position:absolute;left:29066;top:-7107;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" fillcolor="white [3201]" strokeweight=".5pt">
                                            <v:textbox>
                                              <w:txbxContent>
                                                <w:p w14:paraId="1876AFFC" w14:textId="77777777" w:rsidR="00BD5692" w:rsidRPr="00E07909" w:rsidRDefault="00BD5692" w:rsidP="00BF672A">
                                                  <w:pPr>
                                                    <w:rPr>
                                                      <w:lang w:val="en-US"/>
                                                    </w:rPr>
                                                  </w:pPr>
                                                  <w:r>
                                                    <w:rPr>
                                                      <w:lang w:val="en-US"/>
                                                    </w:rPr>
                                                    <w:t>quick</w:t>
                                                  </w:r>
                                                </w:p>
                                              </w:txbxContent>
                                            </v:textbox>
                                          </v:shape>
                                          <v:rect id="Rectangle 143" o:spid="_x0000_s1255" style="position:absolute;left:12140;top:-4767;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" fillcolor="#4472c4 [3204]" strokecolor="#1f3763 [1604]" strokeweight="1pt"/>
                                          <v:rect id="Rectangle 144" o:spid="_x0000_s1256" style="position:absolute;left:12140;top:-453;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" fillcolor="#4472c4 [3204]" strokecolor="#1f3763 [1604]" strokeweight="1pt"/>
                                          <v:rect id="Rectangle 145" o:spid="_x0000_s1257" style="position:absolute;left:12292;top:5895;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" fillcolor="#4472c4 [3204]" strokecolor="#1f3763 [1604]" strokeweight="1pt"/>
                                          <v:rect id="Rectangle 155" o:spid="_x0000_s1258" style="position:absolute;left:12292;top:10209;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" fillcolor="#4472c4 [3204]" strokecolor="#1f3763 [1604]" strokeweight="1pt"/>
                                          <v:shape id="Text Box 156" o:spid="_x0000_s1259" type="#_x0000_t202" style="position:absolute;left:12459;top:2020;width:3940;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" filled="f" stroked="f" strokeweight=".5pt">
                                            <v:textbox>
                                              <w:txbxContent>
                                                <w:p w14:paraId="60D6A9AF" w14:textId="77777777" w:rsidR="00BD5692" w:rsidRPr="008F3A27" w:rsidRDefault="00BD5692" w:rsidP="00BF672A">
                                                  <w:pPr>
                                                    <w:rPr>
                                                      <w:sz w:val="40"/>
                                                      <w:lang w:val="en-US"/>
                                                    </w:rPr>
                                                  </w:pPr>
                                                  <w:r w:rsidRPr="008F3A27">
                                                    <w:rPr>
                                                      <w:sz w:val="40"/>
                                                      <w:lang w:val="en-US"/>
                                                    </w:rPr>
                                                    <w:t>…</w:t>
                                                  </w:r>
                                                </w:p>
                                              </w:txbxContent>
                                            </v:textbox>
                                          </v:shape>
                                        </v:group>
                                        <v:shape id="Text Box 170" o:spid="_x0000_s1260" type="#_x0000_t202" style="position:absolute;left:4981;top:-7328;width:25756;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" filled="f" stroked="f" strokeweight=".5pt">
                                          <v:textbox>
                                            <w:txbxContent>
                                              <w:p w14:paraId="62A94710" w14:textId="77777777" w:rsidR="00BD5692" w:rsidRPr="00AC5001" w:rsidRDefault="00BD5692" w:rsidP="00BF672A">
                                                <w:pPr>
                                                  <w:rPr>
                                                    <w:i/>
                                                    <w:iCs/>
                                                    <w:sz w:val="20"/>
                                                    <w:szCs w:val="20"/>
                                                    <w:lang w:val="en-US"/>
                                                  </w:rPr>
                                                </w:pPr>
                                                <w:r w:rsidRPr="00AC5001">
                                                  <w:rPr>
                                                    <w:i/>
                                                    <w:iCs/>
                                                    <w:sz w:val="20"/>
                                                    <w:szCs w:val="20"/>
                                                    <w:lang w:val="en-US"/>
                                                  </w:rPr>
                                                  <w:t>Hidden layer / Representational vector</w:t>
                                                </w:r>
                                              </w:p>
                                            </w:txbxContent>
                                          </v:textbox>
                                        </v:shape>
                                        <v:shape id="Straight Arrow Connector 171" o:spid="_x0000_s1261" type="#_x0000_t32" style="position:absolute;left:14589;top:-4797;width:1751;height:43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" strokecolor="#4472c4 [3204]" strokeweight=".5pt">
                                          <v:stroke endarrow="block" joinstyle="miter"/>
                                        </v:shape>
                                      </v:group>
                                      <v:group id="Group 199" o:spid="_x0000_s1262" style="position:absolute;top:29831;width:27674;height:17212" coordsize="27674,17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vbyQAAAOE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">
                                        <v:group id="Group 200" o:spid="_x0000_s1263" style="position:absolute;left:15158;top:-860;width:4242;height:17638;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">
                                          <v:rect id="Rectangle 201" o:spid="_x0000_s1264"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" fillcolor="#4472c4 [3204]" strokecolor="#1f3763 [1604]" strokeweight="1pt"/>
                                          <v:rect id="Rectangle 202" o:spid="_x0000_s1265"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" fillcolor="#4472c4 [3204]" strokecolor="#1f3763 [1604]" strokeweight="1pt"/>
                                          <v:rect id="Rectangle 203" o:spid="_x0000_s1266"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" fillcolor="#4472c4 [3204]" strokecolor="#1f3763 [1604]" strokeweight="1pt"/>
                                          <v:rect id="Rectangle 204" o:spid="_x0000_s1267"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" fillcolor="#4472c4 [3204]" strokecolor="#1f3763 [1604]" strokeweight="1pt"/>
                                          <v:shape id="Text Box 205" o:spid="_x0000_s1268"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" filled="f" stroked="f" strokeweight=".5pt">
                                            <v:textbox>
                                              <w:txbxContent>
                                                <w:p w14:paraId="1D464FDE" w14:textId="77777777" w:rsidR="00BD5692" w:rsidRPr="008F3A27" w:rsidRDefault="00BD5692" w:rsidP="00BF672A">
                                                  <w:pPr>
                                                    <w:rPr>
                                                      <w:sz w:val="40"/>
                                                      <w:lang w:val="en-US"/>
                                                    </w:rPr>
                                                  </w:pPr>
                                                  <w:r w:rsidRPr="008F3A27">
                                                    <w:rPr>
                                                      <w:sz w:val="40"/>
                                                      <w:lang w:val="en-US"/>
                                                    </w:rPr>
                                                    <w:t>…</w:t>
                                                  </w:r>
                                                </w:p>
                                              </w:txbxContent>
                                            </v:textbox>
                                          </v:shape>
                                        </v:group>
                                        <v:group id="Group 206" o:spid="_x0000_s1269" style="position:absolute;left:15093;top:-4427;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">
                                          <v:rect id="Rectangle 207" o:spid="_x0000_s1270"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" fillcolor="#4472c4 [3204]" strokecolor="#1f3763 [1604]" strokeweight="1pt"/>
                                          <v:rect id="Rectangle 208" o:spid="_x0000_s1271"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" fillcolor="#4472c4 [3204]" strokecolor="#1f3763 [1604]" strokeweight="1pt"/>
                                          <v:rect id="Rectangle 209" o:spid="_x0000_s1272"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" fillcolor="#4472c4 [3204]" strokecolor="#1f3763 [1604]" strokeweight="1pt"/>
                                          <v:rect id="Rectangle 210" o:spid="_x0000_s1273"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" fillcolor="#4472c4 [3204]" strokecolor="#1f3763 [1604]" strokeweight="1pt"/>
                                          <v:shape id="Text Box 211" o:spid="_x0000_s1274"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" filled="f" stroked="f" strokeweight=".5pt">
                                            <v:textbox>
                                              <w:txbxContent>
                                                <w:p w14:paraId="24C2494A" w14:textId="77777777" w:rsidR="00BD5692" w:rsidRPr="008F3A27" w:rsidRDefault="00BD5692" w:rsidP="00BF672A">
                                                  <w:pPr>
                                                    <w:rPr>
                                                      <w:sz w:val="40"/>
                                                      <w:lang w:val="en-US"/>
                                                    </w:rPr>
                                                  </w:pPr>
                                                  <w:r w:rsidRPr="008F3A27">
                                                    <w:rPr>
                                                      <w:sz w:val="40"/>
                                                      <w:lang w:val="en-US"/>
                                                    </w:rPr>
                                                    <w:t>…</w:t>
                                                  </w:r>
                                                </w:p>
                                              </w:txbxContent>
                                            </v:textbox>
                                          </v:shape>
                                        </v:group>
                                        <v:group id="Group 212" o:spid="_x0000_s1275" style="position:absolute;left:15093;top:6079;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">
                                          <v:rect id="Rectangle 213" o:spid="_x0000_s1276"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" fillcolor="#4472c4 [3204]" strokecolor="#1f3763 [1604]" strokeweight="1pt"/>
                                          <v:rect id="Rectangle 214" o:spid="_x0000_s1277"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" fillcolor="#4472c4 [3204]" strokecolor="#1f3763 [1604]" strokeweight="1pt"/>
                                          <v:rect id="Rectangle 215" o:spid="_x0000_s1278"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" fillcolor="#4472c4 [3204]" strokecolor="#1f3763 [1604]" strokeweight="1pt"/>
                                          <v:rect id="Rectangle 216" o:spid="_x0000_s1279"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" fillcolor="#4472c4 [3204]" strokecolor="#1f3763 [1604]" strokeweight="1pt"/>
                                          <v:shape id="Text Box 217" o:spid="_x0000_s1280"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" filled="f" stroked="f" strokeweight=".5pt">
                                            <v:textbox>
                                              <w:txbxContent>
                                                <w:p w14:paraId="3F4DA108" w14:textId="77777777" w:rsidR="00BD5692" w:rsidRPr="008F3A27" w:rsidRDefault="00BD5692" w:rsidP="00BF672A">
                                                  <w:pPr>
                                                    <w:rPr>
                                                      <w:sz w:val="40"/>
                                                      <w:lang w:val="en-US"/>
                                                    </w:rPr>
                                                  </w:pPr>
                                                  <w:r w:rsidRPr="008F3A27">
                                                    <w:rPr>
                                                      <w:sz w:val="40"/>
                                                      <w:lang w:val="en-US"/>
                                                    </w:rPr>
                                                    <w:t>…</w:t>
                                                  </w:r>
                                                </w:p>
                                              </w:txbxContent>
                                            </v:textbox>
                                          </v:shape>
                                        </v:group>
                                        <v:group id="Group 218" o:spid="_x0000_s1281" style="position:absolute;left:15093;top:2577;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">
                                          <v:rect id="Rectangle 219" o:spid="_x0000_s1282"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" fillcolor="#4472c4 [3204]" strokecolor="#1f3763 [1604]" strokeweight="1pt"/>
                                          <v:rect id="Rectangle 220" o:spid="_x0000_s1283"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" fillcolor="#4472c4 [3204]" strokecolor="#1f3763 [1604]" strokeweight="1pt"/>
                                          <v:rect id="Rectangle 221" o:spid="_x0000_s1284"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" fillcolor="#4472c4 [3204]" strokecolor="#1f3763 [1604]" strokeweight="1pt"/>
                                          <v:rect id="Rectangle 222" o:spid="_x0000_s1285"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" fillcolor="#4472c4 [3204]" strokecolor="#1f3763 [1604]" strokeweight="1pt"/>
                                          <v:shape id="Text Box 223" o:spid="_x0000_s1286"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" filled="f" stroked="f" strokeweight=".5pt">
                                            <v:textbox>
                                              <w:txbxContent>
                                                <w:p w14:paraId="28A84CE1" w14:textId="77777777" w:rsidR="00BD5692" w:rsidRPr="008F3A27" w:rsidRDefault="00BD5692" w:rsidP="00BF672A">
                                                  <w:pPr>
                                                    <w:rPr>
                                                      <w:sz w:val="40"/>
                                                      <w:lang w:val="en-US"/>
                                                    </w:rPr>
                                                  </w:pPr>
                                                  <w:r w:rsidRPr="008F3A27">
                                                    <w:rPr>
                                                      <w:sz w:val="40"/>
                                                      <w:lang w:val="en-US"/>
                                                    </w:rPr>
                                                    <w:t>…</w:t>
                                                  </w:r>
                                                </w:p>
                                              </w:txbxContent>
                                            </v:textbox>
                                          </v:shape>
                                        </v:group>
                                        <v:shape id="Text Box 224" o:spid="_x0000_s1287" type="#_x0000_t202" style="position:absolute;top:7263;width:6343;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" fillcolor="white [3201]" strokeweight=".5pt">
                                          <v:textbox>
                                            <w:txbxContent>
                                              <w:p w14:paraId="412762BA" w14:textId="77777777" w:rsidR="00BD5692" w:rsidRPr="00E07909" w:rsidRDefault="00BD5692" w:rsidP="00BF672A">
                                                <w:pPr>
                                                  <w:rPr>
                                                    <w:lang w:val="en-US"/>
                                                  </w:rPr>
                                                </w:pPr>
                                                <w:r>
                                                  <w:rPr>
                                                    <w:lang w:val="en-US"/>
                                                  </w:rPr>
                                                  <w:t>PT2</w:t>
                                                </w:r>
                                              </w:p>
                                            </w:txbxContent>
                                          </v:textbox>
                                        </v:shape>
                                        <v:shape id="Text Box 225" o:spid="_x0000_s1288" type="#_x0000_t202" style="position:absolute;left:64;top:3826;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" fillcolor="white [3201]" strokeweight=".5pt">
                                          <v:textbox>
                                            <w:txbxContent>
                                              <w:p w14:paraId="5E4D4D2F" w14:textId="77777777" w:rsidR="00BD5692" w:rsidRPr="00E07909" w:rsidRDefault="00BD5692" w:rsidP="00BF672A">
                                                <w:pPr>
                                                  <w:rPr>
                                                    <w:lang w:val="en-US"/>
                                                  </w:rPr>
                                                </w:pPr>
                                                <w:r>
                                                  <w:rPr>
                                                    <w:lang w:val="en-US"/>
                                                  </w:rPr>
                                                  <w:t>PT1</w:t>
                                                </w:r>
                                              </w:p>
                                            </w:txbxContent>
                                          </v:textbox>
                                        </v:shape>
                                        <v:shape id="Text Box 226" o:spid="_x0000_s1289" type="#_x0000_t202" style="position:absolute;left:64;top:10700;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" fillcolor="white [3201]" strokeweight=".5pt">
                                          <v:textbox>
                                            <w:txbxContent>
                                              <w:p w14:paraId="7889609C" w14:textId="77777777" w:rsidR="00BD5692" w:rsidRPr="00E07909" w:rsidRDefault="00BD5692" w:rsidP="00BF672A">
                                                <w:pPr>
                                                  <w:rPr>
                                                    <w:lang w:val="en-US"/>
                                                  </w:rPr>
                                                </w:pPr>
                                                <w:r>
                                                  <w:rPr>
                                                    <w:lang w:val="en-US"/>
                                                  </w:rPr>
                                                  <w:t>PT3</w:t>
                                                </w:r>
                                              </w:p>
                                            </w:txbxContent>
                                          </v:textbox>
                                        </v:shape>
                                        <v:shape id="Text Box 227" o:spid="_x0000_s1290" type="#_x0000_t202" style="position:absolute;left:64;top:14202;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" fillcolor="white [3201]" strokeweight=".5pt">
                                          <v:textbox>
                                            <w:txbxContent>
                                              <w:p w14:paraId="0EA0B4D8" w14:textId="77777777" w:rsidR="00BD5692" w:rsidRPr="00E07909" w:rsidRDefault="00BD5692" w:rsidP="00BF672A">
                                                <w:pPr>
                                                  <w:rPr>
                                                    <w:lang w:val="en-US"/>
                                                  </w:rPr>
                                                </w:pPr>
                                                <w:r>
                                                  <w:rPr>
                                                    <w:lang w:val="en-US"/>
                                                  </w:rPr>
                                                  <w:t>PT4</w:t>
                                                </w:r>
                                              </w:p>
                                            </w:txbxContent>
                                          </v:textbox>
                                        </v:shape>
                                        <v:shape id="Text Box 228" o:spid="_x0000_s1291" type="#_x0000_t202" style="position:absolute;left:8041;width:3583;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" fillcolor="white [3201]" strokeweight=".5pt">
                                          <v:textbox>
                                            <w:txbxContent>
                                              <w:p w14:paraId="1A9D1A44" w14:textId="77777777" w:rsidR="00BD5692" w:rsidRPr="00BE2343" w:rsidRDefault="00BD5692" w:rsidP="00BF672A">
                                                <w:pPr>
                                                  <w:rPr>
                                                    <w:vertAlign w:val="subscript"/>
                                                    <w:lang w:val="en-US"/>
                                                  </w:rPr>
                                                </w:pPr>
                                                <w:r>
                                                  <w:rPr>
                                                    <w:lang w:val="en-US"/>
                                                  </w:rPr>
                                                  <w:t>V</w:t>
                                                </w:r>
                                                <w:r>
                                                  <w:rPr>
                                                    <w:vertAlign w:val="subscript"/>
                                                    <w:lang w:val="en-US"/>
                                                  </w:rPr>
                                                  <w:t>1</w:t>
                                                </w:r>
                                              </w:p>
                                            </w:txbxContent>
                                          </v:textbox>
                                        </v:shape>
                                        <v:shape id="Text Box 229" o:spid="_x0000_s1292" type="#_x0000_t202" style="position:absolute;left:12386;width:3583;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" fillcolor="white [3201]" strokeweight=".5pt">
                                          <v:textbox>
                                            <w:txbxContent>
                                              <w:p w14:paraId="227135BC" w14:textId="77777777" w:rsidR="00BD5692" w:rsidRPr="00BE2343" w:rsidRDefault="00BD5692" w:rsidP="00BF672A">
                                                <w:pPr>
                                                  <w:rPr>
                                                    <w:vertAlign w:val="subscript"/>
                                                    <w:lang w:val="en-US"/>
                                                  </w:rPr>
                                                </w:pPr>
                                                <w:r>
                                                  <w:rPr>
                                                    <w:lang w:val="en-US"/>
                                                  </w:rPr>
                                                  <w:t>V</w:t>
                                                </w:r>
                                                <w:r>
                                                  <w:rPr>
                                                    <w:vertAlign w:val="subscript"/>
                                                    <w:lang w:val="en-US"/>
                                                  </w:rPr>
                                                  <w:t>2</w:t>
                                                </w:r>
                                              </w:p>
                                            </w:txbxContent>
                                          </v:textbox>
                                        </v:shape>
                                        <v:shape id="Text Box 230" o:spid="_x0000_s1293" type="#_x0000_t202" style="position:absolute;left:17704;width:4560;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" fillcolor="white [3201]" strokeweight=".5pt">
                                          <v:textbox>
                                            <w:txbxContent>
                                              <w:p w14:paraId="372C1A8E" w14:textId="77777777" w:rsidR="00BD5692" w:rsidRPr="00BE2343" w:rsidRDefault="00BD5692" w:rsidP="00BF672A">
                                                <w:pPr>
                                                  <w:rPr>
                                                    <w:vertAlign w:val="subscript"/>
                                                    <w:lang w:val="en-US"/>
                                                  </w:rPr>
                                                </w:pPr>
                                                <w:r>
                                                  <w:rPr>
                                                    <w:lang w:val="en-US"/>
                                                  </w:rPr>
                                                  <w:t>V</w:t>
                                                </w:r>
                                                <w:r>
                                                  <w:rPr>
                                                    <w:vertAlign w:val="subscript"/>
                                                    <w:lang w:val="en-US"/>
                                                  </w:rPr>
                                                  <w:t>199</w:t>
                                                </w:r>
                                              </w:p>
                                            </w:txbxContent>
                                          </v:textbox>
                                        </v:shape>
                                        <v:shape id="Text Box 231" o:spid="_x0000_s1294" type="#_x0000_t202" style="position:absolute;left:23022;width:4652;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" fillcolor="white [3201]" strokeweight=".5pt">
                                          <v:textbox>
                                            <w:txbxContent>
                                              <w:p w14:paraId="4D89564A" w14:textId="77777777" w:rsidR="00BD5692" w:rsidRPr="00BE2343" w:rsidRDefault="00BD5692" w:rsidP="00BF672A">
                                                <w:pPr>
                                                  <w:rPr>
                                                    <w:vertAlign w:val="subscript"/>
                                                    <w:lang w:val="en-US"/>
                                                  </w:rPr>
                                                </w:pPr>
                                                <w:r>
                                                  <w:rPr>
                                                    <w:lang w:val="en-US"/>
                                                  </w:rPr>
                                                  <w:t>V</w:t>
                                                </w:r>
                                                <w:r>
                                                  <w:rPr>
                                                    <w:vertAlign w:val="subscript"/>
                                                    <w:lang w:val="en-US"/>
                                                  </w:rPr>
                                                  <w:t>200</w:t>
                                                </w:r>
                                              </w:p>
                                            </w:txbxContent>
                                          </v:textbox>
                                        </v:shape>
                                      </v:group>
                                    </v:group>
                                    <v:group id="Group 232" o:spid="_x0000_s1295" style="position:absolute;left:13051;top:20476;width:14932;height:18095" coordorigin="-2902,-3972" coordsize="14932,180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">
                                      <v:shape id="Right Brace 233" o:spid="_x0000_s1296" type="#_x0000_t88" style="position:absolute;left:-1775;top:-5099;width:1828;height:40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" adj="806" strokecolor="#2f5496 [2404]" strokeweight=".5pt">
                                        <v:stroke joinstyle="miter"/>
                                      </v:shape>
                                      <v:shape id="Straight Arrow Connector 235" o:spid="_x0000_s1297" type="#_x0000_t32" style="position:absolute;left:11139;top:14122;width:89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" strokecolor="#2f5496 [2404]" strokeweight=".5pt">
                                        <v:stroke endarrow="block" joinstyle="miter"/>
                                      </v:shape>
                                    </v:group>
                                  </v:group>
                                  <v:shape id="Text Box 236" o:spid="_x0000_s1298" type="#_x0000_t202" style="position:absolute;left:47955;top:9130;width:7716;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" filled="f" stroked="f" strokeweight=".5pt">
                                    <v:textbox>
                                      <w:txbxContent>
                                        <w:p w14:paraId="6DC7D828" w14:textId="77777777" w:rsidR="00BD5692" w:rsidRPr="00AC5001" w:rsidRDefault="00BD5692" w:rsidP="00BF672A">
                                          <w:pPr>
                                            <w:rPr>
                                              <w:i/>
                                              <w:iCs/>
                                              <w:sz w:val="20"/>
                                              <w:szCs w:val="20"/>
                                              <w:lang w:val="en-US"/>
                                            </w:rPr>
                                          </w:pPr>
                                          <w:r>
                                            <w:rPr>
                                              <w:i/>
                                              <w:iCs/>
                                              <w:sz w:val="20"/>
                                              <w:szCs w:val="20"/>
                                              <w:lang w:val="en-US"/>
                                            </w:rPr>
                                            <w:t>Prediction</w:t>
                                          </w:r>
                                        </w:p>
                                      </w:txbxContent>
                                    </v:textbox>
                                  </v:shape>
                                </v:group>
                                <v:group id="Group 240" o:spid="_x0000_s1299" style="position:absolute;left:38005;top:-3299;width:3048;height:8598" coordorigin="18962,-8249" coordsize="3048,8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">
                                  <v:rect id="Rectangle 241" o:spid="_x0000_s1300" style="position:absolute;left:19680;top:-8249;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" fillcolor="#4472c4 [3204]" strokecolor="#1f3763 [1604]" strokeweight="1pt"/>
                                  <v:rect id="Rectangle 242" o:spid="_x0000_s1301" style="position:absolute;left:19680;top:-6210;width:1165;height:11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" fillcolor="#4472c4 [3204]" strokecolor="#1f3763 [1604]" strokeweight="1pt"/>
                                  <v:rect id="Rectangle 243" o:spid="_x0000_s1302" style="position:absolute;left:19680;top:-2795;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" fillcolor="#4472c4 [3204]" strokecolor="#1f3763 [1604]" strokeweight="1pt"/>
                                  <v:rect id="Rectangle 244" o:spid="_x0000_s1303" style="position:absolute;left:19680;top:-812;width:1162;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" fillcolor="#4472c4 [3204]" strokecolor="#1f3763 [1604]" strokeweight="1pt"/>
                                  <v:shape id="Text Box 245" o:spid="_x0000_s1304" type="#_x0000_t202" style="position:absolute;left:18994;top:-5467;width:2984;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" filled="f" stroked="f" strokeweight=".5pt">
                                    <v:textbox>
                                      <w:txbxContent>
                                        <w:p w14:paraId="234148CB" w14:textId="77777777" w:rsidR="00BD5692" w:rsidRPr="0015505B" w:rsidRDefault="00BD5692" w:rsidP="00BF672A">
                                          <w:pPr>
                                            <w:rPr>
                                              <w:sz w:val="20"/>
                                              <w:lang w:val="en-US"/>
                                            </w:rPr>
                                          </w:pPr>
                                          <w:r w:rsidRPr="0015505B">
                                            <w:rPr>
                                              <w:sz w:val="20"/>
                                              <w:lang w:val="en-US"/>
                                            </w:rPr>
                                            <w:t>…</w:t>
                                          </w:r>
                                        </w:p>
                                      </w:txbxContent>
                                    </v:textbox>
                                  </v:shape>
                                </v:group>
                              </v:group>
                              <v:shape id="Straight Arrow Connector 266" o:spid="_x0000_s1305" type="#_x0000_t32" style="position:absolute;left:18398;top:10235;width:744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" strokecolor="#4472c4 [3204]" strokeweight=".5pt">
                                <v:stroke endarrow="block" joinstyle="miter"/>
                              </v:shape>
                            </v:group>
                            <v:shape id="Text Box 281" o:spid="_x0000_s1306" type="#_x0000_t202" style="position:absolute;left:876;top:6789;width:8610;height:68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" fillcolor="white [3201]" strokeweight=".5pt">
                              <v:textbox>
                                <w:txbxContent>
                                  <w:p w14:paraId="7AB47101" w14:textId="77777777" w:rsidR="00BD5692" w:rsidRPr="00E07909" w:rsidRDefault="00BD5692" w:rsidP="0081001E">
                                    <w:pPr>
                                      <w:rPr>
                                        <w:lang w:val="en-US"/>
                                      </w:rPr>
                                    </w:pPr>
                                    <w:r>
                                      <w:rPr>
                                        <w:lang w:val="en-US"/>
                                      </w:rPr>
                                      <w:t>Paragraph Tag 2 (PT2)</w:t>
                                    </w:r>
                                  </w:p>
                                </w:txbxContent>
                              </v:textbox>
                            </v:shape>
                          </v:group>
                          <v:group id="Group 289" o:spid="_x0000_s1307" style="position:absolute;left:28855;top:13414;width:3042;height:18180" coordsize="3041,18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">
                            <v:rect id="Rectangle 268" o:spid="_x0000_s1308" style="position:absolute;left:743;top:9582;width:1156;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" fillcolor="#4472c4 [3204]" strokecolor="#1f3763 [1604]" strokeweight="1pt"/>
                            <v:rect id="Rectangle 269" o:spid="_x0000_s1309" style="position:absolute;left:743;top:11662;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" fillcolor="#4472c4 [3204]" strokecolor="#1f3763 [1604]" strokeweight="1pt"/>
                            <v:rect id="Rectangle 270" o:spid="_x0000_s1310" style="position:absolute;left:743;top:15057;width:1156;height:11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" fillcolor="#4472c4 [3204]" strokecolor="#1f3763 [1604]" strokeweight="1pt"/>
                            <v:rect id="Rectangle 274" o:spid="_x0000_s1311" style="position:absolute;left:743;top:17028;width:1156;height:11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" fillcolor="#4472c4 [3204]" strokecolor="#1f3763 [1604]" strokeweight="1pt"/>
                            <v:shape id="Text Box 275" o:spid="_x0000_s1312" type="#_x0000_t202" style="position:absolute;left:32;top:12374;width:2978;height:3041;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" filled="f" stroked="f" strokeweight=".5pt">
                              <v:textbox>
                                <w:txbxContent>
                                  <w:p w14:paraId="3D3A5AF1" w14:textId="77777777" w:rsidR="00BD5692" w:rsidRPr="0015505B" w:rsidRDefault="00BD5692" w:rsidP="00BF672A">
                                    <w:pPr>
                                      <w:rPr>
                                        <w:sz w:val="20"/>
                                        <w:lang w:val="en-US"/>
                                      </w:rPr>
                                    </w:pPr>
                                    <w:r w:rsidRPr="0015505B">
                                      <w:rPr>
                                        <w:sz w:val="20"/>
                                        <w:lang w:val="en-US"/>
                                      </w:rPr>
                                      <w:t>…</w:t>
                                    </w:r>
                                  </w:p>
                                </w:txbxContent>
                              </v:textbox>
                            </v:shape>
                            <v:rect id="Rectangle 284" o:spid="_x0000_s1313" style="position:absolute;left:743;width:1156;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" fillcolor="#4472c4 [3204]" strokecolor="#1f3763 [1604]" strokeweight="1pt"/>
                            <v:rect id="Rectangle 285" o:spid="_x0000_s1314" style="position:absolute;left:743;top:2025;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" fillcolor="#4472c4 [3204]" strokecolor="#1f3763 [1604]" strokeweight="1pt"/>
                            <v:rect id="Rectangle 286" o:spid="_x0000_s1315" style="position:absolute;left:743;top:5420;width:1156;height:11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" fillcolor="#4472c4 [3204]" strokecolor="#1f3763 [1604]" strokeweight="1pt"/>
                            <v:rect id="Rectangle 287" o:spid="_x0000_s1316" style="position:absolute;left:743;top:7391;width:1156;height:11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" fillcolor="#4472c4 [3204]" strokecolor="#1f3763 [1604]" strokeweight="1pt"/>
                            <v:shape id="Text Box 288" o:spid="_x0000_s1317" type="#_x0000_t202" style="position:absolute;left:32;top:2737;width:2978;height:3041;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" filled="f" stroked="f" strokeweight=".5pt">
                              <v:textbox>
                                <w:txbxContent>
                                  <w:p w14:paraId="0E7EAB3E" w14:textId="77777777" w:rsidR="00BD5692" w:rsidRPr="0015505B" w:rsidRDefault="00BD5692" w:rsidP="0081001E">
                                    <w:pPr>
                                      <w:rPr>
                                        <w:sz w:val="20"/>
                                        <w:lang w:val="en-US"/>
                                      </w:rPr>
                                    </w:pPr>
                                    <w:r w:rsidRPr="0015505B">
                                      <w:rPr>
                                        <w:sz w:val="20"/>
                                        <w:lang w:val="en-US"/>
                                      </w:rPr>
                                      <w:t>…</w:t>
                                    </w:r>
                                  </w:p>
                                </w:txbxContent>
                              </v:textbox>
                            </v:shape>
                          </v:group>
                        </v:group>
                        <v:shape id="Freeform 290" o:spid="_x0000_s1318" style="position:absolute;left:19564;top:29622;width:20174;height:16256;visibility:visible;mso-wrap-style:square;v-text-anchor:middle" coordsize="2017416,16262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" path="m49318,c-9543,64336,-68404,128672,208106,240919,484616,353166,1410880,490965,1708379,673480v297499,182515,348603,503741,284723,662529c1929222,1494797,1405404,1616170,1325097,1626208e" filled="f" strokecolor="#1f3763 [1604]" strokeweight="1pt">
                          <v:stroke joinstyle="miter"/>
                          <v:path arrowok="t" o:connecttype="custom" o:connectlocs="49317,0;208104,240829;1708361,673228;1993081,1335509;1325083,1625600" o:connectangles="0,0,0,0,0"/>
                        </v:shape>
                      </v:group>
                      <v:shape id="Text Box 336" o:spid="_x0000_s1319" type="#_x0000_t202" style="position:absolute;left:547;top:6844;width:7714;height:32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" filled="f" stroked="f" strokeweight=".5pt">
                        <v:textbox>
                          <w:txbxContent>
                            <w:p w14:paraId="33908DB9" w14:textId="77777777" w:rsidR="00BD5692" w:rsidRPr="00AC5001" w:rsidRDefault="00BD5692" w:rsidP="00B316D0">
                              <w:pPr>
                                <w:rPr>
                                  <w:i/>
                                  <w:iCs/>
                                  <w:sz w:val="20"/>
                                  <w:szCs w:val="20"/>
                                  <w:lang w:val="en-US"/>
                                </w:rPr>
                              </w:pPr>
                              <w:r>
                                <w:rPr>
                                  <w:i/>
                                  <w:iCs/>
                                  <w:sz w:val="20"/>
                                  <w:szCs w:val="20"/>
                                  <w:lang w:val="en-US"/>
                                </w:rPr>
                                <w:t>Input</w:t>
                              </w:r>
                            </w:p>
                          </w:txbxContent>
                        </v:textbox>
                      </v:shape>
                      <v:shape id="Straight Arrow Connector 337" o:spid="_x0000_s1320" type="#_x0000_t32" style="position:absolute;left:2628;top:9472;width:1259;height:43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" strokecolor="#4472c4 [3204]" strokeweight=".5pt">
                        <v:stroke endarrow="block" joinstyle="miter"/>
                      </v:shape>
                    </v:group>
                  </v:group>
                </v:group>
                <v:shape id="Text Box 342" o:spid="_x0000_s1321" type="#_x0000_t202" style="position:absolute;top:54978;width:53778;height:2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" stroked="f">
                  <v:textbox style="mso-fit-shape-to-text:t" inset="0,0,0,0">
                    <w:txbxContent>
                      <w:p w14:paraId="6591E167" w14:textId="77777777" w:rsidR="00BD5692" w:rsidRPr="00ED2BFB" w:rsidRDefault="00BD5692" w:rsidP="00B316D0">
                        <w:pPr>
                          <w:pStyle w:val="Caption"/>
                          <w:rPr>
                            <w:rFonts w:ascii="Open Sans" w:hAnsi="Open Sans" w:cs="Open Sans"/>
                            <w:noProof/>
                            <w:color w:val="525C65"/>
                            <w:sz w:val="22"/>
                            <w:szCs w:val="22"/>
                          </w:rPr>
                        </w:pPr>
                        <w:r w:rsidRPr="00ED2BFB">
                          <w:rPr>
                            <w:sz w:val="22"/>
                            <w:szCs w:val="22"/>
                          </w:rPr>
                          <w:t xml:space="preserve">Figure </w:t>
                        </w:r>
                        <w:r w:rsidRPr="00ED2BFB">
                          <w:rPr>
                            <w:sz w:val="22"/>
                            <w:szCs w:val="22"/>
                          </w:rPr>
                          <w:fldChar w:fldCharType="begin"/>
                        </w:r>
                        <w:r w:rsidRPr="00ED2BFB">
                          <w:rPr>
                            <w:sz w:val="22"/>
                            <w:szCs w:val="22"/>
                          </w:rPr>
                          <w:instrText xml:space="preserve"> SEQ Figure \* ARABIC </w:instrText>
                        </w:r>
                        <w:r w:rsidRPr="00ED2BFB">
                          <w:rPr>
                            <w:sz w:val="22"/>
                            <w:szCs w:val="22"/>
                          </w:rPr>
                          <w:fldChar w:fldCharType="separate"/>
                        </w:r>
                        <w:r w:rsidRPr="00ED2BFB">
                          <w:rPr>
                            <w:noProof/>
                            <w:sz w:val="22"/>
                            <w:szCs w:val="22"/>
                          </w:rPr>
                          <w:t>3</w:t>
                        </w:r>
                        <w:r w:rsidRPr="00ED2BFB">
                          <w:rPr>
                            <w:noProof/>
                            <w:sz w:val="22"/>
                            <w:szCs w:val="22"/>
                          </w:rPr>
                          <w:fldChar w:fldCharType="end"/>
                        </w:r>
                        <w:r w:rsidRPr="00ED2BFB">
                          <w:rPr>
                            <w:sz w:val="22"/>
                            <w:szCs w:val="22"/>
                          </w:rPr>
                          <w:t>: Doc2Vec model - distributed bag of words architecture - dm=0</w:t>
                        </w:r>
                      </w:p>
                    </w:txbxContent>
                  </v:textbox>
                </v:shape>
              </v:group>
            </w:pict>
          </mc:Fallback>
        </mc:AlternateContent>
      </w:r>
    </w:p>
    <w:p w14:paraId="7231F4FB" w14:textId="77777777" w:rsidR="00BD5692" w:rsidRDefault="00BD5692" w:rsidP="00204E89">
      <w:pPr>
        <w:spacing w:line="446" w:lineRule="atLeast"/>
        <w:rPr>
          <w:rFonts w:ascii="Open Sans" w:hAnsi="Open Sans" w:cs="Open Sans"/>
          <w:color w:val="525C65"/>
        </w:rPr>
      </w:pPr>
    </w:p>
    <w:p w14:paraId="01902538" w14:textId="77777777" w:rsidR="00BD5692" w:rsidRDefault="00BD5692" w:rsidP="00204E89">
      <w:pPr>
        <w:spacing w:line="446" w:lineRule="atLeast"/>
        <w:rPr>
          <w:rFonts w:ascii="Open Sans" w:hAnsi="Open Sans" w:cs="Open Sans"/>
          <w:color w:val="525C65"/>
        </w:rPr>
      </w:pPr>
    </w:p>
    <w:p w14:paraId="11F07557" w14:textId="77777777" w:rsidR="00BD5692" w:rsidRDefault="00BD5692" w:rsidP="00204E89">
      <w:pPr>
        <w:spacing w:line="446" w:lineRule="atLeast"/>
        <w:rPr>
          <w:rFonts w:ascii="Open Sans" w:hAnsi="Open Sans" w:cs="Open Sans"/>
          <w:color w:val="525C65"/>
        </w:rPr>
      </w:pPr>
    </w:p>
    <w:p w14:paraId="50D25396" w14:textId="77777777" w:rsidR="00BD5692" w:rsidRDefault="00BD5692" w:rsidP="00204E89">
      <w:pPr>
        <w:spacing w:line="446" w:lineRule="atLeast"/>
        <w:rPr>
          <w:rFonts w:ascii="Open Sans" w:hAnsi="Open Sans" w:cs="Open Sans"/>
          <w:color w:val="525C65"/>
        </w:rPr>
      </w:pPr>
    </w:p>
    <w:p w14:paraId="2FDD83B0" w14:textId="77777777" w:rsidR="00BD5692" w:rsidRDefault="00BD5692" w:rsidP="00204E89">
      <w:pPr>
        <w:spacing w:line="446" w:lineRule="atLeast"/>
        <w:rPr>
          <w:rFonts w:ascii="Open Sans" w:hAnsi="Open Sans" w:cs="Open Sans"/>
          <w:color w:val="525C65"/>
        </w:rPr>
      </w:pPr>
    </w:p>
    <w:p w14:paraId="6011BF2B" w14:textId="77777777" w:rsidR="00BD5692" w:rsidRDefault="00BD5692" w:rsidP="00204E89">
      <w:pPr>
        <w:spacing w:line="446" w:lineRule="atLeast"/>
        <w:rPr>
          <w:rFonts w:ascii="Open Sans" w:hAnsi="Open Sans" w:cs="Open Sans"/>
          <w:color w:val="525C65"/>
        </w:rPr>
      </w:pPr>
    </w:p>
    <w:p w14:paraId="23DFB25C" w14:textId="77777777" w:rsidR="00BD5692" w:rsidRDefault="00BD5692" w:rsidP="00204E89">
      <w:pPr>
        <w:spacing w:line="446" w:lineRule="atLeast"/>
        <w:rPr>
          <w:rFonts w:ascii="Open Sans" w:hAnsi="Open Sans" w:cs="Open Sans"/>
          <w:color w:val="525C65"/>
        </w:rPr>
      </w:pPr>
    </w:p>
    <w:p w14:paraId="57CA2FD0" w14:textId="77777777" w:rsidR="00BD5692" w:rsidRDefault="00BD5692" w:rsidP="00204E89">
      <w:pPr>
        <w:spacing w:line="446" w:lineRule="atLeast"/>
        <w:rPr>
          <w:rFonts w:ascii="Open Sans" w:hAnsi="Open Sans" w:cs="Open Sans"/>
          <w:color w:val="525C65"/>
        </w:rPr>
      </w:pPr>
    </w:p>
    <w:p w14:paraId="029927D7" w14:textId="77777777" w:rsidR="00BD5692" w:rsidRDefault="00BD5692" w:rsidP="00204E89">
      <w:pPr>
        <w:spacing w:line="446" w:lineRule="atLeast"/>
        <w:rPr>
          <w:rFonts w:ascii="Open Sans" w:hAnsi="Open Sans" w:cs="Open Sans"/>
          <w:color w:val="525C65"/>
        </w:rPr>
      </w:pPr>
    </w:p>
    <w:p w14:paraId="489A1E73" w14:textId="77777777" w:rsidR="00BD5692" w:rsidRDefault="00BD5692" w:rsidP="00204E89">
      <w:pPr>
        <w:spacing w:line="446" w:lineRule="atLeast"/>
        <w:rPr>
          <w:rFonts w:ascii="Open Sans" w:hAnsi="Open Sans" w:cs="Open Sans"/>
          <w:color w:val="525C65"/>
        </w:rPr>
      </w:pPr>
    </w:p>
    <w:p w14:paraId="5B8EF639" w14:textId="77777777" w:rsidR="00BD5692" w:rsidRDefault="00BD5692" w:rsidP="00204E89">
      <w:pPr>
        <w:spacing w:line="446" w:lineRule="atLeast"/>
        <w:rPr>
          <w:rFonts w:ascii="Open Sans" w:hAnsi="Open Sans" w:cs="Open Sans"/>
          <w:color w:val="525C65"/>
        </w:rPr>
      </w:pPr>
    </w:p>
    <w:p w14:paraId="1688CE63" w14:textId="77777777" w:rsidR="00BD5692" w:rsidRDefault="00BD5692" w:rsidP="00204E89">
      <w:pPr>
        <w:spacing w:line="446" w:lineRule="atLeast"/>
        <w:rPr>
          <w:rFonts w:ascii="Open Sans" w:hAnsi="Open Sans" w:cs="Open Sans"/>
          <w:color w:val="525C65"/>
        </w:rPr>
      </w:pPr>
    </w:p>
    <w:p w14:paraId="1962721A" w14:textId="77777777" w:rsidR="00BD5692" w:rsidRDefault="00BD5692" w:rsidP="00204E89">
      <w:pPr>
        <w:spacing w:line="446" w:lineRule="atLeast"/>
        <w:rPr>
          <w:rFonts w:ascii="Open Sans" w:hAnsi="Open Sans" w:cs="Open Sans"/>
          <w:color w:val="525C65"/>
        </w:rPr>
      </w:pPr>
    </w:p>
    <w:p w14:paraId="70C00385" w14:textId="77777777" w:rsidR="00BD5692" w:rsidRDefault="00BD5692" w:rsidP="00204E89">
      <w:pPr>
        <w:spacing w:line="446" w:lineRule="atLeast"/>
        <w:rPr>
          <w:rFonts w:ascii="Open Sans" w:hAnsi="Open Sans" w:cs="Open Sans"/>
          <w:color w:val="525C65"/>
        </w:rPr>
      </w:pPr>
    </w:p>
    <w:p w14:paraId="1153E860" w14:textId="77777777" w:rsidR="00BD5692" w:rsidRDefault="00BD5692" w:rsidP="00204E89">
      <w:pPr>
        <w:spacing w:line="446" w:lineRule="atLeast"/>
        <w:rPr>
          <w:rFonts w:ascii="Open Sans" w:hAnsi="Open Sans" w:cs="Open Sans"/>
          <w:color w:val="525C65"/>
        </w:rPr>
      </w:pPr>
    </w:p>
    <w:p w14:paraId="5B066372" w14:textId="77777777" w:rsidR="00BD5692" w:rsidRDefault="00BD5692" w:rsidP="00204E89">
      <w:pPr>
        <w:spacing w:line="446" w:lineRule="atLeast"/>
        <w:rPr>
          <w:rFonts w:ascii="Open Sans" w:hAnsi="Open Sans" w:cs="Open Sans"/>
          <w:color w:val="525C65"/>
        </w:rPr>
      </w:pPr>
    </w:p>
    <w:p w14:paraId="1F21EB93" w14:textId="77777777" w:rsidR="00BD5692" w:rsidRDefault="00BD5692" w:rsidP="00204E89">
      <w:pPr>
        <w:spacing w:line="446" w:lineRule="atLeast"/>
        <w:rPr>
          <w:rFonts w:ascii="Open Sans" w:hAnsi="Open Sans" w:cs="Open Sans"/>
          <w:color w:val="525C65"/>
        </w:rPr>
      </w:pPr>
    </w:p>
    <w:p w14:paraId="7357341A" w14:textId="77777777" w:rsidR="00BD5692" w:rsidRDefault="00BD5692" w:rsidP="00204E89">
      <w:pPr>
        <w:spacing w:line="446" w:lineRule="atLeast"/>
        <w:rPr>
          <w:rFonts w:ascii="Open Sans" w:hAnsi="Open Sans" w:cs="Open Sans"/>
          <w:color w:val="525C65"/>
        </w:rPr>
      </w:pPr>
    </w:p>
    <w:p w14:paraId="7376B125" w14:textId="77777777" w:rsidR="00BD5692" w:rsidRDefault="00BD5692" w:rsidP="00204E89">
      <w:pPr>
        <w:spacing w:line="446" w:lineRule="atLeast"/>
        <w:rPr>
          <w:rFonts w:ascii="Open Sans" w:hAnsi="Open Sans" w:cs="Open Sans"/>
          <w:color w:val="525C65"/>
        </w:rPr>
      </w:pPr>
    </w:p>
    <w:p w14:paraId="2B76C145" w14:textId="77777777" w:rsidR="00BD5692" w:rsidRDefault="00BD5692" w:rsidP="00A11EFF">
      <w:r w:rsidRPr="00A11EFF">
        <w:rPr>
          <w:highlight w:val="yellow"/>
        </w:rPr>
        <w:t>WHERE HAS DOC2VEC BEEN USEFUL FOR FINANCIAL PREDICTIONS</w:t>
      </w:r>
    </w:p>
    <w:p w14:paraId="05E12C0B" w14:textId="77777777" w:rsidR="00BD5692" w:rsidRDefault="00BD5692" w:rsidP="00A11EFF"/>
    <w:p w14:paraId="3E040973" w14:textId="77777777" w:rsidR="00BD5692" w:rsidRDefault="00BD5692" w:rsidP="00204E89">
      <w:pPr>
        <w:spacing w:line="446" w:lineRule="atLeast"/>
        <w:rPr>
          <w:rFonts w:ascii="Open Sans" w:hAnsi="Open Sans" w:cs="Open Sans"/>
          <w:color w:val="525C65"/>
        </w:rPr>
      </w:pPr>
    </w:p>
    <w:p w14:paraId="3BEB657B" w14:textId="56B3A524" w:rsidR="00BD5692" w:rsidRDefault="00BD5692" w:rsidP="007811DD">
      <w:pPr>
        <w:pStyle w:val="Heading2"/>
        <w:numPr>
          <w:ilvl w:val="1"/>
          <w:numId w:val="9"/>
        </w:numPr>
      </w:pPr>
      <w:r>
        <w:t>S&amp;P 500 time series analysis</w:t>
      </w:r>
    </w:p>
    <w:p w14:paraId="50A0FE51" w14:textId="0B68167D" w:rsidR="00BD5692" w:rsidRDefault="00BD5692" w:rsidP="00204E89">
      <w:r>
        <w:t>As part of feature extraction - econometric time series analysis has been run on the S&amp;P 500 data. The aim of this analysis was to find the linear model of best fit to the S&amp;P 500 data and then include relevant autoregressive variables in the final dataset under the assumption that they will be relevant in the highly non-linear ML models. An initial analysis was done on the S&amp;P 500 data after April 20</w:t>
      </w:r>
      <w:r w:rsidRPr="00771BC9">
        <w:rPr>
          <w:vertAlign w:val="superscript"/>
        </w:rPr>
        <w:t>th</w:t>
      </w:r>
      <w:r>
        <w:t xml:space="preserve"> 1982 because opening and closing prices are differentiated between from that date onwards. This analysis found a large array of significant variables – more than half the days of the month, the month of September, a few specific years, 10 non-consecutive lags and the first lag of volume of trade. The significance of these variables, </w:t>
      </w:r>
      <w:r>
        <w:lastRenderedPageBreak/>
        <w:t>particularly the days of the month were difficult to explain rationally. However, they did indicate persistence of volatility. This volatility persistence and the fact that volume is a strong indicator of absolute price change encouraged a second round of analysis that was done on all data following the initial recording of volume in 1950. This second round of analysis was focussed on finding an autoregressive conditional heteroskedasticity (ARCH) model that fit the data well. The analysis concluded with the selection of an ARMA (1,0) GARCH (1,1) model. Thus, the core variables selected for inclusion in the final data set are the first lag of standardized volume, the first lag of daily percentage change, the first residual of daily percentage change  (DPC) predicted by an ARMA (1,0) model</w:t>
      </w:r>
      <w:r w:rsidR="002D5BB8">
        <w:t xml:space="preserve"> and </w:t>
      </w:r>
      <w:r>
        <w:t>the first lag of variance of the DPC</w:t>
      </w:r>
      <w:r w:rsidR="002D5BB8">
        <w:t>.</w:t>
      </w:r>
      <w:r>
        <w:t xml:space="preserve"> </w:t>
      </w:r>
    </w:p>
    <w:p w14:paraId="4B495313" w14:textId="77777777" w:rsidR="00BD5692" w:rsidRDefault="00BD5692" w:rsidP="00204E89"/>
    <w:p w14:paraId="5704DE16" w14:textId="523A8325" w:rsidR="00BD5692" w:rsidRPr="00204E89" w:rsidRDefault="00BD5692" w:rsidP="007811DD">
      <w:pPr>
        <w:pStyle w:val="Heading4"/>
      </w:pPr>
      <w:r>
        <w:t>1982 onwards</w:t>
      </w:r>
    </w:p>
    <w:p w14:paraId="70C8D831" w14:textId="69806561" w:rsidR="00BD5692" w:rsidRDefault="00BD5692" w:rsidP="00980A4E">
      <w:r>
        <w:t>Running time series analysis on the daily percentage change in the S&amp;P 500 after April 20</w:t>
      </w:r>
      <w:r w:rsidRPr="00E86EF9">
        <w:rPr>
          <w:vertAlign w:val="superscript"/>
        </w:rPr>
        <w:t>th</w:t>
      </w:r>
      <w:r>
        <w:t xml:space="preserve"> 1982 has revealed 10 significant non-consecutive lags. The ‘Daily percentage change ‘variable was created by taking the percentage difference between the ‘Close’ and ‘Open’ variables for each day of the data. Before April 20</w:t>
      </w:r>
      <w:r w:rsidRPr="003209DC">
        <w:rPr>
          <w:vertAlign w:val="superscript"/>
        </w:rPr>
        <w:t>th</w:t>
      </w:r>
      <w:r>
        <w:t xml:space="preserve"> 1982 the ‘Open’ and ‘Close’ variables hold identical values, hence the time series analysis only being run after that date. As can be seen in Figure 1, ‘Daily percentage change’ is naturally stationary. This is supported by the results of an Augmented Dickey-Fuller unit root test which indicated that no unit root is present in the data. Running a partial autocorrelation function revealed 10 significant lags (these were lagged by 1,</w:t>
      </w:r>
      <w:r w:rsidR="005822BE">
        <w:t xml:space="preserve"> </w:t>
      </w:r>
      <w:r>
        <w:t>2,</w:t>
      </w:r>
      <w:r w:rsidR="005822BE">
        <w:t xml:space="preserve"> </w:t>
      </w:r>
      <w:r>
        <w:t>4,</w:t>
      </w:r>
      <w:r w:rsidR="005822BE">
        <w:t xml:space="preserve"> </w:t>
      </w:r>
      <w:r>
        <w:t>12,</w:t>
      </w:r>
      <w:r w:rsidR="005822BE">
        <w:t xml:space="preserve"> </w:t>
      </w:r>
      <w:r>
        <w:t>15,</w:t>
      </w:r>
      <w:r w:rsidR="005822BE">
        <w:t xml:space="preserve"> </w:t>
      </w:r>
      <w:r>
        <w:t>16,</w:t>
      </w:r>
      <w:r w:rsidR="005822BE">
        <w:t xml:space="preserve"> </w:t>
      </w:r>
      <w:r>
        <w:t>18,</w:t>
      </w:r>
      <w:r w:rsidR="005822BE">
        <w:t xml:space="preserve"> </w:t>
      </w:r>
      <w:r>
        <w:t>27,</w:t>
      </w:r>
      <w:r w:rsidR="005822BE">
        <w:t xml:space="preserve"> </w:t>
      </w:r>
      <w:r>
        <w:t>32, and 34 periods). Regressing ‘Daily percentage change’ on all 10 significant lags reinforced the finding by yielding significance above the 95% confidence interval for all 10 lags. Further, regressing the daily percentage change on weekday, monthday, month and year categorical variables yielded the significant correlations depicted in Table 1 (none of the weekdays were significant). Regressing on the categorical variables and the lags simultaneously yielded similar results with increased significance for 2002 (to the 99% level) and 2008 (to the 99,9% level) and the addition of 2018 (significant at the 95% level), further an extra 4 monthdays were deemed significant - bringing the total to 21 (out of 31) significant monthdays, finally, some of the significance levels on the lags changed. These statistics are depicted in Table 2. Adding a normalized (distributed standard normal) volume variable lagged by one period to the regression yields a significance at the 99% level on the lagged volume variable and alters the significance on the year variables as reported in Table 3.</w:t>
      </w:r>
    </w:p>
    <w:p w14:paraId="641AC6B6" w14:textId="77777777" w:rsidR="00BD5692" w:rsidRDefault="00BD5692" w:rsidP="00980A4E"/>
    <w:p w14:paraId="72461825" w14:textId="2450BE17" w:rsidR="00BD5692" w:rsidRDefault="00BD5692" w:rsidP="00980A4E">
      <w:r>
        <w:t>While the years 2002 and 2008 are justifiable as significant because of the financial crashes that happened in each of those years (2002 – dot com bubble and 2008 housing bubble) and September is also relatable to the housing bubble; it is difficult to rationally justify the monthday variables as significant regardless of their quantitative significance. The high number of lags is also difficult to justify and implies rather that there may be persistence of volatility. Thus the following section focusses on the modelling of volatility over a time period that maximises the inclusion of volume statistics in the data. All of the analysis reported in this section was done in R using the packages ‘stats’, ‘</w:t>
      </w:r>
      <w:proofErr w:type="spellStart"/>
      <w:r>
        <w:t>dplyr</w:t>
      </w:r>
      <w:proofErr w:type="spellEnd"/>
      <w:r>
        <w:t>’, ‘</w:t>
      </w:r>
      <w:proofErr w:type="spellStart"/>
      <w:r>
        <w:t>urca</w:t>
      </w:r>
      <w:proofErr w:type="spellEnd"/>
      <w:r>
        <w:t>’, ‘</w:t>
      </w:r>
      <w:proofErr w:type="spellStart"/>
      <w:r>
        <w:t>tidyverse</w:t>
      </w:r>
      <w:proofErr w:type="spellEnd"/>
      <w:r>
        <w:t>’, ‘ggplot2’ and ‘</w:t>
      </w:r>
      <w:proofErr w:type="spellStart"/>
      <w:r>
        <w:t>fixest</w:t>
      </w:r>
      <w:proofErr w:type="spellEnd"/>
      <w:r>
        <w:t xml:space="preserve">’ </w:t>
      </w:r>
      <w:sdt>
        <w:sdtPr>
          <w:rPr>
            <w:color w:val="000000"/>
          </w:rPr>
          <w:tag w:val="MENDELEY_CITATION_v3_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"/>
          <w:id w:val="-1855106499"/>
          <w:placeholder>
            <w:docPart w:val="EA974465D9E14044AFFE87F0DA8385C6"/>
          </w:placeholder>
        </w:sdtPr>
        <w:sdtContent>
          <w:r w:rsidR="00D3383A" w:rsidRPr="00D3383A">
            <w:rPr>
              <w:color w:val="000000"/>
            </w:rPr>
            <w:t>(Marais, 2022)</w:t>
          </w:r>
        </w:sdtContent>
      </w:sdt>
      <w:r>
        <w:t>.</w:t>
      </w:r>
    </w:p>
    <w:p w14:paraId="06193017" w14:textId="77777777" w:rsidR="00BD5692" w:rsidRDefault="00BD5692" w:rsidP="00980A4E"/>
    <w:p w14:paraId="0F56A485" w14:textId="77777777" w:rsidR="00BD5692" w:rsidRPr="000E46AE" w:rsidRDefault="00BD5692" w:rsidP="000E46AE"/>
    <w:tbl>
      <w:tblPr>
        <w:tblStyle w:val="TableGrid"/>
        <w:tblW w:w="0" w:type="auto"/>
        <w:tblLook w:val="04A0" w:firstRow="1" w:lastRow="0" w:firstColumn="1" w:lastColumn="0" w:noHBand="0" w:noVBand="1"/>
      </w:tblPr>
      <w:tblGrid>
        <w:gridCol w:w="2383"/>
        <w:gridCol w:w="2370"/>
        <w:gridCol w:w="2209"/>
        <w:gridCol w:w="2054"/>
      </w:tblGrid>
      <w:tr w:rsidR="00BD5692" w14:paraId="009E50DD" w14:textId="77777777" w:rsidTr="001E69EE">
        <w:trPr>
          <w:trHeight w:val="290"/>
        </w:trPr>
        <w:tc>
          <w:tcPr>
            <w:tcW w:w="2383" w:type="dxa"/>
            <w:shd w:val="clear" w:color="auto" w:fill="8C0025"/>
          </w:tcPr>
          <w:p w14:paraId="09F244B5" w14:textId="77777777" w:rsidR="00BD5692" w:rsidRPr="00B5012F" w:rsidRDefault="00BD5692" w:rsidP="00B5012F">
            <w:pPr>
              <w:jc w:val="center"/>
              <w:rPr>
                <w:b/>
                <w:bCs/>
                <w:color w:val="FFFFFF" w:themeColor="background1"/>
              </w:rPr>
            </w:pPr>
            <w:r w:rsidRPr="00B5012F">
              <w:rPr>
                <w:b/>
                <w:bCs/>
                <w:color w:val="FFFFFF" w:themeColor="background1"/>
              </w:rPr>
              <w:t>Monthday</w:t>
            </w:r>
          </w:p>
        </w:tc>
        <w:tc>
          <w:tcPr>
            <w:tcW w:w="2370" w:type="dxa"/>
            <w:shd w:val="clear" w:color="auto" w:fill="8C0025"/>
          </w:tcPr>
          <w:p w14:paraId="2E4284AF" w14:textId="77777777" w:rsidR="00BD5692" w:rsidRPr="00B5012F" w:rsidRDefault="00BD5692" w:rsidP="00B5012F">
            <w:pPr>
              <w:jc w:val="center"/>
              <w:rPr>
                <w:b/>
                <w:bCs/>
                <w:color w:val="FFFFFF" w:themeColor="background1"/>
              </w:rPr>
            </w:pPr>
            <w:r w:rsidRPr="00B5012F">
              <w:rPr>
                <w:b/>
                <w:bCs/>
                <w:color w:val="FFFFFF" w:themeColor="background1"/>
              </w:rPr>
              <w:t>Month</w:t>
            </w:r>
          </w:p>
        </w:tc>
        <w:tc>
          <w:tcPr>
            <w:tcW w:w="2209" w:type="dxa"/>
            <w:shd w:val="clear" w:color="auto" w:fill="8C0025"/>
          </w:tcPr>
          <w:p w14:paraId="48E8F881" w14:textId="77777777" w:rsidR="00BD5692" w:rsidRPr="00B5012F" w:rsidRDefault="00BD5692" w:rsidP="00B5012F">
            <w:pPr>
              <w:jc w:val="center"/>
              <w:rPr>
                <w:b/>
                <w:bCs/>
                <w:color w:val="FFFFFF" w:themeColor="background1"/>
              </w:rPr>
            </w:pPr>
            <w:r w:rsidRPr="00B5012F">
              <w:rPr>
                <w:b/>
                <w:bCs/>
                <w:color w:val="FFFFFF" w:themeColor="background1"/>
              </w:rPr>
              <w:t>Year</w:t>
            </w:r>
          </w:p>
        </w:tc>
        <w:tc>
          <w:tcPr>
            <w:tcW w:w="2054" w:type="dxa"/>
            <w:shd w:val="clear" w:color="auto" w:fill="8C0025"/>
          </w:tcPr>
          <w:p w14:paraId="2C9238EB" w14:textId="77777777" w:rsidR="00BD5692" w:rsidRPr="00B5012F" w:rsidRDefault="00BD5692" w:rsidP="00B5012F">
            <w:pPr>
              <w:jc w:val="center"/>
              <w:rPr>
                <w:b/>
                <w:bCs/>
                <w:color w:val="FFFFFF" w:themeColor="background1"/>
              </w:rPr>
            </w:pPr>
            <w:r>
              <w:rPr>
                <w:b/>
                <w:bCs/>
                <w:color w:val="FFFFFF" w:themeColor="background1"/>
              </w:rPr>
              <w:t>Lags</w:t>
            </w:r>
          </w:p>
        </w:tc>
      </w:tr>
      <w:tr w:rsidR="00BD5692" w14:paraId="7C3D5CAC" w14:textId="77777777" w:rsidTr="001E69EE">
        <w:trPr>
          <w:trHeight w:val="273"/>
        </w:trPr>
        <w:tc>
          <w:tcPr>
            <w:tcW w:w="2383" w:type="dxa"/>
          </w:tcPr>
          <w:p w14:paraId="5490D852" w14:textId="77777777" w:rsidR="00BD5692" w:rsidRDefault="00BD5692" w:rsidP="001E69EE">
            <w:r>
              <w:t>03 *</w:t>
            </w:r>
          </w:p>
        </w:tc>
        <w:tc>
          <w:tcPr>
            <w:tcW w:w="2370" w:type="dxa"/>
          </w:tcPr>
          <w:p w14:paraId="53C797CF" w14:textId="77777777" w:rsidR="00BD5692" w:rsidRDefault="00BD5692" w:rsidP="001E69EE">
            <w:r>
              <w:t>September *</w:t>
            </w:r>
          </w:p>
        </w:tc>
        <w:tc>
          <w:tcPr>
            <w:tcW w:w="2209" w:type="dxa"/>
          </w:tcPr>
          <w:p w14:paraId="2B17B339" w14:textId="77777777" w:rsidR="00BD5692" w:rsidRDefault="00BD5692" w:rsidP="001E69EE">
            <w:r>
              <w:t>2002 .</w:t>
            </w:r>
          </w:p>
        </w:tc>
        <w:tc>
          <w:tcPr>
            <w:tcW w:w="2054" w:type="dxa"/>
          </w:tcPr>
          <w:p w14:paraId="47434F13" w14:textId="77777777" w:rsidR="00BD5692" w:rsidRDefault="00BD5692" w:rsidP="001E69EE">
            <w:r>
              <w:t>1 ***</w:t>
            </w:r>
          </w:p>
        </w:tc>
      </w:tr>
      <w:tr w:rsidR="00BD5692" w14:paraId="29055E81" w14:textId="77777777" w:rsidTr="001E69EE">
        <w:trPr>
          <w:trHeight w:val="290"/>
        </w:trPr>
        <w:tc>
          <w:tcPr>
            <w:tcW w:w="2383" w:type="dxa"/>
          </w:tcPr>
          <w:p w14:paraId="59192B58" w14:textId="77777777" w:rsidR="00BD5692" w:rsidRDefault="00BD5692" w:rsidP="001E69EE">
            <w:r>
              <w:t>04 *</w:t>
            </w:r>
          </w:p>
        </w:tc>
        <w:tc>
          <w:tcPr>
            <w:tcW w:w="2370" w:type="dxa"/>
          </w:tcPr>
          <w:p w14:paraId="35A0A85C" w14:textId="77777777" w:rsidR="00BD5692" w:rsidRDefault="00BD5692" w:rsidP="001E69EE"/>
        </w:tc>
        <w:tc>
          <w:tcPr>
            <w:tcW w:w="2209" w:type="dxa"/>
          </w:tcPr>
          <w:p w14:paraId="6F679FA5" w14:textId="77777777" w:rsidR="00BD5692" w:rsidRDefault="00BD5692" w:rsidP="001E69EE">
            <w:r>
              <w:t>2008 *</w:t>
            </w:r>
          </w:p>
        </w:tc>
        <w:tc>
          <w:tcPr>
            <w:tcW w:w="2054" w:type="dxa"/>
          </w:tcPr>
          <w:p w14:paraId="75646F0E" w14:textId="77777777" w:rsidR="00BD5692" w:rsidRDefault="00BD5692" w:rsidP="001E69EE">
            <w:r>
              <w:t>2 ***</w:t>
            </w:r>
          </w:p>
        </w:tc>
      </w:tr>
      <w:tr w:rsidR="00BD5692" w14:paraId="34544E19" w14:textId="77777777" w:rsidTr="001E69EE">
        <w:trPr>
          <w:trHeight w:val="290"/>
        </w:trPr>
        <w:tc>
          <w:tcPr>
            <w:tcW w:w="2383" w:type="dxa"/>
          </w:tcPr>
          <w:p w14:paraId="4E073C6D" w14:textId="77777777" w:rsidR="00BD5692" w:rsidRDefault="00BD5692" w:rsidP="001E69EE">
            <w:r>
              <w:t>07 **</w:t>
            </w:r>
          </w:p>
        </w:tc>
        <w:tc>
          <w:tcPr>
            <w:tcW w:w="2370" w:type="dxa"/>
          </w:tcPr>
          <w:p w14:paraId="06A5F8F8" w14:textId="77777777" w:rsidR="00BD5692" w:rsidRDefault="00BD5692" w:rsidP="001E69EE"/>
        </w:tc>
        <w:tc>
          <w:tcPr>
            <w:tcW w:w="2209" w:type="dxa"/>
          </w:tcPr>
          <w:p w14:paraId="284CEDA1" w14:textId="77777777" w:rsidR="00BD5692" w:rsidRDefault="00BD5692" w:rsidP="001E69EE"/>
        </w:tc>
        <w:tc>
          <w:tcPr>
            <w:tcW w:w="2054" w:type="dxa"/>
          </w:tcPr>
          <w:p w14:paraId="2A45016C" w14:textId="77777777" w:rsidR="00BD5692" w:rsidRDefault="00BD5692" w:rsidP="001E69EE">
            <w:r>
              <w:t>4 **</w:t>
            </w:r>
          </w:p>
        </w:tc>
      </w:tr>
      <w:tr w:rsidR="00BD5692" w14:paraId="7E8AC688" w14:textId="77777777" w:rsidTr="001E69EE">
        <w:trPr>
          <w:trHeight w:val="273"/>
        </w:trPr>
        <w:tc>
          <w:tcPr>
            <w:tcW w:w="2383" w:type="dxa"/>
          </w:tcPr>
          <w:p w14:paraId="2144E1F6" w14:textId="77777777" w:rsidR="00BD5692" w:rsidRDefault="00BD5692" w:rsidP="001E69EE">
            <w:r>
              <w:t>09 ***</w:t>
            </w:r>
          </w:p>
        </w:tc>
        <w:tc>
          <w:tcPr>
            <w:tcW w:w="2370" w:type="dxa"/>
          </w:tcPr>
          <w:p w14:paraId="6A9D5BC7" w14:textId="77777777" w:rsidR="00BD5692" w:rsidRDefault="00BD5692" w:rsidP="001E69EE"/>
        </w:tc>
        <w:tc>
          <w:tcPr>
            <w:tcW w:w="2209" w:type="dxa"/>
          </w:tcPr>
          <w:p w14:paraId="31D6D116" w14:textId="77777777" w:rsidR="00BD5692" w:rsidRDefault="00BD5692" w:rsidP="001E69EE"/>
        </w:tc>
        <w:tc>
          <w:tcPr>
            <w:tcW w:w="2054" w:type="dxa"/>
          </w:tcPr>
          <w:p w14:paraId="19201322" w14:textId="77777777" w:rsidR="00BD5692" w:rsidRDefault="00BD5692" w:rsidP="001E69EE">
            <w:r>
              <w:t>12 ***</w:t>
            </w:r>
          </w:p>
        </w:tc>
      </w:tr>
      <w:tr w:rsidR="00BD5692" w14:paraId="238A3FDE" w14:textId="77777777" w:rsidTr="001E69EE">
        <w:trPr>
          <w:trHeight w:val="290"/>
        </w:trPr>
        <w:tc>
          <w:tcPr>
            <w:tcW w:w="2383" w:type="dxa"/>
          </w:tcPr>
          <w:p w14:paraId="2CEF3EAD" w14:textId="77777777" w:rsidR="00BD5692" w:rsidRDefault="00BD5692" w:rsidP="001E69EE">
            <w:r>
              <w:lastRenderedPageBreak/>
              <w:t>10 *</w:t>
            </w:r>
          </w:p>
        </w:tc>
        <w:tc>
          <w:tcPr>
            <w:tcW w:w="2370" w:type="dxa"/>
          </w:tcPr>
          <w:p w14:paraId="714442A5" w14:textId="77777777" w:rsidR="00BD5692" w:rsidRDefault="00BD5692" w:rsidP="001E69EE"/>
        </w:tc>
        <w:tc>
          <w:tcPr>
            <w:tcW w:w="2209" w:type="dxa"/>
          </w:tcPr>
          <w:p w14:paraId="62BD9EF0" w14:textId="77777777" w:rsidR="00BD5692" w:rsidRDefault="00BD5692" w:rsidP="001E69EE"/>
        </w:tc>
        <w:tc>
          <w:tcPr>
            <w:tcW w:w="2054" w:type="dxa"/>
          </w:tcPr>
          <w:p w14:paraId="1F8745B7" w14:textId="77777777" w:rsidR="00BD5692" w:rsidRDefault="00BD5692" w:rsidP="001E69EE">
            <w:r>
              <w:t>15 ***</w:t>
            </w:r>
          </w:p>
        </w:tc>
      </w:tr>
      <w:tr w:rsidR="00BD5692" w14:paraId="03433635" w14:textId="77777777" w:rsidTr="001E69EE">
        <w:trPr>
          <w:trHeight w:val="290"/>
        </w:trPr>
        <w:tc>
          <w:tcPr>
            <w:tcW w:w="2383" w:type="dxa"/>
          </w:tcPr>
          <w:p w14:paraId="09C0FEF2" w14:textId="77777777" w:rsidR="00BD5692" w:rsidRDefault="00BD5692" w:rsidP="001E69EE">
            <w:r>
              <w:t>11 *</w:t>
            </w:r>
          </w:p>
        </w:tc>
        <w:tc>
          <w:tcPr>
            <w:tcW w:w="2370" w:type="dxa"/>
          </w:tcPr>
          <w:p w14:paraId="4C012E7B" w14:textId="77777777" w:rsidR="00BD5692" w:rsidRDefault="00BD5692" w:rsidP="001E69EE"/>
        </w:tc>
        <w:tc>
          <w:tcPr>
            <w:tcW w:w="2209" w:type="dxa"/>
          </w:tcPr>
          <w:p w14:paraId="6460F0BC" w14:textId="77777777" w:rsidR="00BD5692" w:rsidRDefault="00BD5692" w:rsidP="001E69EE"/>
        </w:tc>
        <w:tc>
          <w:tcPr>
            <w:tcW w:w="2054" w:type="dxa"/>
          </w:tcPr>
          <w:p w14:paraId="76004425" w14:textId="77777777" w:rsidR="00BD5692" w:rsidRDefault="00BD5692" w:rsidP="001E69EE">
            <w:r>
              <w:t>16 ***</w:t>
            </w:r>
          </w:p>
        </w:tc>
      </w:tr>
      <w:tr w:rsidR="00BD5692" w14:paraId="0F43B22B" w14:textId="77777777" w:rsidTr="001E69EE">
        <w:trPr>
          <w:trHeight w:val="273"/>
        </w:trPr>
        <w:tc>
          <w:tcPr>
            <w:tcW w:w="2383" w:type="dxa"/>
          </w:tcPr>
          <w:p w14:paraId="44833EFC" w14:textId="77777777" w:rsidR="00BD5692" w:rsidRDefault="00BD5692" w:rsidP="001E69EE">
            <w:r>
              <w:t>12 .</w:t>
            </w:r>
          </w:p>
        </w:tc>
        <w:tc>
          <w:tcPr>
            <w:tcW w:w="2370" w:type="dxa"/>
          </w:tcPr>
          <w:p w14:paraId="7A141812" w14:textId="77777777" w:rsidR="00BD5692" w:rsidRDefault="00BD5692" w:rsidP="001E69EE"/>
        </w:tc>
        <w:tc>
          <w:tcPr>
            <w:tcW w:w="2209" w:type="dxa"/>
          </w:tcPr>
          <w:p w14:paraId="6FEC692A" w14:textId="77777777" w:rsidR="00BD5692" w:rsidRDefault="00BD5692" w:rsidP="001E69EE"/>
        </w:tc>
        <w:tc>
          <w:tcPr>
            <w:tcW w:w="2054" w:type="dxa"/>
          </w:tcPr>
          <w:p w14:paraId="5B8B6F8F" w14:textId="77777777" w:rsidR="00BD5692" w:rsidRDefault="00BD5692" w:rsidP="001E69EE">
            <w:r>
              <w:t>18 *</w:t>
            </w:r>
          </w:p>
        </w:tc>
      </w:tr>
      <w:tr w:rsidR="00BD5692" w14:paraId="608C24D2" w14:textId="77777777" w:rsidTr="001E69EE">
        <w:trPr>
          <w:trHeight w:val="290"/>
        </w:trPr>
        <w:tc>
          <w:tcPr>
            <w:tcW w:w="2383" w:type="dxa"/>
          </w:tcPr>
          <w:p w14:paraId="3316E0B5" w14:textId="77777777" w:rsidR="00BD5692" w:rsidRDefault="00BD5692" w:rsidP="001E69EE">
            <w:r>
              <w:t>15 *</w:t>
            </w:r>
          </w:p>
        </w:tc>
        <w:tc>
          <w:tcPr>
            <w:tcW w:w="2370" w:type="dxa"/>
          </w:tcPr>
          <w:p w14:paraId="0FB7455E" w14:textId="77777777" w:rsidR="00BD5692" w:rsidRDefault="00BD5692" w:rsidP="001E69EE"/>
        </w:tc>
        <w:tc>
          <w:tcPr>
            <w:tcW w:w="2209" w:type="dxa"/>
          </w:tcPr>
          <w:p w14:paraId="04ECD0D0" w14:textId="77777777" w:rsidR="00BD5692" w:rsidRDefault="00BD5692" w:rsidP="001E69EE"/>
        </w:tc>
        <w:tc>
          <w:tcPr>
            <w:tcW w:w="2054" w:type="dxa"/>
          </w:tcPr>
          <w:p w14:paraId="0C136EBE" w14:textId="77777777" w:rsidR="00BD5692" w:rsidRDefault="00BD5692" w:rsidP="001E69EE">
            <w:r>
              <w:t>27 **</w:t>
            </w:r>
          </w:p>
        </w:tc>
      </w:tr>
      <w:tr w:rsidR="00BD5692" w14:paraId="5FCFFF9A" w14:textId="77777777" w:rsidTr="001E69EE">
        <w:trPr>
          <w:trHeight w:val="290"/>
        </w:trPr>
        <w:tc>
          <w:tcPr>
            <w:tcW w:w="2383" w:type="dxa"/>
          </w:tcPr>
          <w:p w14:paraId="7B6D7629" w14:textId="77777777" w:rsidR="00BD5692" w:rsidRDefault="00BD5692" w:rsidP="001E69EE">
            <w:r>
              <w:t>17 *</w:t>
            </w:r>
          </w:p>
        </w:tc>
        <w:tc>
          <w:tcPr>
            <w:tcW w:w="2370" w:type="dxa"/>
          </w:tcPr>
          <w:p w14:paraId="315AF5FC" w14:textId="77777777" w:rsidR="00BD5692" w:rsidRDefault="00BD5692" w:rsidP="001E69EE"/>
        </w:tc>
        <w:tc>
          <w:tcPr>
            <w:tcW w:w="2209" w:type="dxa"/>
          </w:tcPr>
          <w:p w14:paraId="099B9E64" w14:textId="77777777" w:rsidR="00BD5692" w:rsidRDefault="00BD5692" w:rsidP="001E69EE"/>
        </w:tc>
        <w:tc>
          <w:tcPr>
            <w:tcW w:w="2054" w:type="dxa"/>
          </w:tcPr>
          <w:p w14:paraId="32180DA3" w14:textId="77777777" w:rsidR="00BD5692" w:rsidRDefault="00BD5692" w:rsidP="001E69EE">
            <w:r>
              <w:t>32 *</w:t>
            </w:r>
          </w:p>
        </w:tc>
      </w:tr>
      <w:tr w:rsidR="00BD5692" w14:paraId="3614B887" w14:textId="77777777" w:rsidTr="001E69EE">
        <w:trPr>
          <w:trHeight w:val="273"/>
        </w:trPr>
        <w:tc>
          <w:tcPr>
            <w:tcW w:w="2383" w:type="dxa"/>
          </w:tcPr>
          <w:p w14:paraId="498DAB89" w14:textId="77777777" w:rsidR="00BD5692" w:rsidRDefault="00BD5692" w:rsidP="001E69EE">
            <w:r>
              <w:t>19 ***</w:t>
            </w:r>
          </w:p>
        </w:tc>
        <w:tc>
          <w:tcPr>
            <w:tcW w:w="2370" w:type="dxa"/>
          </w:tcPr>
          <w:p w14:paraId="5AFA7285" w14:textId="77777777" w:rsidR="00BD5692" w:rsidRDefault="00BD5692" w:rsidP="001E69EE"/>
        </w:tc>
        <w:tc>
          <w:tcPr>
            <w:tcW w:w="2209" w:type="dxa"/>
          </w:tcPr>
          <w:p w14:paraId="55084AA8" w14:textId="77777777" w:rsidR="00BD5692" w:rsidRDefault="00BD5692" w:rsidP="001E69EE"/>
        </w:tc>
        <w:tc>
          <w:tcPr>
            <w:tcW w:w="2054" w:type="dxa"/>
          </w:tcPr>
          <w:p w14:paraId="3A24EFEA" w14:textId="77777777" w:rsidR="00BD5692" w:rsidRDefault="00BD5692" w:rsidP="001E69EE">
            <w:r>
              <w:t>34 ***</w:t>
            </w:r>
          </w:p>
        </w:tc>
      </w:tr>
      <w:tr w:rsidR="00BD5692" w14:paraId="381C848B" w14:textId="77777777" w:rsidTr="001E69EE">
        <w:trPr>
          <w:trHeight w:val="290"/>
        </w:trPr>
        <w:tc>
          <w:tcPr>
            <w:tcW w:w="2383" w:type="dxa"/>
          </w:tcPr>
          <w:p w14:paraId="53F7E8AF" w14:textId="77777777" w:rsidR="00BD5692" w:rsidRDefault="00BD5692" w:rsidP="001E69EE">
            <w:r>
              <w:t>20 **</w:t>
            </w:r>
          </w:p>
        </w:tc>
        <w:tc>
          <w:tcPr>
            <w:tcW w:w="2370" w:type="dxa"/>
          </w:tcPr>
          <w:p w14:paraId="68A67303" w14:textId="77777777" w:rsidR="00BD5692" w:rsidRDefault="00BD5692" w:rsidP="001E69EE"/>
        </w:tc>
        <w:tc>
          <w:tcPr>
            <w:tcW w:w="2209" w:type="dxa"/>
          </w:tcPr>
          <w:p w14:paraId="54973A71" w14:textId="77777777" w:rsidR="00BD5692" w:rsidRDefault="00BD5692" w:rsidP="001E69EE"/>
        </w:tc>
        <w:tc>
          <w:tcPr>
            <w:tcW w:w="2054" w:type="dxa"/>
          </w:tcPr>
          <w:p w14:paraId="48A9E0A9" w14:textId="77777777" w:rsidR="00BD5692" w:rsidRDefault="00BD5692" w:rsidP="001E69EE"/>
        </w:tc>
      </w:tr>
      <w:tr w:rsidR="00BD5692" w14:paraId="33F4747B" w14:textId="77777777" w:rsidTr="001E69EE">
        <w:trPr>
          <w:trHeight w:val="290"/>
        </w:trPr>
        <w:tc>
          <w:tcPr>
            <w:tcW w:w="2383" w:type="dxa"/>
          </w:tcPr>
          <w:p w14:paraId="39159779" w14:textId="77777777" w:rsidR="00BD5692" w:rsidRDefault="00BD5692" w:rsidP="001E69EE">
            <w:r>
              <w:t>22 **</w:t>
            </w:r>
          </w:p>
        </w:tc>
        <w:tc>
          <w:tcPr>
            <w:tcW w:w="2370" w:type="dxa"/>
          </w:tcPr>
          <w:p w14:paraId="0C60C1AB" w14:textId="77777777" w:rsidR="00BD5692" w:rsidRDefault="00BD5692" w:rsidP="001E69EE"/>
        </w:tc>
        <w:tc>
          <w:tcPr>
            <w:tcW w:w="2209" w:type="dxa"/>
          </w:tcPr>
          <w:p w14:paraId="76F28640" w14:textId="77777777" w:rsidR="00BD5692" w:rsidRDefault="00BD5692" w:rsidP="001E69EE"/>
        </w:tc>
        <w:tc>
          <w:tcPr>
            <w:tcW w:w="2054" w:type="dxa"/>
          </w:tcPr>
          <w:p w14:paraId="511529E1" w14:textId="77777777" w:rsidR="00BD5692" w:rsidRDefault="00BD5692" w:rsidP="001E69EE"/>
        </w:tc>
      </w:tr>
      <w:tr w:rsidR="00BD5692" w14:paraId="3F2B1AA4" w14:textId="77777777" w:rsidTr="001E69EE">
        <w:trPr>
          <w:trHeight w:val="273"/>
        </w:trPr>
        <w:tc>
          <w:tcPr>
            <w:tcW w:w="2383" w:type="dxa"/>
          </w:tcPr>
          <w:p w14:paraId="4425610F" w14:textId="77777777" w:rsidR="00BD5692" w:rsidRDefault="00BD5692" w:rsidP="001E69EE">
            <w:r>
              <w:t>23 **</w:t>
            </w:r>
          </w:p>
        </w:tc>
        <w:tc>
          <w:tcPr>
            <w:tcW w:w="2370" w:type="dxa"/>
          </w:tcPr>
          <w:p w14:paraId="69095623" w14:textId="77777777" w:rsidR="00BD5692" w:rsidRDefault="00BD5692" w:rsidP="001E69EE"/>
        </w:tc>
        <w:tc>
          <w:tcPr>
            <w:tcW w:w="2209" w:type="dxa"/>
          </w:tcPr>
          <w:p w14:paraId="263A66D1" w14:textId="77777777" w:rsidR="00BD5692" w:rsidRDefault="00BD5692" w:rsidP="001E69EE"/>
        </w:tc>
        <w:tc>
          <w:tcPr>
            <w:tcW w:w="2054" w:type="dxa"/>
          </w:tcPr>
          <w:p w14:paraId="29871B32" w14:textId="77777777" w:rsidR="00BD5692" w:rsidRDefault="00BD5692" w:rsidP="001E69EE"/>
        </w:tc>
      </w:tr>
      <w:tr w:rsidR="00BD5692" w14:paraId="22B8AD5F" w14:textId="77777777" w:rsidTr="001E69EE">
        <w:trPr>
          <w:trHeight w:val="290"/>
        </w:trPr>
        <w:tc>
          <w:tcPr>
            <w:tcW w:w="2383" w:type="dxa"/>
          </w:tcPr>
          <w:p w14:paraId="73A9D85F" w14:textId="77777777" w:rsidR="00BD5692" w:rsidRDefault="00BD5692" w:rsidP="001E69EE">
            <w:r>
              <w:t>24 *</w:t>
            </w:r>
          </w:p>
        </w:tc>
        <w:tc>
          <w:tcPr>
            <w:tcW w:w="2370" w:type="dxa"/>
          </w:tcPr>
          <w:p w14:paraId="55DEA9B3" w14:textId="77777777" w:rsidR="00BD5692" w:rsidRDefault="00BD5692" w:rsidP="001E69EE"/>
        </w:tc>
        <w:tc>
          <w:tcPr>
            <w:tcW w:w="2209" w:type="dxa"/>
          </w:tcPr>
          <w:p w14:paraId="5A211529" w14:textId="77777777" w:rsidR="00BD5692" w:rsidRDefault="00BD5692" w:rsidP="001E69EE"/>
        </w:tc>
        <w:tc>
          <w:tcPr>
            <w:tcW w:w="2054" w:type="dxa"/>
          </w:tcPr>
          <w:p w14:paraId="4235BDA1" w14:textId="77777777" w:rsidR="00BD5692" w:rsidRDefault="00BD5692" w:rsidP="001E69EE"/>
        </w:tc>
      </w:tr>
      <w:tr w:rsidR="00BD5692" w14:paraId="56DBDF3B" w14:textId="77777777" w:rsidTr="001E69EE">
        <w:trPr>
          <w:trHeight w:val="290"/>
        </w:trPr>
        <w:tc>
          <w:tcPr>
            <w:tcW w:w="2383" w:type="dxa"/>
          </w:tcPr>
          <w:p w14:paraId="21DFCDDC" w14:textId="77777777" w:rsidR="00BD5692" w:rsidRDefault="00BD5692" w:rsidP="001E69EE">
            <w:r>
              <w:t>25 .</w:t>
            </w:r>
          </w:p>
        </w:tc>
        <w:tc>
          <w:tcPr>
            <w:tcW w:w="2370" w:type="dxa"/>
          </w:tcPr>
          <w:p w14:paraId="21E93B2E" w14:textId="77777777" w:rsidR="00BD5692" w:rsidRDefault="00BD5692" w:rsidP="001E69EE"/>
        </w:tc>
        <w:tc>
          <w:tcPr>
            <w:tcW w:w="2209" w:type="dxa"/>
          </w:tcPr>
          <w:p w14:paraId="0B90076A" w14:textId="77777777" w:rsidR="00BD5692" w:rsidRDefault="00BD5692" w:rsidP="001E69EE"/>
        </w:tc>
        <w:tc>
          <w:tcPr>
            <w:tcW w:w="2054" w:type="dxa"/>
          </w:tcPr>
          <w:p w14:paraId="2F792DB9" w14:textId="77777777" w:rsidR="00BD5692" w:rsidRDefault="00BD5692" w:rsidP="001E69EE"/>
        </w:tc>
      </w:tr>
      <w:tr w:rsidR="00BD5692" w14:paraId="68279B1C" w14:textId="77777777" w:rsidTr="001E69EE">
        <w:trPr>
          <w:trHeight w:val="273"/>
        </w:trPr>
        <w:tc>
          <w:tcPr>
            <w:tcW w:w="2383" w:type="dxa"/>
          </w:tcPr>
          <w:p w14:paraId="4C0FD025" w14:textId="77777777" w:rsidR="00BD5692" w:rsidRDefault="00BD5692" w:rsidP="001E69EE">
            <w:r>
              <w:t>27 **</w:t>
            </w:r>
          </w:p>
        </w:tc>
        <w:tc>
          <w:tcPr>
            <w:tcW w:w="2370" w:type="dxa"/>
          </w:tcPr>
          <w:p w14:paraId="15B102FF" w14:textId="77777777" w:rsidR="00BD5692" w:rsidRDefault="00BD5692" w:rsidP="001E69EE"/>
        </w:tc>
        <w:tc>
          <w:tcPr>
            <w:tcW w:w="2209" w:type="dxa"/>
          </w:tcPr>
          <w:p w14:paraId="42CCA529" w14:textId="77777777" w:rsidR="00BD5692" w:rsidRDefault="00BD5692" w:rsidP="001E69EE"/>
        </w:tc>
        <w:tc>
          <w:tcPr>
            <w:tcW w:w="2054" w:type="dxa"/>
          </w:tcPr>
          <w:p w14:paraId="3FE8FC66" w14:textId="77777777" w:rsidR="00BD5692" w:rsidRDefault="00BD5692" w:rsidP="001E69EE"/>
        </w:tc>
      </w:tr>
      <w:tr w:rsidR="00BD5692" w14:paraId="49BA0BB5" w14:textId="77777777" w:rsidTr="001E69EE">
        <w:trPr>
          <w:trHeight w:val="290"/>
        </w:trPr>
        <w:tc>
          <w:tcPr>
            <w:tcW w:w="2383" w:type="dxa"/>
          </w:tcPr>
          <w:p w14:paraId="52767B01" w14:textId="77777777" w:rsidR="00BD5692" w:rsidRDefault="00BD5692" w:rsidP="001E69EE">
            <w:r>
              <w:t>30*</w:t>
            </w:r>
          </w:p>
        </w:tc>
        <w:tc>
          <w:tcPr>
            <w:tcW w:w="2370" w:type="dxa"/>
          </w:tcPr>
          <w:p w14:paraId="2659BC8B" w14:textId="77777777" w:rsidR="00BD5692" w:rsidRDefault="00BD5692" w:rsidP="001E69EE"/>
        </w:tc>
        <w:tc>
          <w:tcPr>
            <w:tcW w:w="2209" w:type="dxa"/>
          </w:tcPr>
          <w:p w14:paraId="5BA2D88B" w14:textId="77777777" w:rsidR="00BD5692" w:rsidRDefault="00BD5692" w:rsidP="001E69EE">
            <w:pPr>
              <w:keepNext/>
            </w:pPr>
          </w:p>
        </w:tc>
        <w:tc>
          <w:tcPr>
            <w:tcW w:w="2054" w:type="dxa"/>
          </w:tcPr>
          <w:p w14:paraId="115A213E" w14:textId="77777777" w:rsidR="00BD5692" w:rsidRDefault="00BD5692" w:rsidP="001E69EE">
            <w:pPr>
              <w:keepNext/>
            </w:pPr>
          </w:p>
        </w:tc>
      </w:tr>
    </w:tbl>
    <w:p w14:paraId="016003D6" w14:textId="77848CC7" w:rsidR="00BD5692" w:rsidRPr="00ED2BFB" w:rsidRDefault="00BD5692" w:rsidP="00185A62">
      <w:pPr>
        <w:pStyle w:val="Caption"/>
        <w:rPr>
          <w:sz w:val="22"/>
          <w:szCs w:val="22"/>
        </w:rPr>
      </w:pPr>
      <w:r w:rsidRPr="00ED2BFB">
        <w:rPr>
          <w:sz w:val="22"/>
          <w:szCs w:val="22"/>
        </w:rPr>
        <w:t xml:space="preserve">Table </w:t>
      </w:r>
      <w:r w:rsidR="00E93FF2">
        <w:rPr>
          <w:sz w:val="22"/>
          <w:szCs w:val="22"/>
        </w:rPr>
        <w:t>3</w:t>
      </w:r>
      <w:r w:rsidRPr="00ED2BFB">
        <w:rPr>
          <w:sz w:val="22"/>
          <w:szCs w:val="22"/>
        </w:rPr>
        <w:t>: Significant variables to S&amp;P 500 daily change – separate regressions</w:t>
      </w:r>
    </w:p>
    <w:p w14:paraId="5B7FDD7E" w14:textId="77777777" w:rsidR="00BD5692" w:rsidRPr="00ED2BFB" w:rsidRDefault="00BD5692" w:rsidP="0070157A">
      <w:pPr>
        <w:pStyle w:val="Caption"/>
        <w:rPr>
          <w:sz w:val="22"/>
          <w:szCs w:val="22"/>
        </w:rPr>
      </w:pPr>
      <w:r w:rsidRPr="00ED2BFB">
        <w:rPr>
          <w:sz w:val="22"/>
          <w:szCs w:val="22"/>
        </w:rPr>
        <w:t xml:space="preserve">Significance codes: 0 '***',  0.001 '**',  0.01 '*',  0.05 '.' </w:t>
      </w:r>
    </w:p>
    <w:p w14:paraId="5360FFD1" w14:textId="77777777" w:rsidR="00BD5692" w:rsidRDefault="00BD5692" w:rsidP="00980A4E"/>
    <w:tbl>
      <w:tblPr>
        <w:tblStyle w:val="TableGrid"/>
        <w:tblW w:w="0" w:type="auto"/>
        <w:tblLook w:val="04A0" w:firstRow="1" w:lastRow="0" w:firstColumn="1" w:lastColumn="0" w:noHBand="0" w:noVBand="1"/>
      </w:tblPr>
      <w:tblGrid>
        <w:gridCol w:w="2383"/>
        <w:gridCol w:w="2370"/>
        <w:gridCol w:w="2209"/>
        <w:gridCol w:w="2054"/>
      </w:tblGrid>
      <w:tr w:rsidR="00BD5692" w14:paraId="29D683CD" w14:textId="77777777" w:rsidTr="00442322">
        <w:trPr>
          <w:trHeight w:val="290"/>
        </w:trPr>
        <w:tc>
          <w:tcPr>
            <w:tcW w:w="2383" w:type="dxa"/>
            <w:shd w:val="clear" w:color="auto" w:fill="8C0025"/>
          </w:tcPr>
          <w:p w14:paraId="4B42E073" w14:textId="77777777" w:rsidR="00BD5692" w:rsidRPr="00B5012F" w:rsidRDefault="00BD5692" w:rsidP="00442322">
            <w:pPr>
              <w:jc w:val="center"/>
              <w:rPr>
                <w:b/>
                <w:bCs/>
                <w:color w:val="FFFFFF" w:themeColor="background1"/>
              </w:rPr>
            </w:pPr>
            <w:r w:rsidRPr="00B5012F">
              <w:rPr>
                <w:b/>
                <w:bCs/>
                <w:color w:val="FFFFFF" w:themeColor="background1"/>
              </w:rPr>
              <w:t>Monthday</w:t>
            </w:r>
          </w:p>
        </w:tc>
        <w:tc>
          <w:tcPr>
            <w:tcW w:w="2370" w:type="dxa"/>
            <w:shd w:val="clear" w:color="auto" w:fill="8C0025"/>
          </w:tcPr>
          <w:p w14:paraId="5FA9685A" w14:textId="77777777" w:rsidR="00BD5692" w:rsidRPr="00B5012F" w:rsidRDefault="00BD5692" w:rsidP="00442322">
            <w:pPr>
              <w:jc w:val="center"/>
              <w:rPr>
                <w:b/>
                <w:bCs/>
                <w:color w:val="FFFFFF" w:themeColor="background1"/>
              </w:rPr>
            </w:pPr>
            <w:r w:rsidRPr="00B5012F">
              <w:rPr>
                <w:b/>
                <w:bCs/>
                <w:color w:val="FFFFFF" w:themeColor="background1"/>
              </w:rPr>
              <w:t>Month</w:t>
            </w:r>
          </w:p>
        </w:tc>
        <w:tc>
          <w:tcPr>
            <w:tcW w:w="2209" w:type="dxa"/>
            <w:shd w:val="clear" w:color="auto" w:fill="8C0025"/>
          </w:tcPr>
          <w:p w14:paraId="011536F7" w14:textId="77777777" w:rsidR="00BD5692" w:rsidRPr="00B5012F" w:rsidRDefault="00BD5692" w:rsidP="00442322">
            <w:pPr>
              <w:jc w:val="center"/>
              <w:rPr>
                <w:b/>
                <w:bCs/>
                <w:color w:val="FFFFFF" w:themeColor="background1"/>
              </w:rPr>
            </w:pPr>
            <w:r w:rsidRPr="00B5012F">
              <w:rPr>
                <w:b/>
                <w:bCs/>
                <w:color w:val="FFFFFF" w:themeColor="background1"/>
              </w:rPr>
              <w:t>Year</w:t>
            </w:r>
          </w:p>
        </w:tc>
        <w:tc>
          <w:tcPr>
            <w:tcW w:w="2054" w:type="dxa"/>
            <w:shd w:val="clear" w:color="auto" w:fill="8C0025"/>
          </w:tcPr>
          <w:p w14:paraId="25EA5548" w14:textId="77777777" w:rsidR="00BD5692" w:rsidRPr="00B5012F" w:rsidRDefault="00BD5692" w:rsidP="00442322">
            <w:pPr>
              <w:jc w:val="center"/>
              <w:rPr>
                <w:b/>
                <w:bCs/>
                <w:color w:val="FFFFFF" w:themeColor="background1"/>
              </w:rPr>
            </w:pPr>
            <w:r>
              <w:rPr>
                <w:b/>
                <w:bCs/>
                <w:color w:val="FFFFFF" w:themeColor="background1"/>
              </w:rPr>
              <w:t>Lags</w:t>
            </w:r>
          </w:p>
        </w:tc>
      </w:tr>
      <w:tr w:rsidR="00BD5692" w14:paraId="39FDDDC8" w14:textId="77777777" w:rsidTr="00442322">
        <w:trPr>
          <w:trHeight w:val="273"/>
        </w:trPr>
        <w:tc>
          <w:tcPr>
            <w:tcW w:w="2383" w:type="dxa"/>
          </w:tcPr>
          <w:p w14:paraId="258B09E2" w14:textId="77777777" w:rsidR="00BD5692" w:rsidRDefault="00BD5692" w:rsidP="00442322">
            <w:r>
              <w:t>03 *</w:t>
            </w:r>
          </w:p>
        </w:tc>
        <w:tc>
          <w:tcPr>
            <w:tcW w:w="2370" w:type="dxa"/>
          </w:tcPr>
          <w:p w14:paraId="6206D9FC" w14:textId="77777777" w:rsidR="00BD5692" w:rsidRDefault="00BD5692" w:rsidP="00442322">
            <w:r>
              <w:t>September *</w:t>
            </w:r>
          </w:p>
        </w:tc>
        <w:tc>
          <w:tcPr>
            <w:tcW w:w="2209" w:type="dxa"/>
          </w:tcPr>
          <w:p w14:paraId="3BE5878E" w14:textId="77777777" w:rsidR="00BD5692" w:rsidRDefault="00BD5692" w:rsidP="00442322">
            <w:r>
              <w:t>2002 *</w:t>
            </w:r>
          </w:p>
        </w:tc>
        <w:tc>
          <w:tcPr>
            <w:tcW w:w="2054" w:type="dxa"/>
          </w:tcPr>
          <w:p w14:paraId="6F8E1D10" w14:textId="77777777" w:rsidR="00BD5692" w:rsidRDefault="00BD5692" w:rsidP="00442322">
            <w:r>
              <w:t>1 ***</w:t>
            </w:r>
          </w:p>
        </w:tc>
      </w:tr>
      <w:tr w:rsidR="00BD5692" w14:paraId="7C71E698" w14:textId="77777777" w:rsidTr="00442322">
        <w:trPr>
          <w:trHeight w:val="290"/>
        </w:trPr>
        <w:tc>
          <w:tcPr>
            <w:tcW w:w="2383" w:type="dxa"/>
          </w:tcPr>
          <w:p w14:paraId="5B321BF2" w14:textId="77777777" w:rsidR="00BD5692" w:rsidRDefault="00BD5692" w:rsidP="00442322">
            <w:r>
              <w:t>04 *</w:t>
            </w:r>
          </w:p>
        </w:tc>
        <w:tc>
          <w:tcPr>
            <w:tcW w:w="2370" w:type="dxa"/>
          </w:tcPr>
          <w:p w14:paraId="2C66E809" w14:textId="77777777" w:rsidR="00BD5692" w:rsidRDefault="00BD5692" w:rsidP="00442322"/>
        </w:tc>
        <w:tc>
          <w:tcPr>
            <w:tcW w:w="2209" w:type="dxa"/>
          </w:tcPr>
          <w:p w14:paraId="02E061F0" w14:textId="77777777" w:rsidR="00BD5692" w:rsidRDefault="00BD5692" w:rsidP="00442322">
            <w:r>
              <w:t>2008 **</w:t>
            </w:r>
          </w:p>
        </w:tc>
        <w:tc>
          <w:tcPr>
            <w:tcW w:w="2054" w:type="dxa"/>
          </w:tcPr>
          <w:p w14:paraId="7519DE4B" w14:textId="77777777" w:rsidR="00BD5692" w:rsidRDefault="00BD5692" w:rsidP="00442322">
            <w:r>
              <w:t>2 ***</w:t>
            </w:r>
          </w:p>
        </w:tc>
      </w:tr>
      <w:tr w:rsidR="00BD5692" w14:paraId="57F38B06" w14:textId="77777777" w:rsidTr="00442322">
        <w:trPr>
          <w:trHeight w:val="290"/>
        </w:trPr>
        <w:tc>
          <w:tcPr>
            <w:tcW w:w="2383" w:type="dxa"/>
          </w:tcPr>
          <w:p w14:paraId="38A85605" w14:textId="77777777" w:rsidR="00BD5692" w:rsidRDefault="00BD5692" w:rsidP="00442322">
            <w:r>
              <w:t>06 .</w:t>
            </w:r>
          </w:p>
        </w:tc>
        <w:tc>
          <w:tcPr>
            <w:tcW w:w="2370" w:type="dxa"/>
          </w:tcPr>
          <w:p w14:paraId="2CF8E0F3" w14:textId="77777777" w:rsidR="00BD5692" w:rsidRDefault="00BD5692" w:rsidP="00442322"/>
        </w:tc>
        <w:tc>
          <w:tcPr>
            <w:tcW w:w="2209" w:type="dxa"/>
          </w:tcPr>
          <w:p w14:paraId="62DA89AA" w14:textId="77777777" w:rsidR="00BD5692" w:rsidRDefault="00BD5692" w:rsidP="00442322">
            <w:r>
              <w:t>2018 .</w:t>
            </w:r>
          </w:p>
        </w:tc>
        <w:tc>
          <w:tcPr>
            <w:tcW w:w="2054" w:type="dxa"/>
          </w:tcPr>
          <w:p w14:paraId="74E03238" w14:textId="77777777" w:rsidR="00BD5692" w:rsidRDefault="00BD5692" w:rsidP="00442322">
            <w:r>
              <w:t>4 **</w:t>
            </w:r>
          </w:p>
        </w:tc>
      </w:tr>
      <w:tr w:rsidR="00BD5692" w14:paraId="4AE77403" w14:textId="77777777" w:rsidTr="00442322">
        <w:trPr>
          <w:trHeight w:val="273"/>
        </w:trPr>
        <w:tc>
          <w:tcPr>
            <w:tcW w:w="2383" w:type="dxa"/>
          </w:tcPr>
          <w:p w14:paraId="3529489C" w14:textId="77777777" w:rsidR="00BD5692" w:rsidRDefault="00BD5692" w:rsidP="00442322">
            <w:r>
              <w:t xml:space="preserve">07 *** </w:t>
            </w:r>
          </w:p>
        </w:tc>
        <w:tc>
          <w:tcPr>
            <w:tcW w:w="2370" w:type="dxa"/>
          </w:tcPr>
          <w:p w14:paraId="0BD363F0" w14:textId="77777777" w:rsidR="00BD5692" w:rsidRDefault="00BD5692" w:rsidP="00442322"/>
        </w:tc>
        <w:tc>
          <w:tcPr>
            <w:tcW w:w="2209" w:type="dxa"/>
          </w:tcPr>
          <w:p w14:paraId="47ADAACE" w14:textId="77777777" w:rsidR="00BD5692" w:rsidRDefault="00BD5692" w:rsidP="00442322"/>
        </w:tc>
        <w:tc>
          <w:tcPr>
            <w:tcW w:w="2054" w:type="dxa"/>
          </w:tcPr>
          <w:p w14:paraId="6C7E78A6" w14:textId="77777777" w:rsidR="00BD5692" w:rsidRDefault="00BD5692" w:rsidP="00442322">
            <w:r>
              <w:t>12 ***</w:t>
            </w:r>
          </w:p>
        </w:tc>
      </w:tr>
      <w:tr w:rsidR="00BD5692" w14:paraId="2B2B2657" w14:textId="77777777" w:rsidTr="00442322">
        <w:trPr>
          <w:trHeight w:val="290"/>
        </w:trPr>
        <w:tc>
          <w:tcPr>
            <w:tcW w:w="2383" w:type="dxa"/>
          </w:tcPr>
          <w:p w14:paraId="2C5A6CBC" w14:textId="77777777" w:rsidR="00BD5692" w:rsidRDefault="00BD5692" w:rsidP="009B0287">
            <w:r>
              <w:t>08 .</w:t>
            </w:r>
          </w:p>
        </w:tc>
        <w:tc>
          <w:tcPr>
            <w:tcW w:w="2370" w:type="dxa"/>
          </w:tcPr>
          <w:p w14:paraId="240A3361" w14:textId="77777777" w:rsidR="00BD5692" w:rsidRDefault="00BD5692" w:rsidP="009B0287"/>
        </w:tc>
        <w:tc>
          <w:tcPr>
            <w:tcW w:w="2209" w:type="dxa"/>
          </w:tcPr>
          <w:p w14:paraId="3661C3DD" w14:textId="77777777" w:rsidR="00BD5692" w:rsidRDefault="00BD5692" w:rsidP="009B0287"/>
        </w:tc>
        <w:tc>
          <w:tcPr>
            <w:tcW w:w="2054" w:type="dxa"/>
          </w:tcPr>
          <w:p w14:paraId="5FA3D4E4" w14:textId="77777777" w:rsidR="00BD5692" w:rsidRDefault="00BD5692" w:rsidP="009B0287">
            <w:r>
              <w:t>15 ***</w:t>
            </w:r>
          </w:p>
        </w:tc>
      </w:tr>
      <w:tr w:rsidR="00BD5692" w14:paraId="3BFA0E44" w14:textId="77777777" w:rsidTr="00442322">
        <w:trPr>
          <w:trHeight w:val="290"/>
        </w:trPr>
        <w:tc>
          <w:tcPr>
            <w:tcW w:w="2383" w:type="dxa"/>
          </w:tcPr>
          <w:p w14:paraId="316AA695" w14:textId="77777777" w:rsidR="00BD5692" w:rsidRDefault="00BD5692" w:rsidP="009B0287">
            <w:r>
              <w:t>09 ***</w:t>
            </w:r>
          </w:p>
        </w:tc>
        <w:tc>
          <w:tcPr>
            <w:tcW w:w="2370" w:type="dxa"/>
          </w:tcPr>
          <w:p w14:paraId="638566D6" w14:textId="77777777" w:rsidR="00BD5692" w:rsidRDefault="00BD5692" w:rsidP="009B0287"/>
        </w:tc>
        <w:tc>
          <w:tcPr>
            <w:tcW w:w="2209" w:type="dxa"/>
          </w:tcPr>
          <w:p w14:paraId="0FC70F3D" w14:textId="77777777" w:rsidR="00BD5692" w:rsidRDefault="00BD5692" w:rsidP="009B0287"/>
        </w:tc>
        <w:tc>
          <w:tcPr>
            <w:tcW w:w="2054" w:type="dxa"/>
          </w:tcPr>
          <w:p w14:paraId="62A0556C" w14:textId="77777777" w:rsidR="00BD5692" w:rsidRDefault="00BD5692" w:rsidP="009B0287">
            <w:r>
              <w:t>16 ***</w:t>
            </w:r>
          </w:p>
        </w:tc>
      </w:tr>
      <w:tr w:rsidR="00BD5692" w14:paraId="73EC173B" w14:textId="77777777" w:rsidTr="00442322">
        <w:trPr>
          <w:trHeight w:val="273"/>
        </w:trPr>
        <w:tc>
          <w:tcPr>
            <w:tcW w:w="2383" w:type="dxa"/>
          </w:tcPr>
          <w:p w14:paraId="03020E1D" w14:textId="77777777" w:rsidR="00BD5692" w:rsidRDefault="00BD5692" w:rsidP="00763B55">
            <w:pPr>
              <w:tabs>
                <w:tab w:val="center" w:pos="1083"/>
              </w:tabs>
            </w:pPr>
            <w:r>
              <w:t>10 .</w:t>
            </w:r>
            <w:r>
              <w:tab/>
            </w:r>
          </w:p>
        </w:tc>
        <w:tc>
          <w:tcPr>
            <w:tcW w:w="2370" w:type="dxa"/>
          </w:tcPr>
          <w:p w14:paraId="00E425FC" w14:textId="77777777" w:rsidR="00BD5692" w:rsidRDefault="00BD5692" w:rsidP="009B0287"/>
        </w:tc>
        <w:tc>
          <w:tcPr>
            <w:tcW w:w="2209" w:type="dxa"/>
          </w:tcPr>
          <w:p w14:paraId="4B91F7E9" w14:textId="77777777" w:rsidR="00BD5692" w:rsidRDefault="00BD5692" w:rsidP="009B0287"/>
        </w:tc>
        <w:tc>
          <w:tcPr>
            <w:tcW w:w="2054" w:type="dxa"/>
          </w:tcPr>
          <w:p w14:paraId="39E07B6F" w14:textId="77777777" w:rsidR="00BD5692" w:rsidRDefault="00BD5692" w:rsidP="009B0287">
            <w:r>
              <w:t>18 *</w:t>
            </w:r>
          </w:p>
        </w:tc>
      </w:tr>
      <w:tr w:rsidR="00BD5692" w14:paraId="64FD3DC6" w14:textId="77777777" w:rsidTr="00442322">
        <w:trPr>
          <w:trHeight w:val="290"/>
        </w:trPr>
        <w:tc>
          <w:tcPr>
            <w:tcW w:w="2383" w:type="dxa"/>
          </w:tcPr>
          <w:p w14:paraId="43441E55" w14:textId="77777777" w:rsidR="00BD5692" w:rsidRDefault="00BD5692" w:rsidP="009B0287">
            <w:r>
              <w:t>11 *</w:t>
            </w:r>
          </w:p>
        </w:tc>
        <w:tc>
          <w:tcPr>
            <w:tcW w:w="2370" w:type="dxa"/>
          </w:tcPr>
          <w:p w14:paraId="274C6BF0" w14:textId="77777777" w:rsidR="00BD5692" w:rsidRDefault="00BD5692" w:rsidP="009B0287"/>
        </w:tc>
        <w:tc>
          <w:tcPr>
            <w:tcW w:w="2209" w:type="dxa"/>
          </w:tcPr>
          <w:p w14:paraId="39D58D7C" w14:textId="77777777" w:rsidR="00BD5692" w:rsidRDefault="00BD5692" w:rsidP="009B0287"/>
        </w:tc>
        <w:tc>
          <w:tcPr>
            <w:tcW w:w="2054" w:type="dxa"/>
          </w:tcPr>
          <w:p w14:paraId="50A1A9D5" w14:textId="77777777" w:rsidR="00BD5692" w:rsidRDefault="00BD5692" w:rsidP="009B0287">
            <w:r>
              <w:t>27 **</w:t>
            </w:r>
          </w:p>
        </w:tc>
      </w:tr>
      <w:tr w:rsidR="00BD5692" w14:paraId="010F616F" w14:textId="77777777" w:rsidTr="00442322">
        <w:trPr>
          <w:trHeight w:val="290"/>
        </w:trPr>
        <w:tc>
          <w:tcPr>
            <w:tcW w:w="2383" w:type="dxa"/>
          </w:tcPr>
          <w:p w14:paraId="6237B643" w14:textId="77777777" w:rsidR="00BD5692" w:rsidRDefault="00BD5692" w:rsidP="009B0287">
            <w:r>
              <w:t>12 .</w:t>
            </w:r>
          </w:p>
        </w:tc>
        <w:tc>
          <w:tcPr>
            <w:tcW w:w="2370" w:type="dxa"/>
          </w:tcPr>
          <w:p w14:paraId="0E58004F" w14:textId="77777777" w:rsidR="00BD5692" w:rsidRDefault="00BD5692" w:rsidP="009B0287"/>
        </w:tc>
        <w:tc>
          <w:tcPr>
            <w:tcW w:w="2209" w:type="dxa"/>
          </w:tcPr>
          <w:p w14:paraId="6110939D" w14:textId="77777777" w:rsidR="00BD5692" w:rsidRDefault="00BD5692" w:rsidP="009B0287"/>
        </w:tc>
        <w:tc>
          <w:tcPr>
            <w:tcW w:w="2054" w:type="dxa"/>
          </w:tcPr>
          <w:p w14:paraId="53FBE1B9" w14:textId="77777777" w:rsidR="00BD5692" w:rsidRDefault="00BD5692" w:rsidP="009B0287">
            <w:r>
              <w:t>32 .</w:t>
            </w:r>
          </w:p>
        </w:tc>
      </w:tr>
      <w:tr w:rsidR="00BD5692" w14:paraId="103BCBAF" w14:textId="77777777" w:rsidTr="00442322">
        <w:trPr>
          <w:trHeight w:val="273"/>
        </w:trPr>
        <w:tc>
          <w:tcPr>
            <w:tcW w:w="2383" w:type="dxa"/>
          </w:tcPr>
          <w:p w14:paraId="46199007" w14:textId="77777777" w:rsidR="00BD5692" w:rsidRDefault="00BD5692" w:rsidP="009B0287">
            <w:r>
              <w:t>14 .</w:t>
            </w:r>
          </w:p>
        </w:tc>
        <w:tc>
          <w:tcPr>
            <w:tcW w:w="2370" w:type="dxa"/>
          </w:tcPr>
          <w:p w14:paraId="5DB738EE" w14:textId="77777777" w:rsidR="00BD5692" w:rsidRDefault="00BD5692" w:rsidP="009B0287"/>
        </w:tc>
        <w:tc>
          <w:tcPr>
            <w:tcW w:w="2209" w:type="dxa"/>
          </w:tcPr>
          <w:p w14:paraId="590FE657" w14:textId="77777777" w:rsidR="00BD5692" w:rsidRDefault="00BD5692" w:rsidP="009B0287"/>
        </w:tc>
        <w:tc>
          <w:tcPr>
            <w:tcW w:w="2054" w:type="dxa"/>
          </w:tcPr>
          <w:p w14:paraId="52047650" w14:textId="77777777" w:rsidR="00BD5692" w:rsidRDefault="00BD5692" w:rsidP="009B0287">
            <w:r>
              <w:t>34 ***</w:t>
            </w:r>
          </w:p>
        </w:tc>
      </w:tr>
      <w:tr w:rsidR="00BD5692" w14:paraId="52ED866B" w14:textId="77777777" w:rsidTr="00442322">
        <w:trPr>
          <w:trHeight w:val="290"/>
        </w:trPr>
        <w:tc>
          <w:tcPr>
            <w:tcW w:w="2383" w:type="dxa"/>
          </w:tcPr>
          <w:p w14:paraId="6101AC46" w14:textId="77777777" w:rsidR="00BD5692" w:rsidRDefault="00BD5692" w:rsidP="00763B55">
            <w:r>
              <w:t>15 *</w:t>
            </w:r>
          </w:p>
        </w:tc>
        <w:tc>
          <w:tcPr>
            <w:tcW w:w="2370" w:type="dxa"/>
          </w:tcPr>
          <w:p w14:paraId="183AE002" w14:textId="77777777" w:rsidR="00BD5692" w:rsidRDefault="00BD5692" w:rsidP="00763B55"/>
        </w:tc>
        <w:tc>
          <w:tcPr>
            <w:tcW w:w="2209" w:type="dxa"/>
          </w:tcPr>
          <w:p w14:paraId="25B079C1" w14:textId="77777777" w:rsidR="00BD5692" w:rsidRDefault="00BD5692" w:rsidP="00763B55"/>
        </w:tc>
        <w:tc>
          <w:tcPr>
            <w:tcW w:w="2054" w:type="dxa"/>
          </w:tcPr>
          <w:p w14:paraId="7E3BB075" w14:textId="77777777" w:rsidR="00BD5692" w:rsidRDefault="00BD5692" w:rsidP="00763B55"/>
        </w:tc>
      </w:tr>
      <w:tr w:rsidR="00BD5692" w14:paraId="32C7F6F8" w14:textId="77777777" w:rsidTr="00442322">
        <w:trPr>
          <w:trHeight w:val="290"/>
        </w:trPr>
        <w:tc>
          <w:tcPr>
            <w:tcW w:w="2383" w:type="dxa"/>
          </w:tcPr>
          <w:p w14:paraId="7D4A91E8" w14:textId="77777777" w:rsidR="00BD5692" w:rsidRDefault="00BD5692" w:rsidP="00763B55">
            <w:r>
              <w:t>17 *</w:t>
            </w:r>
          </w:p>
        </w:tc>
        <w:tc>
          <w:tcPr>
            <w:tcW w:w="2370" w:type="dxa"/>
          </w:tcPr>
          <w:p w14:paraId="30CC65B9" w14:textId="77777777" w:rsidR="00BD5692" w:rsidRDefault="00BD5692" w:rsidP="00763B55"/>
        </w:tc>
        <w:tc>
          <w:tcPr>
            <w:tcW w:w="2209" w:type="dxa"/>
          </w:tcPr>
          <w:p w14:paraId="2C67282D" w14:textId="77777777" w:rsidR="00BD5692" w:rsidRDefault="00BD5692" w:rsidP="00763B55"/>
        </w:tc>
        <w:tc>
          <w:tcPr>
            <w:tcW w:w="2054" w:type="dxa"/>
          </w:tcPr>
          <w:p w14:paraId="0C7D0225" w14:textId="77777777" w:rsidR="00BD5692" w:rsidRDefault="00BD5692" w:rsidP="00763B55"/>
        </w:tc>
      </w:tr>
      <w:tr w:rsidR="00BD5692" w14:paraId="3BA6EEBD" w14:textId="77777777" w:rsidTr="00442322">
        <w:trPr>
          <w:trHeight w:val="290"/>
        </w:trPr>
        <w:tc>
          <w:tcPr>
            <w:tcW w:w="2383" w:type="dxa"/>
          </w:tcPr>
          <w:p w14:paraId="3C5A6468" w14:textId="77777777" w:rsidR="00BD5692" w:rsidRDefault="00BD5692" w:rsidP="00763B55">
            <w:r>
              <w:t>19 ***</w:t>
            </w:r>
          </w:p>
        </w:tc>
        <w:tc>
          <w:tcPr>
            <w:tcW w:w="2370" w:type="dxa"/>
          </w:tcPr>
          <w:p w14:paraId="72CABB3A" w14:textId="77777777" w:rsidR="00BD5692" w:rsidRDefault="00BD5692" w:rsidP="00763B55"/>
        </w:tc>
        <w:tc>
          <w:tcPr>
            <w:tcW w:w="2209" w:type="dxa"/>
          </w:tcPr>
          <w:p w14:paraId="667D8AEB" w14:textId="77777777" w:rsidR="00BD5692" w:rsidRDefault="00BD5692" w:rsidP="00763B55"/>
        </w:tc>
        <w:tc>
          <w:tcPr>
            <w:tcW w:w="2054" w:type="dxa"/>
          </w:tcPr>
          <w:p w14:paraId="7947341B" w14:textId="77777777" w:rsidR="00BD5692" w:rsidRDefault="00BD5692" w:rsidP="00763B55"/>
        </w:tc>
      </w:tr>
      <w:tr w:rsidR="00BD5692" w14:paraId="52AB991C" w14:textId="77777777" w:rsidTr="00442322">
        <w:trPr>
          <w:trHeight w:val="290"/>
        </w:trPr>
        <w:tc>
          <w:tcPr>
            <w:tcW w:w="2383" w:type="dxa"/>
          </w:tcPr>
          <w:p w14:paraId="0E21971D" w14:textId="77777777" w:rsidR="00BD5692" w:rsidRDefault="00BD5692" w:rsidP="00763B55">
            <w:r>
              <w:t>20 **</w:t>
            </w:r>
          </w:p>
        </w:tc>
        <w:tc>
          <w:tcPr>
            <w:tcW w:w="2370" w:type="dxa"/>
          </w:tcPr>
          <w:p w14:paraId="39AEEDD5" w14:textId="77777777" w:rsidR="00BD5692" w:rsidRDefault="00BD5692" w:rsidP="00763B55"/>
        </w:tc>
        <w:tc>
          <w:tcPr>
            <w:tcW w:w="2209" w:type="dxa"/>
          </w:tcPr>
          <w:p w14:paraId="06E6C3FF" w14:textId="77777777" w:rsidR="00BD5692" w:rsidRDefault="00BD5692" w:rsidP="00763B55"/>
        </w:tc>
        <w:tc>
          <w:tcPr>
            <w:tcW w:w="2054" w:type="dxa"/>
          </w:tcPr>
          <w:p w14:paraId="5DF9C947" w14:textId="77777777" w:rsidR="00BD5692" w:rsidRDefault="00BD5692" w:rsidP="00763B55"/>
        </w:tc>
      </w:tr>
      <w:tr w:rsidR="00BD5692" w14:paraId="1E0544EA" w14:textId="77777777" w:rsidTr="00442322">
        <w:trPr>
          <w:trHeight w:val="290"/>
        </w:trPr>
        <w:tc>
          <w:tcPr>
            <w:tcW w:w="2383" w:type="dxa"/>
          </w:tcPr>
          <w:p w14:paraId="1C1DABBA" w14:textId="77777777" w:rsidR="00BD5692" w:rsidRDefault="00BD5692" w:rsidP="00763B55">
            <w:r>
              <w:t>21 .</w:t>
            </w:r>
          </w:p>
        </w:tc>
        <w:tc>
          <w:tcPr>
            <w:tcW w:w="2370" w:type="dxa"/>
          </w:tcPr>
          <w:p w14:paraId="3951CF45" w14:textId="77777777" w:rsidR="00BD5692" w:rsidRDefault="00BD5692" w:rsidP="00763B55"/>
        </w:tc>
        <w:tc>
          <w:tcPr>
            <w:tcW w:w="2209" w:type="dxa"/>
          </w:tcPr>
          <w:p w14:paraId="12895599" w14:textId="77777777" w:rsidR="00BD5692" w:rsidRDefault="00BD5692" w:rsidP="00763B55"/>
        </w:tc>
        <w:tc>
          <w:tcPr>
            <w:tcW w:w="2054" w:type="dxa"/>
          </w:tcPr>
          <w:p w14:paraId="39A585A8" w14:textId="77777777" w:rsidR="00BD5692" w:rsidRDefault="00BD5692" w:rsidP="00763B55"/>
        </w:tc>
      </w:tr>
      <w:tr w:rsidR="00BD5692" w14:paraId="6057F31F" w14:textId="77777777" w:rsidTr="00442322">
        <w:trPr>
          <w:trHeight w:val="290"/>
        </w:trPr>
        <w:tc>
          <w:tcPr>
            <w:tcW w:w="2383" w:type="dxa"/>
          </w:tcPr>
          <w:p w14:paraId="4B319867" w14:textId="77777777" w:rsidR="00BD5692" w:rsidRDefault="00BD5692" w:rsidP="00763B55">
            <w:r>
              <w:t>22 **</w:t>
            </w:r>
          </w:p>
        </w:tc>
        <w:tc>
          <w:tcPr>
            <w:tcW w:w="2370" w:type="dxa"/>
          </w:tcPr>
          <w:p w14:paraId="48B087A0" w14:textId="77777777" w:rsidR="00BD5692" w:rsidRDefault="00BD5692" w:rsidP="00763B55"/>
        </w:tc>
        <w:tc>
          <w:tcPr>
            <w:tcW w:w="2209" w:type="dxa"/>
          </w:tcPr>
          <w:p w14:paraId="374FE7A8" w14:textId="77777777" w:rsidR="00BD5692" w:rsidRDefault="00BD5692" w:rsidP="00763B55"/>
        </w:tc>
        <w:tc>
          <w:tcPr>
            <w:tcW w:w="2054" w:type="dxa"/>
          </w:tcPr>
          <w:p w14:paraId="0F76EC67" w14:textId="77777777" w:rsidR="00BD5692" w:rsidRDefault="00BD5692" w:rsidP="00763B55"/>
        </w:tc>
      </w:tr>
      <w:tr w:rsidR="00BD5692" w14:paraId="16EBCB7E" w14:textId="77777777" w:rsidTr="00442322">
        <w:trPr>
          <w:trHeight w:val="273"/>
        </w:trPr>
        <w:tc>
          <w:tcPr>
            <w:tcW w:w="2383" w:type="dxa"/>
          </w:tcPr>
          <w:p w14:paraId="2916E5F2" w14:textId="77777777" w:rsidR="00BD5692" w:rsidRDefault="00BD5692" w:rsidP="00763B55">
            <w:r>
              <w:t>23 **</w:t>
            </w:r>
          </w:p>
        </w:tc>
        <w:tc>
          <w:tcPr>
            <w:tcW w:w="2370" w:type="dxa"/>
          </w:tcPr>
          <w:p w14:paraId="6E804E27" w14:textId="77777777" w:rsidR="00BD5692" w:rsidRDefault="00BD5692" w:rsidP="00763B55"/>
        </w:tc>
        <w:tc>
          <w:tcPr>
            <w:tcW w:w="2209" w:type="dxa"/>
          </w:tcPr>
          <w:p w14:paraId="4B4314D2" w14:textId="77777777" w:rsidR="00BD5692" w:rsidRDefault="00BD5692" w:rsidP="00763B55"/>
        </w:tc>
        <w:tc>
          <w:tcPr>
            <w:tcW w:w="2054" w:type="dxa"/>
          </w:tcPr>
          <w:p w14:paraId="6782906E" w14:textId="77777777" w:rsidR="00BD5692" w:rsidRDefault="00BD5692" w:rsidP="00763B55"/>
        </w:tc>
      </w:tr>
      <w:tr w:rsidR="00BD5692" w14:paraId="228A75BB" w14:textId="77777777" w:rsidTr="00442322">
        <w:trPr>
          <w:trHeight w:val="290"/>
        </w:trPr>
        <w:tc>
          <w:tcPr>
            <w:tcW w:w="2383" w:type="dxa"/>
          </w:tcPr>
          <w:p w14:paraId="6EEA5A17" w14:textId="77777777" w:rsidR="00BD5692" w:rsidRDefault="00BD5692" w:rsidP="00763B55">
            <w:r>
              <w:t>24 **</w:t>
            </w:r>
          </w:p>
        </w:tc>
        <w:tc>
          <w:tcPr>
            <w:tcW w:w="2370" w:type="dxa"/>
          </w:tcPr>
          <w:p w14:paraId="2F8F22D6" w14:textId="77777777" w:rsidR="00BD5692" w:rsidRDefault="00BD5692" w:rsidP="00763B55"/>
        </w:tc>
        <w:tc>
          <w:tcPr>
            <w:tcW w:w="2209" w:type="dxa"/>
          </w:tcPr>
          <w:p w14:paraId="21383699" w14:textId="77777777" w:rsidR="00BD5692" w:rsidRDefault="00BD5692" w:rsidP="00763B55"/>
        </w:tc>
        <w:tc>
          <w:tcPr>
            <w:tcW w:w="2054" w:type="dxa"/>
          </w:tcPr>
          <w:p w14:paraId="049350AB" w14:textId="77777777" w:rsidR="00BD5692" w:rsidRDefault="00BD5692" w:rsidP="00763B55"/>
        </w:tc>
      </w:tr>
      <w:tr w:rsidR="00BD5692" w14:paraId="7447C502" w14:textId="77777777" w:rsidTr="00442322">
        <w:trPr>
          <w:trHeight w:val="290"/>
        </w:trPr>
        <w:tc>
          <w:tcPr>
            <w:tcW w:w="2383" w:type="dxa"/>
          </w:tcPr>
          <w:p w14:paraId="34D356F5" w14:textId="77777777" w:rsidR="00BD5692" w:rsidRDefault="00BD5692" w:rsidP="00763B55">
            <w:r>
              <w:t>25 .</w:t>
            </w:r>
          </w:p>
        </w:tc>
        <w:tc>
          <w:tcPr>
            <w:tcW w:w="2370" w:type="dxa"/>
          </w:tcPr>
          <w:p w14:paraId="2ABBCE8B" w14:textId="77777777" w:rsidR="00BD5692" w:rsidRDefault="00BD5692" w:rsidP="00763B55"/>
        </w:tc>
        <w:tc>
          <w:tcPr>
            <w:tcW w:w="2209" w:type="dxa"/>
          </w:tcPr>
          <w:p w14:paraId="01EF86A9" w14:textId="77777777" w:rsidR="00BD5692" w:rsidRDefault="00BD5692" w:rsidP="00763B55"/>
        </w:tc>
        <w:tc>
          <w:tcPr>
            <w:tcW w:w="2054" w:type="dxa"/>
          </w:tcPr>
          <w:p w14:paraId="5D0DC4E7" w14:textId="77777777" w:rsidR="00BD5692" w:rsidRDefault="00BD5692" w:rsidP="00763B55"/>
        </w:tc>
      </w:tr>
      <w:tr w:rsidR="00BD5692" w14:paraId="6FF550EE" w14:textId="77777777" w:rsidTr="00442322">
        <w:trPr>
          <w:trHeight w:val="273"/>
        </w:trPr>
        <w:tc>
          <w:tcPr>
            <w:tcW w:w="2383" w:type="dxa"/>
          </w:tcPr>
          <w:p w14:paraId="005DCE93" w14:textId="77777777" w:rsidR="00BD5692" w:rsidRDefault="00BD5692" w:rsidP="00763B55">
            <w:r>
              <w:t>27 **</w:t>
            </w:r>
          </w:p>
        </w:tc>
        <w:tc>
          <w:tcPr>
            <w:tcW w:w="2370" w:type="dxa"/>
          </w:tcPr>
          <w:p w14:paraId="29CA7FCC" w14:textId="77777777" w:rsidR="00BD5692" w:rsidRDefault="00BD5692" w:rsidP="00763B55"/>
        </w:tc>
        <w:tc>
          <w:tcPr>
            <w:tcW w:w="2209" w:type="dxa"/>
          </w:tcPr>
          <w:p w14:paraId="589576E6" w14:textId="77777777" w:rsidR="00BD5692" w:rsidRDefault="00BD5692" w:rsidP="00763B55"/>
        </w:tc>
        <w:tc>
          <w:tcPr>
            <w:tcW w:w="2054" w:type="dxa"/>
          </w:tcPr>
          <w:p w14:paraId="78FF29D9" w14:textId="77777777" w:rsidR="00BD5692" w:rsidRDefault="00BD5692" w:rsidP="00763B55"/>
        </w:tc>
      </w:tr>
      <w:tr w:rsidR="00BD5692" w14:paraId="5E067DE1" w14:textId="77777777" w:rsidTr="00442322">
        <w:trPr>
          <w:trHeight w:val="290"/>
        </w:trPr>
        <w:tc>
          <w:tcPr>
            <w:tcW w:w="2383" w:type="dxa"/>
          </w:tcPr>
          <w:p w14:paraId="312EB844" w14:textId="77777777" w:rsidR="00BD5692" w:rsidRDefault="00BD5692" w:rsidP="00763B55">
            <w:r>
              <w:t>30*</w:t>
            </w:r>
          </w:p>
        </w:tc>
        <w:tc>
          <w:tcPr>
            <w:tcW w:w="2370" w:type="dxa"/>
          </w:tcPr>
          <w:p w14:paraId="685FE1A4" w14:textId="77777777" w:rsidR="00BD5692" w:rsidRDefault="00BD5692" w:rsidP="00763B55"/>
        </w:tc>
        <w:tc>
          <w:tcPr>
            <w:tcW w:w="2209" w:type="dxa"/>
          </w:tcPr>
          <w:p w14:paraId="416041B8" w14:textId="77777777" w:rsidR="00BD5692" w:rsidRDefault="00BD5692" w:rsidP="00763B55">
            <w:pPr>
              <w:keepNext/>
            </w:pPr>
          </w:p>
        </w:tc>
        <w:tc>
          <w:tcPr>
            <w:tcW w:w="2054" w:type="dxa"/>
          </w:tcPr>
          <w:p w14:paraId="24C61453" w14:textId="77777777" w:rsidR="00BD5692" w:rsidRDefault="00BD5692" w:rsidP="00763B55">
            <w:pPr>
              <w:keepNext/>
            </w:pPr>
          </w:p>
        </w:tc>
      </w:tr>
    </w:tbl>
    <w:p w14:paraId="3A1816C0" w14:textId="79EC3F9B" w:rsidR="00BD5692" w:rsidRPr="00ED2BFB" w:rsidRDefault="00BD5692" w:rsidP="009B0287">
      <w:pPr>
        <w:pStyle w:val="Caption"/>
        <w:rPr>
          <w:sz w:val="22"/>
          <w:szCs w:val="22"/>
        </w:rPr>
      </w:pPr>
      <w:r w:rsidRPr="00ED2BFB">
        <w:rPr>
          <w:sz w:val="22"/>
          <w:szCs w:val="22"/>
        </w:rPr>
        <w:t xml:space="preserve">Table </w:t>
      </w:r>
      <w:r w:rsidR="00E93FF2">
        <w:rPr>
          <w:sz w:val="22"/>
          <w:szCs w:val="22"/>
        </w:rPr>
        <w:t>4</w:t>
      </w:r>
      <w:r w:rsidRPr="00ED2BFB">
        <w:rPr>
          <w:sz w:val="22"/>
          <w:szCs w:val="22"/>
        </w:rPr>
        <w:t>: Significant variables to S&amp;P 500 daily change – combined regression</w:t>
      </w:r>
    </w:p>
    <w:p w14:paraId="492DA0D0" w14:textId="77777777" w:rsidR="00BD5692" w:rsidRPr="00ED2BFB" w:rsidRDefault="00BD5692" w:rsidP="009B0287">
      <w:pPr>
        <w:pStyle w:val="Caption"/>
        <w:rPr>
          <w:sz w:val="22"/>
          <w:szCs w:val="22"/>
        </w:rPr>
      </w:pPr>
      <w:r w:rsidRPr="00ED2BFB">
        <w:rPr>
          <w:sz w:val="22"/>
          <w:szCs w:val="22"/>
        </w:rPr>
        <w:t xml:space="preserve">Significance codes: 0 '***',  0.001 '**',  0.01 '*',  0.05 '.' </w:t>
      </w:r>
    </w:p>
    <w:tbl>
      <w:tblPr>
        <w:tblStyle w:val="TableGrid"/>
        <w:tblW w:w="0" w:type="auto"/>
        <w:tblLook w:val="04A0" w:firstRow="1" w:lastRow="0" w:firstColumn="1" w:lastColumn="0" w:noHBand="0" w:noVBand="1"/>
      </w:tblPr>
      <w:tblGrid>
        <w:gridCol w:w="2021"/>
        <w:gridCol w:w="1999"/>
        <w:gridCol w:w="1720"/>
        <w:gridCol w:w="1686"/>
        <w:gridCol w:w="1590"/>
      </w:tblGrid>
      <w:tr w:rsidR="00BD5692" w14:paraId="41472273" w14:textId="77777777" w:rsidTr="008B6BB8">
        <w:trPr>
          <w:trHeight w:val="290"/>
        </w:trPr>
        <w:tc>
          <w:tcPr>
            <w:tcW w:w="2044" w:type="dxa"/>
            <w:shd w:val="clear" w:color="auto" w:fill="8C0025"/>
          </w:tcPr>
          <w:p w14:paraId="767F15F7" w14:textId="77777777" w:rsidR="00BD5692" w:rsidRPr="00B5012F" w:rsidRDefault="00BD5692" w:rsidP="00442322">
            <w:pPr>
              <w:jc w:val="center"/>
              <w:rPr>
                <w:b/>
                <w:bCs/>
                <w:color w:val="FFFFFF" w:themeColor="background1"/>
              </w:rPr>
            </w:pPr>
            <w:r w:rsidRPr="00B5012F">
              <w:rPr>
                <w:b/>
                <w:bCs/>
                <w:color w:val="FFFFFF" w:themeColor="background1"/>
              </w:rPr>
              <w:t>Monthday</w:t>
            </w:r>
          </w:p>
        </w:tc>
        <w:tc>
          <w:tcPr>
            <w:tcW w:w="2023" w:type="dxa"/>
            <w:shd w:val="clear" w:color="auto" w:fill="8C0025"/>
          </w:tcPr>
          <w:p w14:paraId="047A8CBC" w14:textId="77777777" w:rsidR="00BD5692" w:rsidRPr="00B5012F" w:rsidRDefault="00BD5692" w:rsidP="00442322">
            <w:pPr>
              <w:jc w:val="center"/>
              <w:rPr>
                <w:b/>
                <w:bCs/>
                <w:color w:val="FFFFFF" w:themeColor="background1"/>
              </w:rPr>
            </w:pPr>
            <w:r w:rsidRPr="00B5012F">
              <w:rPr>
                <w:b/>
                <w:bCs/>
                <w:color w:val="FFFFFF" w:themeColor="background1"/>
              </w:rPr>
              <w:t>Month</w:t>
            </w:r>
          </w:p>
        </w:tc>
        <w:tc>
          <w:tcPr>
            <w:tcW w:w="1751" w:type="dxa"/>
            <w:shd w:val="clear" w:color="auto" w:fill="8C0025"/>
          </w:tcPr>
          <w:p w14:paraId="6C75C044" w14:textId="77777777" w:rsidR="00BD5692" w:rsidRPr="00B5012F" w:rsidRDefault="00BD5692" w:rsidP="00442322">
            <w:pPr>
              <w:jc w:val="center"/>
              <w:rPr>
                <w:b/>
                <w:bCs/>
                <w:color w:val="FFFFFF" w:themeColor="background1"/>
              </w:rPr>
            </w:pPr>
            <w:r w:rsidRPr="00B5012F">
              <w:rPr>
                <w:b/>
                <w:bCs/>
                <w:color w:val="FFFFFF" w:themeColor="background1"/>
              </w:rPr>
              <w:t>Year</w:t>
            </w:r>
          </w:p>
        </w:tc>
        <w:tc>
          <w:tcPr>
            <w:tcW w:w="1709" w:type="dxa"/>
            <w:shd w:val="clear" w:color="auto" w:fill="8C0025"/>
          </w:tcPr>
          <w:p w14:paraId="7C5DE4D7" w14:textId="77777777" w:rsidR="00BD5692" w:rsidRPr="00B5012F" w:rsidRDefault="00BD5692" w:rsidP="00442322">
            <w:pPr>
              <w:jc w:val="center"/>
              <w:rPr>
                <w:b/>
                <w:bCs/>
                <w:color w:val="FFFFFF" w:themeColor="background1"/>
              </w:rPr>
            </w:pPr>
            <w:r>
              <w:rPr>
                <w:b/>
                <w:bCs/>
                <w:color w:val="FFFFFF" w:themeColor="background1"/>
              </w:rPr>
              <w:t>% change Lags</w:t>
            </w:r>
          </w:p>
        </w:tc>
        <w:tc>
          <w:tcPr>
            <w:tcW w:w="1489" w:type="dxa"/>
            <w:shd w:val="clear" w:color="auto" w:fill="8C0025"/>
          </w:tcPr>
          <w:p w14:paraId="3920FAED" w14:textId="77777777" w:rsidR="00BD5692" w:rsidRDefault="00BD5692" w:rsidP="00442322">
            <w:pPr>
              <w:jc w:val="center"/>
              <w:rPr>
                <w:b/>
                <w:bCs/>
                <w:color w:val="FFFFFF" w:themeColor="background1"/>
              </w:rPr>
            </w:pPr>
            <w:r>
              <w:rPr>
                <w:b/>
                <w:bCs/>
                <w:color w:val="FFFFFF" w:themeColor="background1"/>
              </w:rPr>
              <w:t>Standardized volume lag</w:t>
            </w:r>
          </w:p>
        </w:tc>
      </w:tr>
      <w:tr w:rsidR="00BD5692" w14:paraId="7FD29AE1" w14:textId="77777777" w:rsidTr="008B6BB8">
        <w:trPr>
          <w:trHeight w:val="273"/>
        </w:trPr>
        <w:tc>
          <w:tcPr>
            <w:tcW w:w="2044" w:type="dxa"/>
          </w:tcPr>
          <w:p w14:paraId="61017323" w14:textId="77777777" w:rsidR="00BD5692" w:rsidRDefault="00BD5692" w:rsidP="00442322">
            <w:r>
              <w:t>03 *</w:t>
            </w:r>
          </w:p>
        </w:tc>
        <w:tc>
          <w:tcPr>
            <w:tcW w:w="2023" w:type="dxa"/>
          </w:tcPr>
          <w:p w14:paraId="0FAAEBFF" w14:textId="77777777" w:rsidR="00BD5692" w:rsidRDefault="00BD5692" w:rsidP="00442322">
            <w:r>
              <w:t>September *</w:t>
            </w:r>
          </w:p>
        </w:tc>
        <w:tc>
          <w:tcPr>
            <w:tcW w:w="1751" w:type="dxa"/>
          </w:tcPr>
          <w:p w14:paraId="2B2C46CB" w14:textId="77777777" w:rsidR="00BD5692" w:rsidRDefault="00BD5692" w:rsidP="00442322">
            <w:r>
              <w:t>2001 .</w:t>
            </w:r>
          </w:p>
        </w:tc>
        <w:tc>
          <w:tcPr>
            <w:tcW w:w="1709" w:type="dxa"/>
          </w:tcPr>
          <w:p w14:paraId="5CA49337" w14:textId="77777777" w:rsidR="00BD5692" w:rsidRDefault="00BD5692" w:rsidP="00442322">
            <w:r>
              <w:t>1 ***</w:t>
            </w:r>
          </w:p>
        </w:tc>
        <w:tc>
          <w:tcPr>
            <w:tcW w:w="1489" w:type="dxa"/>
          </w:tcPr>
          <w:p w14:paraId="30B08B09" w14:textId="77777777" w:rsidR="00BD5692" w:rsidRDefault="00BD5692" w:rsidP="00442322">
            <w:r>
              <w:t>1 **</w:t>
            </w:r>
          </w:p>
        </w:tc>
      </w:tr>
      <w:tr w:rsidR="00BD5692" w14:paraId="25887D1A" w14:textId="77777777" w:rsidTr="008B6BB8">
        <w:trPr>
          <w:trHeight w:val="290"/>
        </w:trPr>
        <w:tc>
          <w:tcPr>
            <w:tcW w:w="2044" w:type="dxa"/>
          </w:tcPr>
          <w:p w14:paraId="4D8C95EF" w14:textId="77777777" w:rsidR="00BD5692" w:rsidRDefault="00BD5692" w:rsidP="00442322">
            <w:r>
              <w:t>04 *</w:t>
            </w:r>
          </w:p>
        </w:tc>
        <w:tc>
          <w:tcPr>
            <w:tcW w:w="2023" w:type="dxa"/>
          </w:tcPr>
          <w:p w14:paraId="2560D6C1" w14:textId="77777777" w:rsidR="00BD5692" w:rsidRDefault="00BD5692" w:rsidP="00442322"/>
        </w:tc>
        <w:tc>
          <w:tcPr>
            <w:tcW w:w="1751" w:type="dxa"/>
          </w:tcPr>
          <w:p w14:paraId="0F1B774B" w14:textId="77777777" w:rsidR="00BD5692" w:rsidRDefault="00BD5692" w:rsidP="00442322">
            <w:r>
              <w:t>2002 *</w:t>
            </w:r>
          </w:p>
        </w:tc>
        <w:tc>
          <w:tcPr>
            <w:tcW w:w="1709" w:type="dxa"/>
          </w:tcPr>
          <w:p w14:paraId="2BBC2F2C" w14:textId="77777777" w:rsidR="00BD5692" w:rsidRDefault="00BD5692" w:rsidP="00442322">
            <w:r>
              <w:t>2 ***</w:t>
            </w:r>
          </w:p>
        </w:tc>
        <w:tc>
          <w:tcPr>
            <w:tcW w:w="1489" w:type="dxa"/>
          </w:tcPr>
          <w:p w14:paraId="6D6A63ED" w14:textId="77777777" w:rsidR="00BD5692" w:rsidRDefault="00BD5692" w:rsidP="00442322"/>
        </w:tc>
      </w:tr>
      <w:tr w:rsidR="00BD5692" w14:paraId="2C7E5463" w14:textId="77777777" w:rsidTr="008B6BB8">
        <w:trPr>
          <w:trHeight w:val="290"/>
        </w:trPr>
        <w:tc>
          <w:tcPr>
            <w:tcW w:w="2044" w:type="dxa"/>
          </w:tcPr>
          <w:p w14:paraId="0034079F" w14:textId="77777777" w:rsidR="00BD5692" w:rsidRDefault="00BD5692" w:rsidP="00442322">
            <w:r>
              <w:t>06 .</w:t>
            </w:r>
          </w:p>
        </w:tc>
        <w:tc>
          <w:tcPr>
            <w:tcW w:w="2023" w:type="dxa"/>
          </w:tcPr>
          <w:p w14:paraId="67150293" w14:textId="77777777" w:rsidR="00BD5692" w:rsidRDefault="00BD5692" w:rsidP="00442322"/>
        </w:tc>
        <w:tc>
          <w:tcPr>
            <w:tcW w:w="1751" w:type="dxa"/>
          </w:tcPr>
          <w:p w14:paraId="2C10BADD" w14:textId="77777777" w:rsidR="00BD5692" w:rsidRDefault="00BD5692" w:rsidP="00442322">
            <w:r>
              <w:t>2008 *</w:t>
            </w:r>
          </w:p>
        </w:tc>
        <w:tc>
          <w:tcPr>
            <w:tcW w:w="1709" w:type="dxa"/>
          </w:tcPr>
          <w:p w14:paraId="18DD8302" w14:textId="77777777" w:rsidR="00BD5692" w:rsidRDefault="00BD5692" w:rsidP="00442322">
            <w:r>
              <w:t>4 **</w:t>
            </w:r>
          </w:p>
        </w:tc>
        <w:tc>
          <w:tcPr>
            <w:tcW w:w="1489" w:type="dxa"/>
          </w:tcPr>
          <w:p w14:paraId="04F7AB96" w14:textId="77777777" w:rsidR="00BD5692" w:rsidRDefault="00BD5692" w:rsidP="00442322"/>
        </w:tc>
      </w:tr>
      <w:tr w:rsidR="00BD5692" w14:paraId="46D6C5A5" w14:textId="77777777" w:rsidTr="008B6BB8">
        <w:trPr>
          <w:trHeight w:val="273"/>
        </w:trPr>
        <w:tc>
          <w:tcPr>
            <w:tcW w:w="2044" w:type="dxa"/>
          </w:tcPr>
          <w:p w14:paraId="05782AF7" w14:textId="77777777" w:rsidR="00BD5692" w:rsidRDefault="00BD5692" w:rsidP="00442322">
            <w:r>
              <w:lastRenderedPageBreak/>
              <w:t xml:space="preserve">07 *** </w:t>
            </w:r>
          </w:p>
        </w:tc>
        <w:tc>
          <w:tcPr>
            <w:tcW w:w="2023" w:type="dxa"/>
          </w:tcPr>
          <w:p w14:paraId="6E1506C4" w14:textId="77777777" w:rsidR="00BD5692" w:rsidRDefault="00BD5692" w:rsidP="00442322"/>
        </w:tc>
        <w:tc>
          <w:tcPr>
            <w:tcW w:w="1751" w:type="dxa"/>
          </w:tcPr>
          <w:p w14:paraId="37B18085" w14:textId="77777777" w:rsidR="00BD5692" w:rsidRDefault="00BD5692" w:rsidP="00442322"/>
        </w:tc>
        <w:tc>
          <w:tcPr>
            <w:tcW w:w="1709" w:type="dxa"/>
          </w:tcPr>
          <w:p w14:paraId="2F9C36C6" w14:textId="77777777" w:rsidR="00BD5692" w:rsidRDefault="00BD5692" w:rsidP="00442322">
            <w:r>
              <w:t>12 ***</w:t>
            </w:r>
          </w:p>
        </w:tc>
        <w:tc>
          <w:tcPr>
            <w:tcW w:w="1489" w:type="dxa"/>
          </w:tcPr>
          <w:p w14:paraId="16EE1636" w14:textId="77777777" w:rsidR="00BD5692" w:rsidRDefault="00BD5692" w:rsidP="00442322"/>
        </w:tc>
      </w:tr>
      <w:tr w:rsidR="00BD5692" w14:paraId="15EDA47D" w14:textId="77777777" w:rsidTr="008B6BB8">
        <w:trPr>
          <w:trHeight w:val="290"/>
        </w:trPr>
        <w:tc>
          <w:tcPr>
            <w:tcW w:w="2044" w:type="dxa"/>
          </w:tcPr>
          <w:p w14:paraId="38693557" w14:textId="77777777" w:rsidR="00BD5692" w:rsidRDefault="00BD5692" w:rsidP="00442322">
            <w:r>
              <w:t>08 .</w:t>
            </w:r>
          </w:p>
        </w:tc>
        <w:tc>
          <w:tcPr>
            <w:tcW w:w="2023" w:type="dxa"/>
          </w:tcPr>
          <w:p w14:paraId="373021BF" w14:textId="77777777" w:rsidR="00BD5692" w:rsidRDefault="00BD5692" w:rsidP="00442322"/>
        </w:tc>
        <w:tc>
          <w:tcPr>
            <w:tcW w:w="1751" w:type="dxa"/>
          </w:tcPr>
          <w:p w14:paraId="4C8B7FBE" w14:textId="77777777" w:rsidR="00BD5692" w:rsidRDefault="00BD5692" w:rsidP="00442322"/>
        </w:tc>
        <w:tc>
          <w:tcPr>
            <w:tcW w:w="1709" w:type="dxa"/>
          </w:tcPr>
          <w:p w14:paraId="1EB07052" w14:textId="77777777" w:rsidR="00BD5692" w:rsidRDefault="00BD5692" w:rsidP="00442322">
            <w:r>
              <w:t>15 ***</w:t>
            </w:r>
          </w:p>
        </w:tc>
        <w:tc>
          <w:tcPr>
            <w:tcW w:w="1489" w:type="dxa"/>
          </w:tcPr>
          <w:p w14:paraId="71D1BA86" w14:textId="77777777" w:rsidR="00BD5692" w:rsidRDefault="00BD5692" w:rsidP="00442322"/>
        </w:tc>
      </w:tr>
      <w:tr w:rsidR="00BD5692" w14:paraId="18D83248" w14:textId="77777777" w:rsidTr="008B6BB8">
        <w:trPr>
          <w:trHeight w:val="290"/>
        </w:trPr>
        <w:tc>
          <w:tcPr>
            <w:tcW w:w="2044" w:type="dxa"/>
          </w:tcPr>
          <w:p w14:paraId="58CC01FC" w14:textId="77777777" w:rsidR="00BD5692" w:rsidRDefault="00BD5692" w:rsidP="00442322">
            <w:r>
              <w:t>09 ***</w:t>
            </w:r>
          </w:p>
        </w:tc>
        <w:tc>
          <w:tcPr>
            <w:tcW w:w="2023" w:type="dxa"/>
          </w:tcPr>
          <w:p w14:paraId="257511B1" w14:textId="77777777" w:rsidR="00BD5692" w:rsidRDefault="00BD5692" w:rsidP="00442322"/>
        </w:tc>
        <w:tc>
          <w:tcPr>
            <w:tcW w:w="1751" w:type="dxa"/>
          </w:tcPr>
          <w:p w14:paraId="1734716B" w14:textId="77777777" w:rsidR="00BD5692" w:rsidRDefault="00BD5692" w:rsidP="00442322"/>
        </w:tc>
        <w:tc>
          <w:tcPr>
            <w:tcW w:w="1709" w:type="dxa"/>
          </w:tcPr>
          <w:p w14:paraId="51EFDF9A" w14:textId="77777777" w:rsidR="00BD5692" w:rsidRDefault="00BD5692" w:rsidP="00442322">
            <w:r>
              <w:t>16 ***</w:t>
            </w:r>
          </w:p>
        </w:tc>
        <w:tc>
          <w:tcPr>
            <w:tcW w:w="1489" w:type="dxa"/>
          </w:tcPr>
          <w:p w14:paraId="7A61E697" w14:textId="77777777" w:rsidR="00BD5692" w:rsidRDefault="00BD5692" w:rsidP="00442322"/>
        </w:tc>
      </w:tr>
      <w:tr w:rsidR="00BD5692" w14:paraId="633F9D2A" w14:textId="77777777" w:rsidTr="008B6BB8">
        <w:trPr>
          <w:trHeight w:val="273"/>
        </w:trPr>
        <w:tc>
          <w:tcPr>
            <w:tcW w:w="2044" w:type="dxa"/>
          </w:tcPr>
          <w:p w14:paraId="390DBEB6" w14:textId="77777777" w:rsidR="00BD5692" w:rsidRDefault="00BD5692" w:rsidP="00442322">
            <w:pPr>
              <w:tabs>
                <w:tab w:val="center" w:pos="1083"/>
              </w:tabs>
            </w:pPr>
            <w:r>
              <w:t>10 .</w:t>
            </w:r>
            <w:r>
              <w:tab/>
            </w:r>
          </w:p>
        </w:tc>
        <w:tc>
          <w:tcPr>
            <w:tcW w:w="2023" w:type="dxa"/>
          </w:tcPr>
          <w:p w14:paraId="5F5A1BB0" w14:textId="77777777" w:rsidR="00BD5692" w:rsidRDefault="00BD5692" w:rsidP="00442322"/>
        </w:tc>
        <w:tc>
          <w:tcPr>
            <w:tcW w:w="1751" w:type="dxa"/>
          </w:tcPr>
          <w:p w14:paraId="1EE52B65" w14:textId="77777777" w:rsidR="00BD5692" w:rsidRDefault="00BD5692" w:rsidP="00442322"/>
        </w:tc>
        <w:tc>
          <w:tcPr>
            <w:tcW w:w="1709" w:type="dxa"/>
          </w:tcPr>
          <w:p w14:paraId="58BE9037" w14:textId="77777777" w:rsidR="00BD5692" w:rsidRDefault="00BD5692" w:rsidP="00442322">
            <w:r>
              <w:t>18 *</w:t>
            </w:r>
          </w:p>
        </w:tc>
        <w:tc>
          <w:tcPr>
            <w:tcW w:w="1489" w:type="dxa"/>
          </w:tcPr>
          <w:p w14:paraId="21AF759C" w14:textId="77777777" w:rsidR="00BD5692" w:rsidRDefault="00BD5692" w:rsidP="00442322"/>
        </w:tc>
      </w:tr>
      <w:tr w:rsidR="00BD5692" w14:paraId="3CA1C97C" w14:textId="77777777" w:rsidTr="008B6BB8">
        <w:trPr>
          <w:trHeight w:val="290"/>
        </w:trPr>
        <w:tc>
          <w:tcPr>
            <w:tcW w:w="2044" w:type="dxa"/>
          </w:tcPr>
          <w:p w14:paraId="1A7D36A4" w14:textId="77777777" w:rsidR="00BD5692" w:rsidRDefault="00BD5692" w:rsidP="00442322">
            <w:r>
              <w:t>11 *</w:t>
            </w:r>
          </w:p>
        </w:tc>
        <w:tc>
          <w:tcPr>
            <w:tcW w:w="2023" w:type="dxa"/>
          </w:tcPr>
          <w:p w14:paraId="50A5F803" w14:textId="77777777" w:rsidR="00BD5692" w:rsidRDefault="00BD5692" w:rsidP="00442322"/>
        </w:tc>
        <w:tc>
          <w:tcPr>
            <w:tcW w:w="1751" w:type="dxa"/>
          </w:tcPr>
          <w:p w14:paraId="0A285B0B" w14:textId="77777777" w:rsidR="00BD5692" w:rsidRDefault="00BD5692" w:rsidP="00442322"/>
        </w:tc>
        <w:tc>
          <w:tcPr>
            <w:tcW w:w="1709" w:type="dxa"/>
          </w:tcPr>
          <w:p w14:paraId="49396134" w14:textId="77777777" w:rsidR="00BD5692" w:rsidRDefault="00BD5692" w:rsidP="00442322">
            <w:r>
              <w:t>27 **</w:t>
            </w:r>
          </w:p>
        </w:tc>
        <w:tc>
          <w:tcPr>
            <w:tcW w:w="1489" w:type="dxa"/>
          </w:tcPr>
          <w:p w14:paraId="3952E82D" w14:textId="77777777" w:rsidR="00BD5692" w:rsidRDefault="00BD5692" w:rsidP="00442322"/>
        </w:tc>
      </w:tr>
      <w:tr w:rsidR="00BD5692" w14:paraId="29297E22" w14:textId="77777777" w:rsidTr="008B6BB8">
        <w:trPr>
          <w:trHeight w:val="290"/>
        </w:trPr>
        <w:tc>
          <w:tcPr>
            <w:tcW w:w="2044" w:type="dxa"/>
          </w:tcPr>
          <w:p w14:paraId="25BB6A4C" w14:textId="77777777" w:rsidR="00BD5692" w:rsidRDefault="00BD5692" w:rsidP="00442322">
            <w:r>
              <w:t>12 .</w:t>
            </w:r>
          </w:p>
        </w:tc>
        <w:tc>
          <w:tcPr>
            <w:tcW w:w="2023" w:type="dxa"/>
          </w:tcPr>
          <w:p w14:paraId="21E9ADB1" w14:textId="77777777" w:rsidR="00BD5692" w:rsidRDefault="00BD5692" w:rsidP="00442322"/>
        </w:tc>
        <w:tc>
          <w:tcPr>
            <w:tcW w:w="1751" w:type="dxa"/>
          </w:tcPr>
          <w:p w14:paraId="1CB92F1A" w14:textId="77777777" w:rsidR="00BD5692" w:rsidRDefault="00BD5692" w:rsidP="00442322"/>
        </w:tc>
        <w:tc>
          <w:tcPr>
            <w:tcW w:w="1709" w:type="dxa"/>
          </w:tcPr>
          <w:p w14:paraId="0750BD15" w14:textId="77777777" w:rsidR="00BD5692" w:rsidRDefault="00BD5692" w:rsidP="00442322">
            <w:r>
              <w:t>32 .</w:t>
            </w:r>
          </w:p>
        </w:tc>
        <w:tc>
          <w:tcPr>
            <w:tcW w:w="1489" w:type="dxa"/>
          </w:tcPr>
          <w:p w14:paraId="3F7290CA" w14:textId="77777777" w:rsidR="00BD5692" w:rsidRDefault="00BD5692" w:rsidP="00442322"/>
        </w:tc>
      </w:tr>
      <w:tr w:rsidR="00BD5692" w14:paraId="3D01534A" w14:textId="77777777" w:rsidTr="008B6BB8">
        <w:trPr>
          <w:trHeight w:val="273"/>
        </w:trPr>
        <w:tc>
          <w:tcPr>
            <w:tcW w:w="2044" w:type="dxa"/>
          </w:tcPr>
          <w:p w14:paraId="37D8B5A5" w14:textId="77777777" w:rsidR="00BD5692" w:rsidRDefault="00BD5692" w:rsidP="00442322">
            <w:r>
              <w:t>14 .</w:t>
            </w:r>
          </w:p>
        </w:tc>
        <w:tc>
          <w:tcPr>
            <w:tcW w:w="2023" w:type="dxa"/>
          </w:tcPr>
          <w:p w14:paraId="0FBD45DF" w14:textId="77777777" w:rsidR="00BD5692" w:rsidRDefault="00BD5692" w:rsidP="00442322"/>
        </w:tc>
        <w:tc>
          <w:tcPr>
            <w:tcW w:w="1751" w:type="dxa"/>
          </w:tcPr>
          <w:p w14:paraId="6B2E4810" w14:textId="77777777" w:rsidR="00BD5692" w:rsidRDefault="00BD5692" w:rsidP="00442322"/>
        </w:tc>
        <w:tc>
          <w:tcPr>
            <w:tcW w:w="1709" w:type="dxa"/>
          </w:tcPr>
          <w:p w14:paraId="698F75A9" w14:textId="77777777" w:rsidR="00BD5692" w:rsidRDefault="00BD5692" w:rsidP="00442322">
            <w:r>
              <w:t>34 ***</w:t>
            </w:r>
          </w:p>
        </w:tc>
        <w:tc>
          <w:tcPr>
            <w:tcW w:w="1489" w:type="dxa"/>
          </w:tcPr>
          <w:p w14:paraId="3FA1CB4E" w14:textId="77777777" w:rsidR="00BD5692" w:rsidRDefault="00BD5692" w:rsidP="00442322"/>
        </w:tc>
      </w:tr>
      <w:tr w:rsidR="00BD5692" w14:paraId="74BA127D" w14:textId="77777777" w:rsidTr="008B6BB8">
        <w:trPr>
          <w:trHeight w:val="290"/>
        </w:trPr>
        <w:tc>
          <w:tcPr>
            <w:tcW w:w="2044" w:type="dxa"/>
          </w:tcPr>
          <w:p w14:paraId="76E5238F" w14:textId="77777777" w:rsidR="00BD5692" w:rsidRDefault="00BD5692" w:rsidP="00442322">
            <w:r>
              <w:t>15 *</w:t>
            </w:r>
          </w:p>
        </w:tc>
        <w:tc>
          <w:tcPr>
            <w:tcW w:w="2023" w:type="dxa"/>
          </w:tcPr>
          <w:p w14:paraId="4F921172" w14:textId="77777777" w:rsidR="00BD5692" w:rsidRDefault="00BD5692" w:rsidP="00442322"/>
        </w:tc>
        <w:tc>
          <w:tcPr>
            <w:tcW w:w="1751" w:type="dxa"/>
          </w:tcPr>
          <w:p w14:paraId="31B41CDB" w14:textId="77777777" w:rsidR="00BD5692" w:rsidRDefault="00BD5692" w:rsidP="00442322"/>
        </w:tc>
        <w:tc>
          <w:tcPr>
            <w:tcW w:w="1709" w:type="dxa"/>
          </w:tcPr>
          <w:p w14:paraId="65C3BA40" w14:textId="77777777" w:rsidR="00BD5692" w:rsidRDefault="00BD5692" w:rsidP="00442322"/>
        </w:tc>
        <w:tc>
          <w:tcPr>
            <w:tcW w:w="1489" w:type="dxa"/>
          </w:tcPr>
          <w:p w14:paraId="20CD0809" w14:textId="77777777" w:rsidR="00BD5692" w:rsidRDefault="00BD5692" w:rsidP="00442322"/>
        </w:tc>
      </w:tr>
      <w:tr w:rsidR="00BD5692" w14:paraId="69E0F396" w14:textId="77777777" w:rsidTr="008B6BB8">
        <w:trPr>
          <w:trHeight w:val="290"/>
        </w:trPr>
        <w:tc>
          <w:tcPr>
            <w:tcW w:w="2044" w:type="dxa"/>
          </w:tcPr>
          <w:p w14:paraId="216441B8" w14:textId="77777777" w:rsidR="00BD5692" w:rsidRDefault="00BD5692" w:rsidP="00442322">
            <w:r>
              <w:t>17 *</w:t>
            </w:r>
          </w:p>
        </w:tc>
        <w:tc>
          <w:tcPr>
            <w:tcW w:w="2023" w:type="dxa"/>
          </w:tcPr>
          <w:p w14:paraId="1E39F082" w14:textId="77777777" w:rsidR="00BD5692" w:rsidRDefault="00BD5692" w:rsidP="00442322"/>
        </w:tc>
        <w:tc>
          <w:tcPr>
            <w:tcW w:w="1751" w:type="dxa"/>
          </w:tcPr>
          <w:p w14:paraId="2FCC7BB3" w14:textId="77777777" w:rsidR="00BD5692" w:rsidRDefault="00BD5692" w:rsidP="00442322"/>
        </w:tc>
        <w:tc>
          <w:tcPr>
            <w:tcW w:w="1709" w:type="dxa"/>
          </w:tcPr>
          <w:p w14:paraId="52B25F03" w14:textId="77777777" w:rsidR="00BD5692" w:rsidRDefault="00BD5692" w:rsidP="00442322"/>
        </w:tc>
        <w:tc>
          <w:tcPr>
            <w:tcW w:w="1489" w:type="dxa"/>
          </w:tcPr>
          <w:p w14:paraId="1FF3DFE4" w14:textId="77777777" w:rsidR="00BD5692" w:rsidRDefault="00BD5692" w:rsidP="00442322"/>
        </w:tc>
      </w:tr>
      <w:tr w:rsidR="00BD5692" w14:paraId="4271DED4" w14:textId="77777777" w:rsidTr="008B6BB8">
        <w:trPr>
          <w:trHeight w:val="290"/>
        </w:trPr>
        <w:tc>
          <w:tcPr>
            <w:tcW w:w="2044" w:type="dxa"/>
          </w:tcPr>
          <w:p w14:paraId="75ED9F73" w14:textId="77777777" w:rsidR="00BD5692" w:rsidRDefault="00BD5692" w:rsidP="00442322">
            <w:r>
              <w:t>19 ***</w:t>
            </w:r>
          </w:p>
        </w:tc>
        <w:tc>
          <w:tcPr>
            <w:tcW w:w="2023" w:type="dxa"/>
          </w:tcPr>
          <w:p w14:paraId="380AF670" w14:textId="77777777" w:rsidR="00BD5692" w:rsidRDefault="00BD5692" w:rsidP="00442322"/>
        </w:tc>
        <w:tc>
          <w:tcPr>
            <w:tcW w:w="1751" w:type="dxa"/>
          </w:tcPr>
          <w:p w14:paraId="179D03AD" w14:textId="77777777" w:rsidR="00BD5692" w:rsidRDefault="00BD5692" w:rsidP="00442322"/>
        </w:tc>
        <w:tc>
          <w:tcPr>
            <w:tcW w:w="1709" w:type="dxa"/>
          </w:tcPr>
          <w:p w14:paraId="7DA2C748" w14:textId="77777777" w:rsidR="00BD5692" w:rsidRDefault="00BD5692" w:rsidP="00442322"/>
        </w:tc>
        <w:tc>
          <w:tcPr>
            <w:tcW w:w="1489" w:type="dxa"/>
          </w:tcPr>
          <w:p w14:paraId="68C40147" w14:textId="77777777" w:rsidR="00BD5692" w:rsidRDefault="00BD5692" w:rsidP="00442322"/>
        </w:tc>
      </w:tr>
      <w:tr w:rsidR="00BD5692" w14:paraId="45490ADE" w14:textId="77777777" w:rsidTr="008B6BB8">
        <w:trPr>
          <w:trHeight w:val="290"/>
        </w:trPr>
        <w:tc>
          <w:tcPr>
            <w:tcW w:w="2044" w:type="dxa"/>
          </w:tcPr>
          <w:p w14:paraId="257E4348" w14:textId="77777777" w:rsidR="00BD5692" w:rsidRDefault="00BD5692" w:rsidP="00442322">
            <w:r>
              <w:t>20 **</w:t>
            </w:r>
          </w:p>
        </w:tc>
        <w:tc>
          <w:tcPr>
            <w:tcW w:w="2023" w:type="dxa"/>
          </w:tcPr>
          <w:p w14:paraId="77E7F9F1" w14:textId="77777777" w:rsidR="00BD5692" w:rsidRDefault="00BD5692" w:rsidP="00442322"/>
        </w:tc>
        <w:tc>
          <w:tcPr>
            <w:tcW w:w="1751" w:type="dxa"/>
          </w:tcPr>
          <w:p w14:paraId="196C9C1F" w14:textId="77777777" w:rsidR="00BD5692" w:rsidRDefault="00BD5692" w:rsidP="00442322"/>
        </w:tc>
        <w:tc>
          <w:tcPr>
            <w:tcW w:w="1709" w:type="dxa"/>
          </w:tcPr>
          <w:p w14:paraId="76AE179E" w14:textId="77777777" w:rsidR="00BD5692" w:rsidRDefault="00BD5692" w:rsidP="00442322"/>
        </w:tc>
        <w:tc>
          <w:tcPr>
            <w:tcW w:w="1489" w:type="dxa"/>
          </w:tcPr>
          <w:p w14:paraId="0FCCF7BF" w14:textId="77777777" w:rsidR="00BD5692" w:rsidRDefault="00BD5692" w:rsidP="00442322"/>
        </w:tc>
      </w:tr>
      <w:tr w:rsidR="00BD5692" w14:paraId="5FCBECCC" w14:textId="77777777" w:rsidTr="008B6BB8">
        <w:trPr>
          <w:trHeight w:val="290"/>
        </w:trPr>
        <w:tc>
          <w:tcPr>
            <w:tcW w:w="2044" w:type="dxa"/>
          </w:tcPr>
          <w:p w14:paraId="1E32AE22" w14:textId="77777777" w:rsidR="00BD5692" w:rsidRDefault="00BD5692" w:rsidP="00442322">
            <w:r>
              <w:t>21 .</w:t>
            </w:r>
          </w:p>
        </w:tc>
        <w:tc>
          <w:tcPr>
            <w:tcW w:w="2023" w:type="dxa"/>
          </w:tcPr>
          <w:p w14:paraId="194F0CC5" w14:textId="77777777" w:rsidR="00BD5692" w:rsidRDefault="00BD5692" w:rsidP="00442322"/>
        </w:tc>
        <w:tc>
          <w:tcPr>
            <w:tcW w:w="1751" w:type="dxa"/>
          </w:tcPr>
          <w:p w14:paraId="08A9A0CF" w14:textId="77777777" w:rsidR="00BD5692" w:rsidRDefault="00BD5692" w:rsidP="00442322"/>
        </w:tc>
        <w:tc>
          <w:tcPr>
            <w:tcW w:w="1709" w:type="dxa"/>
          </w:tcPr>
          <w:p w14:paraId="6E8AE45C" w14:textId="77777777" w:rsidR="00BD5692" w:rsidRDefault="00BD5692" w:rsidP="00442322"/>
        </w:tc>
        <w:tc>
          <w:tcPr>
            <w:tcW w:w="1489" w:type="dxa"/>
          </w:tcPr>
          <w:p w14:paraId="6167A258" w14:textId="77777777" w:rsidR="00BD5692" w:rsidRDefault="00BD5692" w:rsidP="00442322"/>
        </w:tc>
      </w:tr>
      <w:tr w:rsidR="00BD5692" w14:paraId="3019A100" w14:textId="77777777" w:rsidTr="008B6BB8">
        <w:trPr>
          <w:trHeight w:val="290"/>
        </w:trPr>
        <w:tc>
          <w:tcPr>
            <w:tcW w:w="2044" w:type="dxa"/>
          </w:tcPr>
          <w:p w14:paraId="2D483E5A" w14:textId="77777777" w:rsidR="00BD5692" w:rsidRDefault="00BD5692" w:rsidP="00442322">
            <w:r>
              <w:t>22 **</w:t>
            </w:r>
          </w:p>
        </w:tc>
        <w:tc>
          <w:tcPr>
            <w:tcW w:w="2023" w:type="dxa"/>
          </w:tcPr>
          <w:p w14:paraId="478CE048" w14:textId="77777777" w:rsidR="00BD5692" w:rsidRDefault="00BD5692" w:rsidP="00442322"/>
        </w:tc>
        <w:tc>
          <w:tcPr>
            <w:tcW w:w="1751" w:type="dxa"/>
          </w:tcPr>
          <w:p w14:paraId="0284FEFB" w14:textId="77777777" w:rsidR="00BD5692" w:rsidRDefault="00BD5692" w:rsidP="00442322"/>
        </w:tc>
        <w:tc>
          <w:tcPr>
            <w:tcW w:w="1709" w:type="dxa"/>
          </w:tcPr>
          <w:p w14:paraId="433687F9" w14:textId="77777777" w:rsidR="00BD5692" w:rsidRDefault="00BD5692" w:rsidP="00442322"/>
        </w:tc>
        <w:tc>
          <w:tcPr>
            <w:tcW w:w="1489" w:type="dxa"/>
          </w:tcPr>
          <w:p w14:paraId="1E0B3C6B" w14:textId="77777777" w:rsidR="00BD5692" w:rsidRDefault="00BD5692" w:rsidP="00442322"/>
        </w:tc>
      </w:tr>
      <w:tr w:rsidR="00BD5692" w14:paraId="0D019BC2" w14:textId="77777777" w:rsidTr="008B6BB8">
        <w:trPr>
          <w:trHeight w:val="273"/>
        </w:trPr>
        <w:tc>
          <w:tcPr>
            <w:tcW w:w="2044" w:type="dxa"/>
          </w:tcPr>
          <w:p w14:paraId="62424574" w14:textId="77777777" w:rsidR="00BD5692" w:rsidRDefault="00BD5692" w:rsidP="00442322">
            <w:r>
              <w:t>23 **</w:t>
            </w:r>
          </w:p>
        </w:tc>
        <w:tc>
          <w:tcPr>
            <w:tcW w:w="2023" w:type="dxa"/>
          </w:tcPr>
          <w:p w14:paraId="236F65C8" w14:textId="77777777" w:rsidR="00BD5692" w:rsidRDefault="00BD5692" w:rsidP="00442322"/>
        </w:tc>
        <w:tc>
          <w:tcPr>
            <w:tcW w:w="1751" w:type="dxa"/>
          </w:tcPr>
          <w:p w14:paraId="03A0800D" w14:textId="77777777" w:rsidR="00BD5692" w:rsidRDefault="00BD5692" w:rsidP="00442322"/>
        </w:tc>
        <w:tc>
          <w:tcPr>
            <w:tcW w:w="1709" w:type="dxa"/>
          </w:tcPr>
          <w:p w14:paraId="3F5D36C2" w14:textId="77777777" w:rsidR="00BD5692" w:rsidRDefault="00BD5692" w:rsidP="00442322"/>
        </w:tc>
        <w:tc>
          <w:tcPr>
            <w:tcW w:w="1489" w:type="dxa"/>
          </w:tcPr>
          <w:p w14:paraId="760A879D" w14:textId="77777777" w:rsidR="00BD5692" w:rsidRDefault="00BD5692" w:rsidP="00442322"/>
        </w:tc>
      </w:tr>
      <w:tr w:rsidR="00BD5692" w14:paraId="6D94B9A1" w14:textId="77777777" w:rsidTr="008B6BB8">
        <w:trPr>
          <w:trHeight w:val="290"/>
        </w:trPr>
        <w:tc>
          <w:tcPr>
            <w:tcW w:w="2044" w:type="dxa"/>
          </w:tcPr>
          <w:p w14:paraId="11C10F90" w14:textId="77777777" w:rsidR="00BD5692" w:rsidRDefault="00BD5692" w:rsidP="00442322">
            <w:r>
              <w:t>24 **</w:t>
            </w:r>
          </w:p>
        </w:tc>
        <w:tc>
          <w:tcPr>
            <w:tcW w:w="2023" w:type="dxa"/>
          </w:tcPr>
          <w:p w14:paraId="367EAFA0" w14:textId="77777777" w:rsidR="00BD5692" w:rsidRDefault="00BD5692" w:rsidP="00442322"/>
        </w:tc>
        <w:tc>
          <w:tcPr>
            <w:tcW w:w="1751" w:type="dxa"/>
          </w:tcPr>
          <w:p w14:paraId="35245C53" w14:textId="77777777" w:rsidR="00BD5692" w:rsidRDefault="00BD5692" w:rsidP="00442322"/>
        </w:tc>
        <w:tc>
          <w:tcPr>
            <w:tcW w:w="1709" w:type="dxa"/>
          </w:tcPr>
          <w:p w14:paraId="4EF6B5C4" w14:textId="77777777" w:rsidR="00BD5692" w:rsidRDefault="00BD5692" w:rsidP="00442322"/>
        </w:tc>
        <w:tc>
          <w:tcPr>
            <w:tcW w:w="1489" w:type="dxa"/>
          </w:tcPr>
          <w:p w14:paraId="69A80355" w14:textId="77777777" w:rsidR="00BD5692" w:rsidRDefault="00BD5692" w:rsidP="00442322"/>
        </w:tc>
      </w:tr>
      <w:tr w:rsidR="00BD5692" w14:paraId="08E5FF59" w14:textId="77777777" w:rsidTr="008B6BB8">
        <w:trPr>
          <w:trHeight w:val="290"/>
        </w:trPr>
        <w:tc>
          <w:tcPr>
            <w:tcW w:w="2044" w:type="dxa"/>
          </w:tcPr>
          <w:p w14:paraId="7DA248F3" w14:textId="77777777" w:rsidR="00BD5692" w:rsidRDefault="00BD5692" w:rsidP="00442322">
            <w:r>
              <w:t>25 .</w:t>
            </w:r>
          </w:p>
        </w:tc>
        <w:tc>
          <w:tcPr>
            <w:tcW w:w="2023" w:type="dxa"/>
          </w:tcPr>
          <w:p w14:paraId="55D58F08" w14:textId="77777777" w:rsidR="00BD5692" w:rsidRDefault="00BD5692" w:rsidP="00442322"/>
        </w:tc>
        <w:tc>
          <w:tcPr>
            <w:tcW w:w="1751" w:type="dxa"/>
          </w:tcPr>
          <w:p w14:paraId="7CDD1060" w14:textId="77777777" w:rsidR="00BD5692" w:rsidRDefault="00BD5692" w:rsidP="00442322"/>
        </w:tc>
        <w:tc>
          <w:tcPr>
            <w:tcW w:w="1709" w:type="dxa"/>
          </w:tcPr>
          <w:p w14:paraId="47CA3759" w14:textId="77777777" w:rsidR="00BD5692" w:rsidRDefault="00BD5692" w:rsidP="00442322"/>
        </w:tc>
        <w:tc>
          <w:tcPr>
            <w:tcW w:w="1489" w:type="dxa"/>
          </w:tcPr>
          <w:p w14:paraId="33BA3091" w14:textId="77777777" w:rsidR="00BD5692" w:rsidRDefault="00BD5692" w:rsidP="00442322"/>
        </w:tc>
      </w:tr>
      <w:tr w:rsidR="00BD5692" w14:paraId="49F0EE7A" w14:textId="77777777" w:rsidTr="008B6BB8">
        <w:trPr>
          <w:trHeight w:val="273"/>
        </w:trPr>
        <w:tc>
          <w:tcPr>
            <w:tcW w:w="2044" w:type="dxa"/>
          </w:tcPr>
          <w:p w14:paraId="7A81B68C" w14:textId="77777777" w:rsidR="00BD5692" w:rsidRDefault="00BD5692" w:rsidP="00442322">
            <w:r>
              <w:t>27 **</w:t>
            </w:r>
          </w:p>
        </w:tc>
        <w:tc>
          <w:tcPr>
            <w:tcW w:w="2023" w:type="dxa"/>
          </w:tcPr>
          <w:p w14:paraId="5D45020F" w14:textId="77777777" w:rsidR="00BD5692" w:rsidRDefault="00BD5692" w:rsidP="00442322"/>
        </w:tc>
        <w:tc>
          <w:tcPr>
            <w:tcW w:w="1751" w:type="dxa"/>
          </w:tcPr>
          <w:p w14:paraId="3B6CD430" w14:textId="77777777" w:rsidR="00BD5692" w:rsidRDefault="00BD5692" w:rsidP="00442322"/>
        </w:tc>
        <w:tc>
          <w:tcPr>
            <w:tcW w:w="1709" w:type="dxa"/>
          </w:tcPr>
          <w:p w14:paraId="59150E00" w14:textId="77777777" w:rsidR="00BD5692" w:rsidRDefault="00BD5692" w:rsidP="00442322"/>
        </w:tc>
        <w:tc>
          <w:tcPr>
            <w:tcW w:w="1489" w:type="dxa"/>
          </w:tcPr>
          <w:p w14:paraId="17C70AAB" w14:textId="77777777" w:rsidR="00BD5692" w:rsidRDefault="00BD5692" w:rsidP="00442322"/>
        </w:tc>
      </w:tr>
      <w:tr w:rsidR="00BD5692" w14:paraId="03B10584" w14:textId="77777777" w:rsidTr="008B6BB8">
        <w:trPr>
          <w:trHeight w:val="290"/>
        </w:trPr>
        <w:tc>
          <w:tcPr>
            <w:tcW w:w="2044" w:type="dxa"/>
          </w:tcPr>
          <w:p w14:paraId="3AF9AC8A" w14:textId="77777777" w:rsidR="00BD5692" w:rsidRDefault="00BD5692" w:rsidP="00442322">
            <w:r>
              <w:t>30*</w:t>
            </w:r>
          </w:p>
        </w:tc>
        <w:tc>
          <w:tcPr>
            <w:tcW w:w="2023" w:type="dxa"/>
          </w:tcPr>
          <w:p w14:paraId="175D0B64" w14:textId="77777777" w:rsidR="00BD5692" w:rsidRDefault="00BD5692" w:rsidP="00442322"/>
        </w:tc>
        <w:tc>
          <w:tcPr>
            <w:tcW w:w="1751" w:type="dxa"/>
          </w:tcPr>
          <w:p w14:paraId="678ACC53" w14:textId="77777777" w:rsidR="00BD5692" w:rsidRDefault="00BD5692" w:rsidP="00442322">
            <w:pPr>
              <w:keepNext/>
            </w:pPr>
          </w:p>
        </w:tc>
        <w:tc>
          <w:tcPr>
            <w:tcW w:w="1709" w:type="dxa"/>
          </w:tcPr>
          <w:p w14:paraId="52CD738D" w14:textId="77777777" w:rsidR="00BD5692" w:rsidRDefault="00BD5692" w:rsidP="00442322">
            <w:pPr>
              <w:keepNext/>
            </w:pPr>
          </w:p>
        </w:tc>
        <w:tc>
          <w:tcPr>
            <w:tcW w:w="1489" w:type="dxa"/>
          </w:tcPr>
          <w:p w14:paraId="2ED6DB8A" w14:textId="77777777" w:rsidR="00BD5692" w:rsidRDefault="00BD5692" w:rsidP="00927D61">
            <w:pPr>
              <w:keepNext/>
            </w:pPr>
          </w:p>
        </w:tc>
      </w:tr>
    </w:tbl>
    <w:p w14:paraId="392D5E43" w14:textId="7A28C779" w:rsidR="00BD5692" w:rsidRPr="00ED2BFB" w:rsidRDefault="00BD5692" w:rsidP="00927D61">
      <w:pPr>
        <w:pStyle w:val="Caption"/>
        <w:rPr>
          <w:sz w:val="22"/>
          <w:szCs w:val="22"/>
        </w:rPr>
      </w:pPr>
      <w:r w:rsidRPr="00ED2BFB">
        <w:rPr>
          <w:sz w:val="22"/>
          <w:szCs w:val="22"/>
        </w:rPr>
        <w:t xml:space="preserve">Table </w:t>
      </w:r>
      <w:r w:rsidR="00E93FF2">
        <w:rPr>
          <w:sz w:val="22"/>
          <w:szCs w:val="22"/>
        </w:rPr>
        <w:t>5</w:t>
      </w:r>
      <w:r w:rsidRPr="00ED2BFB">
        <w:rPr>
          <w:sz w:val="22"/>
          <w:szCs w:val="22"/>
        </w:rPr>
        <w:t xml:space="preserve">: Significant variables to S&amp;P 500 daily change including </w:t>
      </w:r>
      <w:proofErr w:type="spellStart"/>
      <w:r w:rsidRPr="00ED2BFB">
        <w:rPr>
          <w:sz w:val="22"/>
          <w:szCs w:val="22"/>
        </w:rPr>
        <w:t>stdVol</w:t>
      </w:r>
      <w:proofErr w:type="spellEnd"/>
    </w:p>
    <w:p w14:paraId="1C860ADB" w14:textId="74FFEEE8" w:rsidR="00BD5692" w:rsidRDefault="00BD5692" w:rsidP="007811DD">
      <w:pPr>
        <w:pStyle w:val="Heading4"/>
      </w:pPr>
      <w:r>
        <w:t xml:space="preserve">1950 </w:t>
      </w:r>
      <w:r w:rsidRPr="00CA5427">
        <w:t>onwards</w:t>
      </w:r>
      <w:r>
        <w:t xml:space="preserve"> – ARCH model</w:t>
      </w:r>
    </w:p>
    <w:p w14:paraId="5D5B3738" w14:textId="77777777" w:rsidR="00BD5692" w:rsidRDefault="00BD5692" w:rsidP="00C80CD1">
      <w:r>
        <w:t>A second round of time series analysis was performed on all the data after Jan 1</w:t>
      </w:r>
      <w:r w:rsidRPr="00C80CD1">
        <w:rPr>
          <w:vertAlign w:val="superscript"/>
        </w:rPr>
        <w:t>st</w:t>
      </w:r>
      <w:r>
        <w:t xml:space="preserve"> 1950 which revealed that an ARMA(1,0) GARCH(1,1) model might be the most appropriate fit to the data and that the first lag on a date controlled version of standardized volume is a good predictor of DPC. The secondary analysis was performed because the number (and non-consecutiveness) of significant lags in the first model was out of the ordinary. The choice was made to extend the dataset back to 1950 because lagged volume appeared to be significant and volume data is available from that time onwards. </w:t>
      </w:r>
    </w:p>
    <w:p w14:paraId="0F623A03" w14:textId="77777777" w:rsidR="00BD5692" w:rsidRDefault="00BD5692" w:rsidP="00C80CD1"/>
    <w:p w14:paraId="46583053" w14:textId="77777777" w:rsidR="00BD5692" w:rsidRDefault="00BD5692" w:rsidP="00204E89">
      <w:r>
        <w:t>The extended dataset required a different dependent variable because open and closing prices were only differentiated between after April 20</w:t>
      </w:r>
      <w:r w:rsidRPr="0062076A">
        <w:rPr>
          <w:vertAlign w:val="superscript"/>
        </w:rPr>
        <w:t>th</w:t>
      </w:r>
      <w:r>
        <w:t xml:space="preserve"> 1982. Thus, the inter-day percentage change in closing price constituted the dependent variable in the second round of analysis. Figure 4 depicts the Daily Percentage Change (DPC) in the S&amp;P 500 from 1950 until present – the persistence of volatility is again apparent. Figure 5 illustrates the correlation between the DPC and standardized volume which justifies the extension of the dataset. </w:t>
      </w:r>
    </w:p>
    <w:p w14:paraId="4042B293" w14:textId="77777777" w:rsidR="00BD5692" w:rsidRDefault="00BD5692" w:rsidP="00204E89"/>
    <w:p w14:paraId="59C983BF" w14:textId="77777777" w:rsidR="00BD5692" w:rsidRDefault="00BD5692" w:rsidP="00204E89"/>
    <w:p w14:paraId="22D02821" w14:textId="77777777" w:rsidR="00BD5692" w:rsidRDefault="00BD5692" w:rsidP="00AA23D7">
      <w:pPr>
        <w:keepNext/>
      </w:pPr>
      <w:r>
        <w:rPr>
          <w:noProof/>
        </w:rPr>
        <w:lastRenderedPageBreak/>
        <w:drawing>
          <wp:inline distT="0" distB="0" distL="0" distR="0" wp14:anchorId="5B9F8AC5" wp14:editId="667736BF">
            <wp:extent cx="3310274" cy="4007796"/>
            <wp:effectExtent l="0" t="0" r="4445" b="5715"/>
            <wp:docPr id="63" name="Picture 6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26826" cy="4027836"/>
                    </a:xfrm>
                    <a:prstGeom prst="rect">
                      <a:avLst/>
                    </a:prstGeom>
                  </pic:spPr>
                </pic:pic>
              </a:graphicData>
            </a:graphic>
          </wp:inline>
        </w:drawing>
      </w:r>
    </w:p>
    <w:p w14:paraId="26A0497D" w14:textId="77777777" w:rsidR="00BD5692" w:rsidRPr="00ED2BFB" w:rsidRDefault="00BD5692" w:rsidP="00AA23D7">
      <w:pPr>
        <w:pStyle w:val="Caption"/>
        <w:rPr>
          <w:sz w:val="22"/>
          <w:szCs w:val="22"/>
        </w:rPr>
      </w:pPr>
      <w:r w:rsidRPr="00ED2BFB">
        <w:rPr>
          <w:sz w:val="22"/>
          <w:szCs w:val="22"/>
        </w:rPr>
        <w:t>Figure 4: S&amp;P 500 Daily Percentage Change 1950 – Present</w:t>
      </w:r>
    </w:p>
    <w:p w14:paraId="6E300F88" w14:textId="77777777" w:rsidR="00BD5692" w:rsidRPr="00ED2BFB" w:rsidRDefault="00BD5692" w:rsidP="00ED2BFB">
      <w:r>
        <w:rPr>
          <w:noProof/>
        </w:rPr>
        <w:drawing>
          <wp:anchor distT="0" distB="0" distL="114300" distR="114300" simplePos="0" relativeHeight="251659264" behindDoc="0" locked="0" layoutInCell="1" allowOverlap="1" wp14:anchorId="764F7B74" wp14:editId="067C38A6">
            <wp:simplePos x="0" y="0"/>
            <wp:positionH relativeFrom="column">
              <wp:posOffset>77470</wp:posOffset>
            </wp:positionH>
            <wp:positionV relativeFrom="paragraph">
              <wp:posOffset>330542</wp:posOffset>
            </wp:positionV>
            <wp:extent cx="3171190" cy="3839210"/>
            <wp:effectExtent l="0" t="0" r="3810" b="0"/>
            <wp:wrapTopAndBottom/>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71190" cy="3839210"/>
                    </a:xfrm>
                    <a:prstGeom prst="rect">
                      <a:avLst/>
                    </a:prstGeom>
                  </pic:spPr>
                </pic:pic>
              </a:graphicData>
            </a:graphic>
            <wp14:sizeRelH relativeFrom="page">
              <wp14:pctWidth>0</wp14:pctWidth>
            </wp14:sizeRelH>
            <wp14:sizeRelV relativeFrom="page">
              <wp14:pctHeight>0</wp14:pctHeight>
            </wp14:sizeRelV>
          </wp:anchor>
        </w:drawing>
      </w:r>
    </w:p>
    <w:p w14:paraId="44D0CD6A" w14:textId="77777777" w:rsidR="00BD5692" w:rsidRPr="00ED2BFB" w:rsidRDefault="00BD5692" w:rsidP="00AA23D7">
      <w:pPr>
        <w:pStyle w:val="Caption"/>
        <w:rPr>
          <w:sz w:val="22"/>
          <w:szCs w:val="22"/>
        </w:rPr>
      </w:pPr>
      <w:r w:rsidRPr="00ED2BFB">
        <w:rPr>
          <w:sz w:val="22"/>
          <w:szCs w:val="22"/>
        </w:rPr>
        <w:t>Figure 5: Standardized volume (red) and DPC (green)</w:t>
      </w:r>
    </w:p>
    <w:p w14:paraId="196542D6" w14:textId="77777777" w:rsidR="00BD5692" w:rsidRDefault="00BD5692" w:rsidP="00204E89"/>
    <w:p w14:paraId="5CC1D1B9" w14:textId="77777777" w:rsidR="00BD5692" w:rsidRDefault="00BD5692" w:rsidP="00204E89"/>
    <w:p w14:paraId="12979913" w14:textId="7B9F3E40" w:rsidR="00BD5692" w:rsidRDefault="00BD5692" w:rsidP="007811DD">
      <w:pPr>
        <w:pStyle w:val="Heading4"/>
        <w:numPr>
          <w:ilvl w:val="3"/>
          <w:numId w:val="1"/>
        </w:numPr>
      </w:pPr>
      <w:r>
        <w:t>Volume</w:t>
      </w:r>
    </w:p>
    <w:p w14:paraId="5CD832D6" w14:textId="77777777" w:rsidR="00BD5692" w:rsidRDefault="00BD5692" w:rsidP="00CA5427">
      <w:r>
        <w:t>Regressing the DPC on the first lag of standardized volume yielded insignificant results. However, regressing absolute DPC (pseudo-volatility) on the first lag of standardized volume (stdVol_1) yielded a coefficient of 0,148 significant above the 99,9</w:t>
      </w:r>
      <w:r w:rsidRPr="00412A11">
        <w:rPr>
          <w:vertAlign w:val="superscript"/>
        </w:rPr>
        <w:t>th</w:t>
      </w:r>
      <w:r>
        <w:t xml:space="preserve"> percentile. Figure 6 shows this relationship. Figure 6 also shows that standardized volume (</w:t>
      </w:r>
      <w:proofErr w:type="spellStart"/>
      <w:r>
        <w:t>stdVol</w:t>
      </w:r>
      <w:proofErr w:type="spellEnd"/>
      <w:r>
        <w:t>) trends upwards over time. Further, regressing stdVol_1 on Date (regression 6) yields a positive coefficient significant above the 99,9</w:t>
      </w:r>
      <w:r w:rsidRPr="00412A11">
        <w:rPr>
          <w:vertAlign w:val="superscript"/>
        </w:rPr>
        <w:t>th</w:t>
      </w:r>
      <w:r>
        <w:t xml:space="preserve"> percentile and an adjusted R</w:t>
      </w:r>
      <w:r>
        <w:rPr>
          <w:vertAlign w:val="superscript"/>
        </w:rPr>
        <w:t>2</w:t>
      </w:r>
      <w:r>
        <w:t xml:space="preserve"> of 0,6. This shows that a large percentage of the variation in </w:t>
      </w:r>
      <w:proofErr w:type="spellStart"/>
      <w:r>
        <w:t>stdVol</w:t>
      </w:r>
      <w:proofErr w:type="spellEnd"/>
      <w:r>
        <w:t xml:space="preserve"> is explained by variation in Date. Thus to avoid implicitly including a Date</w:t>
      </w:r>
      <w:r>
        <w:rPr>
          <w:rStyle w:val="FootnoteReference"/>
        </w:rPr>
        <w:footnoteReference w:id="8"/>
      </w:r>
      <w:r>
        <w:t xml:space="preserve"> proxy as a predictor of S&amp;P 500 returns the included volume variable must be adjusted to be stationary over time. The residuals from regression 6 make up the variation in </w:t>
      </w:r>
      <w:proofErr w:type="spellStart"/>
      <w:r>
        <w:t>stdVol</w:t>
      </w:r>
      <w:proofErr w:type="spellEnd"/>
      <w:r>
        <w:t xml:space="preserve"> that cannot be explained by the variation in Date – thus they are a Date neutral measure of </w:t>
      </w:r>
      <w:proofErr w:type="spellStart"/>
      <w:r>
        <w:t>stdVol</w:t>
      </w:r>
      <w:proofErr w:type="spellEnd"/>
      <w:r>
        <w:t xml:space="preserve">. Figure 7 shows the difference between </w:t>
      </w:r>
      <w:proofErr w:type="spellStart"/>
      <w:r>
        <w:t>stdVol</w:t>
      </w:r>
      <w:proofErr w:type="spellEnd"/>
      <w:r>
        <w:t xml:space="preserve"> and </w:t>
      </w:r>
      <w:proofErr w:type="spellStart"/>
      <w:r>
        <w:t>stdVol</w:t>
      </w:r>
      <w:proofErr w:type="spellEnd"/>
      <w:r>
        <w:t xml:space="preserve"> controlled for variance due to Date (</w:t>
      </w:r>
      <w:proofErr w:type="spellStart"/>
      <w:r>
        <w:t>stdVolControlled</w:t>
      </w:r>
      <w:proofErr w:type="spellEnd"/>
      <w:r>
        <w:t>). Regressing the residuals of regression 6 on Date (regression 7) shows no significant relationship between the two while regressing absolute DPC on the residuals from regression 6 (regression 8) yields a coefficient of 0,164 significant above the 99,9</w:t>
      </w:r>
      <w:r w:rsidRPr="00412A11">
        <w:rPr>
          <w:vertAlign w:val="superscript"/>
        </w:rPr>
        <w:t>th</w:t>
      </w:r>
      <w:r>
        <w:t xml:space="preserve"> percentile. Figure 8 shows the relationship between absolute DPC and </w:t>
      </w:r>
      <w:proofErr w:type="spellStart"/>
      <w:r>
        <w:t>stdVolControlled</w:t>
      </w:r>
      <w:proofErr w:type="spellEnd"/>
      <w:r>
        <w:t xml:space="preserve">. Thus these residuals (rather than </w:t>
      </w:r>
      <w:proofErr w:type="spellStart"/>
      <w:r>
        <w:t>stdVol</w:t>
      </w:r>
      <w:proofErr w:type="spellEnd"/>
      <w:r>
        <w:t>) should be included as a variable in the final prediction data.</w:t>
      </w:r>
    </w:p>
    <w:p w14:paraId="6D2319C6" w14:textId="77777777" w:rsidR="00BD5692" w:rsidRDefault="00BD5692" w:rsidP="00CA5427"/>
    <w:p w14:paraId="76A0BF8E" w14:textId="77777777" w:rsidR="00BD5692" w:rsidRDefault="00BD5692" w:rsidP="000C0A5E">
      <w:pPr>
        <w:keepNext/>
      </w:pPr>
      <w:r>
        <w:rPr>
          <w:noProof/>
        </w:rPr>
        <w:drawing>
          <wp:inline distT="0" distB="0" distL="0" distR="0" wp14:anchorId="4E87530F" wp14:editId="388A3C51">
            <wp:extent cx="4216400" cy="2908300"/>
            <wp:effectExtent l="0" t="0" r="0" b="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16400" cy="2908300"/>
                    </a:xfrm>
                    <a:prstGeom prst="rect">
                      <a:avLst/>
                    </a:prstGeom>
                  </pic:spPr>
                </pic:pic>
              </a:graphicData>
            </a:graphic>
          </wp:inline>
        </w:drawing>
      </w:r>
    </w:p>
    <w:p w14:paraId="0FE1A9E4" w14:textId="77777777" w:rsidR="00BD5692" w:rsidRPr="00ED2BFB" w:rsidRDefault="00BD5692" w:rsidP="000C0A5E">
      <w:pPr>
        <w:pStyle w:val="Caption"/>
        <w:rPr>
          <w:sz w:val="22"/>
          <w:szCs w:val="22"/>
        </w:rPr>
      </w:pPr>
      <w:r w:rsidRPr="00ED2BFB">
        <w:rPr>
          <w:sz w:val="22"/>
          <w:szCs w:val="22"/>
        </w:rPr>
        <w:t xml:space="preserve">Figure 6:Absolute DPC and </w:t>
      </w:r>
      <w:proofErr w:type="spellStart"/>
      <w:r w:rsidRPr="00ED2BFB">
        <w:rPr>
          <w:sz w:val="22"/>
          <w:szCs w:val="22"/>
        </w:rPr>
        <w:t>stdVol</w:t>
      </w:r>
      <w:proofErr w:type="spellEnd"/>
    </w:p>
    <w:p w14:paraId="5F3F5AAE" w14:textId="77777777" w:rsidR="00BD5692" w:rsidRDefault="00BD5692" w:rsidP="00063E0C"/>
    <w:p w14:paraId="1C86B0A9" w14:textId="77777777" w:rsidR="00BD5692" w:rsidRDefault="00BD5692" w:rsidP="00063E0C">
      <w:pPr>
        <w:keepNext/>
      </w:pPr>
      <w:r>
        <w:rPr>
          <w:noProof/>
        </w:rPr>
        <w:lastRenderedPageBreak/>
        <w:drawing>
          <wp:inline distT="0" distB="0" distL="0" distR="0" wp14:anchorId="2A38CF69" wp14:editId="6079BCC5">
            <wp:extent cx="4216400" cy="2908300"/>
            <wp:effectExtent l="0" t="0" r="0" b="0"/>
            <wp:docPr id="66" name="Picture 6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line 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16400" cy="2908300"/>
                    </a:xfrm>
                    <a:prstGeom prst="rect">
                      <a:avLst/>
                    </a:prstGeom>
                  </pic:spPr>
                </pic:pic>
              </a:graphicData>
            </a:graphic>
          </wp:inline>
        </w:drawing>
      </w:r>
    </w:p>
    <w:p w14:paraId="76340900" w14:textId="3104A3C3" w:rsidR="00BD5692" w:rsidRPr="00ED2BFB" w:rsidRDefault="00BD5692" w:rsidP="00063E0C">
      <w:pPr>
        <w:pStyle w:val="Caption"/>
        <w:rPr>
          <w:sz w:val="22"/>
          <w:szCs w:val="22"/>
        </w:rPr>
      </w:pPr>
      <w:r w:rsidRPr="00ED2BFB">
        <w:rPr>
          <w:sz w:val="22"/>
          <w:szCs w:val="22"/>
        </w:rPr>
        <w:t xml:space="preserve">Figure 7: </w:t>
      </w:r>
      <w:proofErr w:type="spellStart"/>
      <w:r w:rsidRPr="00ED2BFB">
        <w:rPr>
          <w:sz w:val="22"/>
          <w:szCs w:val="22"/>
        </w:rPr>
        <w:t>DateResid</w:t>
      </w:r>
      <w:proofErr w:type="spellEnd"/>
      <w:r w:rsidRPr="00ED2BFB">
        <w:rPr>
          <w:sz w:val="22"/>
          <w:szCs w:val="22"/>
        </w:rPr>
        <w:t xml:space="preserve"> of </w:t>
      </w:r>
      <w:proofErr w:type="spellStart"/>
      <w:r w:rsidRPr="00ED2BFB">
        <w:rPr>
          <w:sz w:val="22"/>
          <w:szCs w:val="22"/>
        </w:rPr>
        <w:t>StdVo</w:t>
      </w:r>
      <w:proofErr w:type="spellEnd"/>
      <w:r w:rsidR="005822BE">
        <w:rPr>
          <w:sz w:val="22"/>
          <w:szCs w:val="22"/>
        </w:rPr>
        <w:t xml:space="preserve"> </w:t>
      </w:r>
      <w:r w:rsidRPr="00ED2BFB">
        <w:rPr>
          <w:sz w:val="22"/>
          <w:szCs w:val="22"/>
        </w:rPr>
        <w:t xml:space="preserve">(Red)l and </w:t>
      </w:r>
      <w:proofErr w:type="spellStart"/>
      <w:r w:rsidRPr="00ED2BFB">
        <w:rPr>
          <w:sz w:val="22"/>
          <w:szCs w:val="22"/>
        </w:rPr>
        <w:t>stdVol</w:t>
      </w:r>
      <w:proofErr w:type="spellEnd"/>
      <w:r w:rsidR="005822BE">
        <w:rPr>
          <w:sz w:val="22"/>
          <w:szCs w:val="22"/>
        </w:rPr>
        <w:t xml:space="preserve"> </w:t>
      </w:r>
      <w:r w:rsidRPr="00ED2BFB">
        <w:rPr>
          <w:sz w:val="22"/>
          <w:szCs w:val="22"/>
        </w:rPr>
        <w:t>(Green)</w:t>
      </w:r>
    </w:p>
    <w:p w14:paraId="454A3B63" w14:textId="77777777" w:rsidR="00BD5692" w:rsidRDefault="00BD5692" w:rsidP="00CA5427"/>
    <w:p w14:paraId="4BD51E81" w14:textId="77777777" w:rsidR="00BD5692" w:rsidRDefault="00BD5692" w:rsidP="00CA5427"/>
    <w:p w14:paraId="4A001706" w14:textId="77777777" w:rsidR="00BD5692" w:rsidRDefault="00BD5692" w:rsidP="00CA5427"/>
    <w:p w14:paraId="00802B0F" w14:textId="77777777" w:rsidR="00BD5692" w:rsidRDefault="00BD5692" w:rsidP="00500AA6">
      <w:pPr>
        <w:keepNext/>
      </w:pPr>
      <w:r>
        <w:rPr>
          <w:noProof/>
        </w:rPr>
        <w:drawing>
          <wp:inline distT="0" distB="0" distL="0" distR="0" wp14:anchorId="394BB24D" wp14:editId="2803FA8F">
            <wp:extent cx="4216400" cy="2908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8">
                      <a:extLst>
                        <a:ext uri="{28A0092B-C50C-407E-A947-70E740481C1C}">
                          <a14:useLocalDpi xmlns:a14="http://schemas.microsoft.com/office/drawing/2010/main" val="0"/>
                        </a:ext>
                      </a:extLst>
                    </a:blip>
                    <a:stretch>
                      <a:fillRect/>
                    </a:stretch>
                  </pic:blipFill>
                  <pic:spPr>
                    <a:xfrm>
                      <a:off x="0" y="0"/>
                      <a:ext cx="4216400" cy="2908300"/>
                    </a:xfrm>
                    <a:prstGeom prst="rect">
                      <a:avLst/>
                    </a:prstGeom>
                  </pic:spPr>
                </pic:pic>
              </a:graphicData>
            </a:graphic>
          </wp:inline>
        </w:drawing>
      </w:r>
    </w:p>
    <w:p w14:paraId="500084D0" w14:textId="77777777" w:rsidR="00BD5692" w:rsidRPr="00ED2BFB" w:rsidRDefault="00BD5692" w:rsidP="00500AA6">
      <w:pPr>
        <w:pStyle w:val="Caption"/>
        <w:rPr>
          <w:sz w:val="22"/>
          <w:szCs w:val="22"/>
        </w:rPr>
      </w:pPr>
      <w:r w:rsidRPr="00ED2BFB">
        <w:rPr>
          <w:sz w:val="22"/>
          <w:szCs w:val="22"/>
        </w:rPr>
        <w:t xml:space="preserve">Figure 8: </w:t>
      </w:r>
      <w:proofErr w:type="spellStart"/>
      <w:r w:rsidRPr="00ED2BFB">
        <w:rPr>
          <w:sz w:val="22"/>
          <w:szCs w:val="22"/>
        </w:rPr>
        <w:t>stdVolControlled</w:t>
      </w:r>
      <w:proofErr w:type="spellEnd"/>
      <w:r w:rsidRPr="00ED2BFB">
        <w:rPr>
          <w:sz w:val="22"/>
          <w:szCs w:val="22"/>
        </w:rPr>
        <w:t xml:space="preserve"> and DPC</w:t>
      </w:r>
    </w:p>
    <w:p w14:paraId="30B3C18E" w14:textId="5FD188B7" w:rsidR="00BD5692" w:rsidRPr="00E61EA1" w:rsidRDefault="00BD5692" w:rsidP="007811DD">
      <w:pPr>
        <w:pStyle w:val="Heading4"/>
        <w:numPr>
          <w:ilvl w:val="3"/>
          <w:numId w:val="1"/>
        </w:numPr>
      </w:pPr>
      <w:r>
        <w:t>ARCH and GARCH testing</w:t>
      </w:r>
    </w:p>
    <w:p w14:paraId="7B1535F4" w14:textId="7BC5B8E7" w:rsidR="00BD5692" w:rsidRDefault="00BD5692" w:rsidP="00BC1AF4">
      <w:r>
        <w:t xml:space="preserve">The </w:t>
      </w:r>
      <w:proofErr w:type="spellStart"/>
      <w:r>
        <w:t>LJung</w:t>
      </w:r>
      <w:proofErr w:type="spellEnd"/>
      <w:r>
        <w:t xml:space="preserve">-Box test is a standard inference test in time series analysis. It tests the null-hypothesis that a series is a white noise series </w:t>
      </w:r>
      <w:sdt>
        <w:sdtPr>
          <w:tag w:val="MENDELEY_CITATION_v3_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"/>
          <w:id w:val="-356741679"/>
          <w:placeholder>
            <w:docPart w:val="EA974465D9E14044AFFE87F0DA8385C6"/>
          </w:placeholder>
        </w:sdtPr>
        <w:sdtContent>
          <w:r w:rsidR="00D3383A">
            <w:t>(</w:t>
          </w:r>
          <w:proofErr w:type="spellStart"/>
          <w:r w:rsidR="00D3383A">
            <w:t>Hassani</w:t>
          </w:r>
          <w:proofErr w:type="spellEnd"/>
          <w:r w:rsidR="00D3383A">
            <w:t xml:space="preserve"> &amp; </w:t>
          </w:r>
          <w:proofErr w:type="spellStart"/>
          <w:r w:rsidR="00D3383A">
            <w:t>Yeganegi</w:t>
          </w:r>
          <w:proofErr w:type="spellEnd"/>
          <w:r w:rsidR="00D3383A">
            <w:t>, 2020)</w:t>
          </w:r>
        </w:sdtContent>
      </w:sdt>
      <w:r>
        <w:t xml:space="preserve">. Selection of the number of lags to be included in the </w:t>
      </w:r>
      <w:proofErr w:type="spellStart"/>
      <w:r>
        <w:t>Ljung</w:t>
      </w:r>
      <w:proofErr w:type="spellEnd"/>
      <w:r>
        <w:t xml:space="preserve">-Box test is discussed by </w:t>
      </w:r>
      <w:proofErr w:type="spellStart"/>
      <w:r>
        <w:t>Hassani</w:t>
      </w:r>
      <w:proofErr w:type="spellEnd"/>
      <w:r>
        <w:t xml:space="preserve"> &amp; </w:t>
      </w:r>
      <w:proofErr w:type="spellStart"/>
      <w:r>
        <w:t>Yenanegi</w:t>
      </w:r>
      <w:proofErr w:type="spellEnd"/>
      <w:r>
        <w:t xml:space="preserve"> (2020). Critical to this decision is the ratio of lags (H) to the number of observations (T) in the data set. If the size of H is too large the actual size of the test exceeds the nominal size of the test and the integrity of the test is violated. The dataset for this set of tests contains 18143 observations. The smallest (most difficult to satisfy) ratio permitted in the discussion is 0,001 suggested by </w:t>
      </w:r>
      <w:sdt>
        <w:sdtPr>
          <w:rPr>
            <w:color w:val="000000"/>
          </w:rPr>
          <w:tag w:val="MENDELEY_CITATION_v3_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"/>
          <w:id w:val="1879051735"/>
          <w:placeholder>
            <w:docPart w:val="EA974465D9E14044AFFE87F0DA8385C6"/>
          </w:placeholder>
        </w:sdtPr>
        <w:sdtContent>
          <w:r w:rsidR="00D3383A">
            <w:t xml:space="preserve">Hyndman &amp; </w:t>
          </w:r>
          <w:proofErr w:type="spellStart"/>
          <w:r w:rsidR="00D3383A">
            <w:t>Athanasopoulos</w:t>
          </w:r>
          <w:proofErr w:type="spellEnd"/>
          <w:r w:rsidR="00D3383A">
            <w:t>, 2018)</w:t>
          </w:r>
        </w:sdtContent>
      </w:sdt>
      <w:r>
        <w:t>. Thus the maximum number of lags that satisfy the smallest H/T ratio is 18 and any number of lags less than 18 is permissible.</w:t>
      </w:r>
    </w:p>
    <w:p w14:paraId="77C3DBE1" w14:textId="77777777" w:rsidR="00BD5692" w:rsidRDefault="00BD5692" w:rsidP="00BC1AF4"/>
    <w:p w14:paraId="2FD74BE3" w14:textId="03289C3D" w:rsidR="00BD5692" w:rsidRDefault="00BD5692" w:rsidP="00BC1AF4">
      <w:r>
        <w:lastRenderedPageBreak/>
        <w:t xml:space="preserve">Running a 10-Lag </w:t>
      </w:r>
      <w:proofErr w:type="spellStart"/>
      <w:r>
        <w:t>LJung</w:t>
      </w:r>
      <w:proofErr w:type="spellEnd"/>
      <w:r>
        <w:t xml:space="preserve"> Box test on the DPC yields a p-value of </w:t>
      </w:r>
      <w:r w:rsidRPr="00785FF3">
        <w:t>0.0002</w:t>
      </w:r>
      <w:r>
        <w:t xml:space="preserve"> which indicates that the null hypothesis should be rejected and that the series is not a white noise series. I.e. ARCH effects are present in the series. Running autocorrelation and partial-autocorrelation tests on the absolute DPC indicates that there is a degree of persistence of volatility </w:t>
      </w:r>
      <w:sdt>
        <w:sdtPr>
          <w:rPr>
            <w:color w:val="000000"/>
          </w:rPr>
          <w:tag w:val="MENDELEY_CITATION_v3_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"/>
          <w:id w:val="-1676571676"/>
          <w:placeholder>
            <w:docPart w:val="EA974465D9E14044AFFE87F0DA8385C6"/>
          </w:placeholder>
        </w:sdtPr>
        <w:sdtContent>
          <w:r w:rsidR="00D3383A" w:rsidRPr="00D3383A">
            <w:rPr>
              <w:color w:val="000000"/>
            </w:rPr>
            <w:t>(</w:t>
          </w:r>
          <w:proofErr w:type="spellStart"/>
          <w:r w:rsidR="00D3383A" w:rsidRPr="00D3383A">
            <w:rPr>
              <w:color w:val="000000"/>
            </w:rPr>
            <w:t>Kotzé</w:t>
          </w:r>
          <w:proofErr w:type="spellEnd"/>
          <w:r w:rsidR="00D3383A" w:rsidRPr="00D3383A">
            <w:rPr>
              <w:color w:val="000000"/>
            </w:rPr>
            <w:t>, 2021)</w:t>
          </w:r>
        </w:sdtContent>
      </w:sdt>
      <w:r>
        <w:t>. This can be seen in Figure 9. A t-test indicates that the mean of the population is significantly different from zero (</w:t>
      </w:r>
      <w:r w:rsidRPr="00A372EA">
        <w:t>0.03</w:t>
      </w:r>
      <w:r>
        <w:t xml:space="preserve">6). Thus, demeaning the equation constitutes the construction of a mean equation (essentially the demeaned DPC) represented in the series – a demeaned daily percentage change(DDPC) </w:t>
      </w:r>
      <w:sdt>
        <w:sdtPr>
          <w:rPr>
            <w:color w:val="000000"/>
          </w:rPr>
          <w:tag w:val="MENDELEY_CITATION_v3_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"/>
          <w:id w:val="-1353648537"/>
          <w:placeholder>
            <w:docPart w:val="EA974465D9E14044AFFE87F0DA8385C6"/>
          </w:placeholder>
        </w:sdtPr>
        <w:sdtContent>
          <w:r w:rsidR="00D3383A" w:rsidRPr="00D3383A">
            <w:rPr>
              <w:color w:val="000000"/>
            </w:rPr>
            <w:t>(</w:t>
          </w:r>
          <w:proofErr w:type="spellStart"/>
          <w:r w:rsidR="00D3383A" w:rsidRPr="00D3383A">
            <w:rPr>
              <w:color w:val="000000"/>
            </w:rPr>
            <w:t>Kotzé</w:t>
          </w:r>
          <w:proofErr w:type="spellEnd"/>
          <w:r w:rsidR="00D3383A" w:rsidRPr="00D3383A">
            <w:rPr>
              <w:color w:val="000000"/>
            </w:rPr>
            <w:t>, 2020)</w:t>
          </w:r>
        </w:sdtContent>
      </w:sdt>
      <w:r>
        <w:t xml:space="preserve">. A 10 lag </w:t>
      </w:r>
      <w:proofErr w:type="spellStart"/>
      <w:r>
        <w:t>Ljung</w:t>
      </w:r>
      <w:proofErr w:type="spellEnd"/>
      <w:r>
        <w:t>-Box test again indicates the presence of ARCH effects specifically in the 1</w:t>
      </w:r>
      <w:r w:rsidRPr="003805C2">
        <w:rPr>
          <w:vertAlign w:val="superscript"/>
        </w:rPr>
        <w:t>st</w:t>
      </w:r>
      <w:r>
        <w:t>,2</w:t>
      </w:r>
      <w:r w:rsidRPr="003805C2">
        <w:rPr>
          <w:vertAlign w:val="superscript"/>
        </w:rPr>
        <w:t>nd</w:t>
      </w:r>
      <w:r>
        <w:t>, 5</w:t>
      </w:r>
      <w:r w:rsidRPr="003805C2">
        <w:rPr>
          <w:vertAlign w:val="superscript"/>
        </w:rPr>
        <w:t>th</w:t>
      </w:r>
      <w:r>
        <w:t>, 6</w:t>
      </w:r>
      <w:r w:rsidRPr="003805C2">
        <w:rPr>
          <w:vertAlign w:val="superscript"/>
        </w:rPr>
        <w:t>th</w:t>
      </w:r>
      <w:r>
        <w:t>, 8</w:t>
      </w:r>
      <w:r w:rsidRPr="003805C2">
        <w:rPr>
          <w:vertAlign w:val="superscript"/>
        </w:rPr>
        <w:t>th</w:t>
      </w:r>
      <w:r>
        <w:t>, and 9</w:t>
      </w:r>
      <w:r w:rsidRPr="003805C2">
        <w:rPr>
          <w:vertAlign w:val="superscript"/>
        </w:rPr>
        <w:t>th</w:t>
      </w:r>
      <w:r>
        <w:t xml:space="preserve"> lags. However, running a multiple linear regression (OLS) of DDPC on its lags reveals only the 2</w:t>
      </w:r>
      <w:r w:rsidRPr="003370D8">
        <w:rPr>
          <w:vertAlign w:val="superscript"/>
        </w:rPr>
        <w:t>nd</w:t>
      </w:r>
      <w:r>
        <w:t>, 6</w:t>
      </w:r>
      <w:r w:rsidRPr="003370D8">
        <w:rPr>
          <w:vertAlign w:val="superscript"/>
        </w:rPr>
        <w:t>th</w:t>
      </w:r>
      <w:r>
        <w:t>, 8</w:t>
      </w:r>
      <w:r w:rsidRPr="003370D8">
        <w:rPr>
          <w:vertAlign w:val="superscript"/>
        </w:rPr>
        <w:t>th</w:t>
      </w:r>
      <w:r>
        <w:t xml:space="preserve"> and 9</w:t>
      </w:r>
      <w:r w:rsidRPr="003370D8">
        <w:rPr>
          <w:vertAlign w:val="superscript"/>
        </w:rPr>
        <w:t>th</w:t>
      </w:r>
      <w:r>
        <w:t xml:space="preserve"> lags as significant above the 95</w:t>
      </w:r>
      <w:r w:rsidRPr="003370D8">
        <w:rPr>
          <w:vertAlign w:val="superscript"/>
        </w:rPr>
        <w:t>th</w:t>
      </w:r>
      <w:r>
        <w:t xml:space="preserve"> percentile. </w:t>
      </w:r>
    </w:p>
    <w:p w14:paraId="718714C2" w14:textId="77777777" w:rsidR="00BD5692" w:rsidRDefault="00BD5692" w:rsidP="00204E89"/>
    <w:p w14:paraId="663459C0" w14:textId="77777777" w:rsidR="00BD5692" w:rsidRDefault="00BD5692" w:rsidP="00463665">
      <w:pPr>
        <w:keepNext/>
      </w:pPr>
      <w:r>
        <w:rPr>
          <w:noProof/>
        </w:rPr>
        <w:drawing>
          <wp:inline distT="0" distB="0" distL="0" distR="0" wp14:anchorId="3BAFF779" wp14:editId="68B5A749">
            <wp:extent cx="5638800" cy="4305300"/>
            <wp:effectExtent l="0" t="0" r="0" b="0"/>
            <wp:docPr id="67" name="Picture 6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38800" cy="4305300"/>
                    </a:xfrm>
                    <a:prstGeom prst="rect">
                      <a:avLst/>
                    </a:prstGeom>
                  </pic:spPr>
                </pic:pic>
              </a:graphicData>
            </a:graphic>
          </wp:inline>
        </w:drawing>
      </w:r>
    </w:p>
    <w:p w14:paraId="0163FD96" w14:textId="77777777" w:rsidR="00BD5692" w:rsidRPr="00035B97" w:rsidRDefault="00BD5692" w:rsidP="00463665">
      <w:pPr>
        <w:pStyle w:val="Caption"/>
        <w:rPr>
          <w:sz w:val="22"/>
          <w:szCs w:val="22"/>
        </w:rPr>
      </w:pPr>
      <w:r w:rsidRPr="00035B97">
        <w:rPr>
          <w:sz w:val="22"/>
          <w:szCs w:val="22"/>
        </w:rPr>
        <w:t>Figure 9: Autocorrelation and partial-autocorrelation functions of DPC</w:t>
      </w:r>
    </w:p>
    <w:p w14:paraId="74040701" w14:textId="77777777" w:rsidR="00BD5692" w:rsidRDefault="00BD5692" w:rsidP="00204E89"/>
    <w:p w14:paraId="598DB550" w14:textId="25F13271" w:rsidR="00BD5692" w:rsidRDefault="00BD5692" w:rsidP="00595E53">
      <w:r>
        <w:t xml:space="preserve">Seven possible models were checked for performance considering the above results. Model 1 is an ARIMA(0,0,1) , model 2 is an ARIMA(1,0,0), model 3 is an ARMA(1,0) GARCH(1,1),  model 4 is a GARCH(1,1), model 5 is an EGARCH(1,1), model 6 is an ARMA(1,0) ARCH(1,0) and model 7 is an ARCH(1,0). The inclusion of an EGARCH model is motivated by its use in </w:t>
      </w:r>
      <w:sdt>
        <w:sdtPr>
          <w:rPr>
            <w:color w:val="000000"/>
          </w:rPr>
          <w:tag w:val="MENDELEY_CITATION_v3_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"/>
          <w:id w:val="1640604183"/>
          <w:placeholder>
            <w:docPart w:val="EA974465D9E14044AFFE87F0DA8385C6"/>
          </w:placeholder>
        </w:sdtPr>
        <w:sdtContent>
          <w:r w:rsidR="00D3383A">
            <w:t xml:space="preserve">Nelson (1991), </w:t>
          </w:r>
          <w:proofErr w:type="spellStart"/>
          <w:r w:rsidR="00D3383A">
            <w:t>Blazsek</w:t>
          </w:r>
          <w:proofErr w:type="spellEnd"/>
          <w:r w:rsidR="00D3383A">
            <w:t xml:space="preserve"> &amp; Mendoza (2016) and Tiwari, Raheem &amp; Kang (2019)</w:t>
          </w:r>
        </w:sdtContent>
      </w:sdt>
      <w:r>
        <w:t xml:space="preserve"> in their time series analyses of the S&amp;P 500. Table 4 compares the coefficients from the 5 ARCH model variations (models 3, 4 and 5). Figure 10, 11 and 12, 13 and 14 show the results of autocorrelation and partial-autocorrelation functions of the residuals of the 5 ARCH variation models. Notably, all three of the models that do not contain an ARMA(1,0) component (models 4,5 and 7) yield a significant first residual indicating that inclusion of the ARMA(1,0) component is important. Further, model 6 – the non-generalized ARCH model –</w:t>
      </w:r>
      <w:r>
        <w:lastRenderedPageBreak/>
        <w:t>has intermittent significant residuals indicating that volatility is clustered and persistent. Persistent volatility is one of the oversights of the ARCH model that is addressed in the GARCH model . As can be seen, Model 3 (Figure 10) yields the least significant residuals and as such has been selected as the model that best fits this time series. The model linearly predicts the dependent variable using the first lag of the dependent variable, the first residual of an ARMA(6,0) model and the first lag of variance in the time series. As such the 1</w:t>
      </w:r>
      <w:r w:rsidRPr="00595E53">
        <w:rPr>
          <w:vertAlign w:val="superscript"/>
        </w:rPr>
        <w:t>st</w:t>
      </w:r>
      <w:r>
        <w:t xml:space="preserve"> , 2</w:t>
      </w:r>
      <w:r>
        <w:rPr>
          <w:vertAlign w:val="superscript"/>
        </w:rPr>
        <w:t>nd</w:t>
      </w:r>
      <w:r>
        <w:t xml:space="preserve"> and 6</w:t>
      </w:r>
      <w:r w:rsidRPr="0088140A">
        <w:rPr>
          <w:vertAlign w:val="superscript"/>
        </w:rPr>
        <w:t>th</w:t>
      </w:r>
      <w:r>
        <w:t xml:space="preserve"> lags of DDPC and the first lag of variance of DPC </w:t>
      </w:r>
      <w:r>
        <w:rPr>
          <w:color w:val="000000"/>
        </w:rPr>
        <w:t xml:space="preserve">will be included in the final dataset </w:t>
      </w:r>
      <w:sdt>
        <w:sdtPr>
          <w:rPr>
            <w:color w:val="000000"/>
          </w:rPr>
          <w:tag w:val="MENDELEY_CITATION_v3_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"/>
          <w:id w:val="529465749"/>
          <w:placeholder>
            <w:docPart w:val="EA974465D9E14044AFFE87F0DA8385C6"/>
          </w:placeholder>
        </w:sdtPr>
        <w:sdtContent>
          <w:r w:rsidR="00D3383A" w:rsidRPr="00D3383A">
            <w:rPr>
              <w:color w:val="000000"/>
            </w:rPr>
            <w:t>(</w:t>
          </w:r>
          <w:proofErr w:type="spellStart"/>
          <w:r w:rsidR="00D3383A" w:rsidRPr="00D3383A">
            <w:rPr>
              <w:color w:val="000000"/>
            </w:rPr>
            <w:t>Kotzé</w:t>
          </w:r>
          <w:proofErr w:type="spellEnd"/>
          <w:r w:rsidR="00D3383A" w:rsidRPr="00D3383A">
            <w:rPr>
              <w:color w:val="000000"/>
            </w:rPr>
            <w:t>, 2020)</w:t>
          </w:r>
        </w:sdtContent>
      </w:sdt>
      <w:r>
        <w:t xml:space="preserve">. Additionally, as illustrated in </w:t>
      </w:r>
      <w:sdt>
        <w:sdtPr>
          <w:rPr>
            <w:color w:val="000000"/>
          </w:rPr>
          <w:tag w:val="MENDELEY_CITATION_v3_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"/>
          <w:id w:val="-129627270"/>
          <w:placeholder>
            <w:docPart w:val="EA974465D9E14044AFFE87F0DA8385C6"/>
          </w:placeholder>
        </w:sdtPr>
        <w:sdtContent>
          <w:r w:rsidR="00D3383A" w:rsidRPr="00D3383A">
            <w:rPr>
              <w:color w:val="000000"/>
            </w:rPr>
            <w:t>Aras (2021)</w:t>
          </w:r>
        </w:sdtContent>
      </w:sdt>
      <w:r>
        <w:t xml:space="preserve"> the inclusion of the GARCH model prediction can be beneficial to ML model training, thus the predictions of model 3 will also be included in the dataset.</w:t>
      </w:r>
    </w:p>
    <w:p w14:paraId="2C719E7F" w14:textId="77777777" w:rsidR="00BD5692" w:rsidRDefault="00BD5692" w:rsidP="00595E53"/>
    <w:tbl>
      <w:tblPr>
        <w:tblStyle w:val="TableGrid"/>
        <w:tblW w:w="9016" w:type="dxa"/>
        <w:tblLook w:val="04A0" w:firstRow="1" w:lastRow="0" w:firstColumn="1" w:lastColumn="0" w:noHBand="0" w:noVBand="1"/>
      </w:tblPr>
      <w:tblGrid>
        <w:gridCol w:w="1491"/>
        <w:gridCol w:w="1504"/>
        <w:gridCol w:w="1504"/>
        <w:gridCol w:w="1509"/>
        <w:gridCol w:w="1504"/>
        <w:gridCol w:w="1504"/>
      </w:tblGrid>
      <w:tr w:rsidR="00BD5692" w14:paraId="4D0B1D54" w14:textId="77777777" w:rsidTr="00855269">
        <w:trPr>
          <w:trHeight w:val="290"/>
        </w:trPr>
        <w:tc>
          <w:tcPr>
            <w:tcW w:w="1531" w:type="dxa"/>
            <w:shd w:val="clear" w:color="auto" w:fill="8C0025"/>
          </w:tcPr>
          <w:p w14:paraId="1DDA3F36" w14:textId="77777777" w:rsidR="00BD5692" w:rsidRPr="00B5012F" w:rsidRDefault="00BD5692" w:rsidP="00493129">
            <w:pPr>
              <w:jc w:val="center"/>
              <w:rPr>
                <w:b/>
                <w:bCs/>
                <w:color w:val="FFFFFF" w:themeColor="background1"/>
              </w:rPr>
            </w:pPr>
          </w:p>
        </w:tc>
        <w:tc>
          <w:tcPr>
            <w:tcW w:w="1531" w:type="dxa"/>
            <w:shd w:val="clear" w:color="auto" w:fill="8C0025"/>
          </w:tcPr>
          <w:p w14:paraId="58B7C29F" w14:textId="77777777" w:rsidR="00BD5692" w:rsidRPr="00B5012F" w:rsidRDefault="00BD5692" w:rsidP="00493129">
            <w:pPr>
              <w:jc w:val="center"/>
              <w:rPr>
                <w:b/>
                <w:bCs/>
                <w:color w:val="FFFFFF" w:themeColor="background1"/>
              </w:rPr>
            </w:pPr>
            <w:r w:rsidRPr="00927D61">
              <w:rPr>
                <w:b/>
                <w:bCs/>
              </w:rPr>
              <w:t>Model 3</w:t>
            </w:r>
          </w:p>
        </w:tc>
        <w:tc>
          <w:tcPr>
            <w:tcW w:w="1531" w:type="dxa"/>
            <w:shd w:val="clear" w:color="auto" w:fill="8C0025"/>
          </w:tcPr>
          <w:p w14:paraId="1CB23CF5" w14:textId="77777777" w:rsidR="00BD5692" w:rsidRPr="00B5012F" w:rsidRDefault="00BD5692" w:rsidP="00493129">
            <w:pPr>
              <w:jc w:val="center"/>
              <w:rPr>
                <w:b/>
                <w:bCs/>
                <w:color w:val="FFFFFF" w:themeColor="background1"/>
              </w:rPr>
            </w:pPr>
            <w:r w:rsidRPr="00927D61">
              <w:rPr>
                <w:b/>
                <w:bCs/>
              </w:rPr>
              <w:t>Model 4</w:t>
            </w:r>
          </w:p>
        </w:tc>
        <w:tc>
          <w:tcPr>
            <w:tcW w:w="1531" w:type="dxa"/>
            <w:shd w:val="clear" w:color="auto" w:fill="8C0025"/>
          </w:tcPr>
          <w:p w14:paraId="7CD94BC2" w14:textId="77777777" w:rsidR="00BD5692" w:rsidRPr="00B5012F" w:rsidRDefault="00BD5692" w:rsidP="00493129">
            <w:pPr>
              <w:jc w:val="center"/>
              <w:rPr>
                <w:b/>
                <w:bCs/>
                <w:color w:val="FFFFFF" w:themeColor="background1"/>
              </w:rPr>
            </w:pPr>
            <w:r w:rsidRPr="00927D61">
              <w:rPr>
                <w:b/>
                <w:bCs/>
              </w:rPr>
              <w:t>Model 5</w:t>
            </w:r>
          </w:p>
        </w:tc>
        <w:tc>
          <w:tcPr>
            <w:tcW w:w="1531" w:type="dxa"/>
            <w:shd w:val="clear" w:color="auto" w:fill="8C0025"/>
          </w:tcPr>
          <w:p w14:paraId="373C39A1" w14:textId="77777777" w:rsidR="00BD5692" w:rsidRPr="00927D61" w:rsidRDefault="00BD5692" w:rsidP="00493129">
            <w:pPr>
              <w:jc w:val="center"/>
              <w:rPr>
                <w:b/>
                <w:bCs/>
              </w:rPr>
            </w:pPr>
            <w:r>
              <w:rPr>
                <w:b/>
                <w:bCs/>
              </w:rPr>
              <w:t>Model 6</w:t>
            </w:r>
          </w:p>
        </w:tc>
        <w:tc>
          <w:tcPr>
            <w:tcW w:w="1531" w:type="dxa"/>
            <w:shd w:val="clear" w:color="auto" w:fill="8C0025"/>
          </w:tcPr>
          <w:p w14:paraId="1C7B9B8C" w14:textId="77777777" w:rsidR="00BD5692" w:rsidRPr="00927D61" w:rsidRDefault="00BD5692" w:rsidP="00493129">
            <w:pPr>
              <w:jc w:val="center"/>
              <w:rPr>
                <w:b/>
                <w:bCs/>
              </w:rPr>
            </w:pPr>
            <w:r>
              <w:rPr>
                <w:b/>
                <w:bCs/>
              </w:rPr>
              <w:t>Model 7</w:t>
            </w:r>
          </w:p>
        </w:tc>
      </w:tr>
      <w:tr w:rsidR="00BD5692" w14:paraId="3429EDA0" w14:textId="77777777" w:rsidTr="00855269">
        <w:trPr>
          <w:trHeight w:val="273"/>
        </w:trPr>
        <w:tc>
          <w:tcPr>
            <w:tcW w:w="1531" w:type="dxa"/>
          </w:tcPr>
          <w:p w14:paraId="3E7106B1" w14:textId="77777777" w:rsidR="00BD5692" w:rsidRDefault="00BD5692" w:rsidP="00493129">
            <w:r w:rsidRPr="00493129">
              <w:rPr>
                <w:b/>
                <w:bCs/>
              </w:rPr>
              <w:sym w:font="Symbol" w:char="F06D"/>
            </w:r>
          </w:p>
        </w:tc>
        <w:tc>
          <w:tcPr>
            <w:tcW w:w="1531" w:type="dxa"/>
          </w:tcPr>
          <w:p w14:paraId="111A92B7" w14:textId="77777777" w:rsidR="00BD5692" w:rsidRDefault="00BD5692" w:rsidP="00493129">
            <w:r>
              <w:t>1</w:t>
            </w:r>
          </w:p>
        </w:tc>
        <w:tc>
          <w:tcPr>
            <w:tcW w:w="1531" w:type="dxa"/>
          </w:tcPr>
          <w:p w14:paraId="437B24DC" w14:textId="77777777" w:rsidR="00BD5692" w:rsidRDefault="00BD5692" w:rsidP="00493129">
            <w:r>
              <w:t>1</w:t>
            </w:r>
          </w:p>
        </w:tc>
        <w:tc>
          <w:tcPr>
            <w:tcW w:w="1531" w:type="dxa"/>
          </w:tcPr>
          <w:p w14:paraId="6641F678" w14:textId="77777777" w:rsidR="00BD5692" w:rsidRDefault="00BD5692" w:rsidP="00493129">
            <w:r>
              <w:t>1</w:t>
            </w:r>
          </w:p>
        </w:tc>
        <w:tc>
          <w:tcPr>
            <w:tcW w:w="1531" w:type="dxa"/>
          </w:tcPr>
          <w:p w14:paraId="0B993EAD" w14:textId="77777777" w:rsidR="00BD5692" w:rsidRDefault="00BD5692" w:rsidP="00493129">
            <w:r>
              <w:t>1</w:t>
            </w:r>
          </w:p>
        </w:tc>
        <w:tc>
          <w:tcPr>
            <w:tcW w:w="1531" w:type="dxa"/>
          </w:tcPr>
          <w:p w14:paraId="1106279A" w14:textId="77777777" w:rsidR="00BD5692" w:rsidRDefault="00BD5692" w:rsidP="00493129">
            <w:r>
              <w:t>1</w:t>
            </w:r>
          </w:p>
        </w:tc>
      </w:tr>
      <w:tr w:rsidR="00BD5692" w14:paraId="51452930" w14:textId="77777777" w:rsidTr="00855269">
        <w:trPr>
          <w:trHeight w:val="290"/>
        </w:trPr>
        <w:tc>
          <w:tcPr>
            <w:tcW w:w="1531" w:type="dxa"/>
          </w:tcPr>
          <w:p w14:paraId="478DF32F" w14:textId="77777777" w:rsidR="00BD5692" w:rsidRDefault="00BD5692" w:rsidP="00493129">
            <w:r w:rsidRPr="00493129">
              <w:rPr>
                <w:b/>
                <w:bCs/>
              </w:rPr>
              <w:t xml:space="preserve">ar1 </w:t>
            </w:r>
          </w:p>
        </w:tc>
        <w:tc>
          <w:tcPr>
            <w:tcW w:w="1531" w:type="dxa"/>
          </w:tcPr>
          <w:p w14:paraId="2BB726AB" w14:textId="77777777" w:rsidR="00BD5692" w:rsidRDefault="00BD5692" w:rsidP="00493129">
            <w:r w:rsidRPr="00FD4A8A">
              <w:t>&lt;2e-16 ***</w:t>
            </w:r>
          </w:p>
        </w:tc>
        <w:tc>
          <w:tcPr>
            <w:tcW w:w="1531" w:type="dxa"/>
          </w:tcPr>
          <w:p w14:paraId="2C534ABC" w14:textId="77777777" w:rsidR="00BD5692" w:rsidRDefault="00BD5692" w:rsidP="00493129"/>
        </w:tc>
        <w:tc>
          <w:tcPr>
            <w:tcW w:w="1531" w:type="dxa"/>
          </w:tcPr>
          <w:p w14:paraId="1266D542" w14:textId="77777777" w:rsidR="00BD5692" w:rsidRDefault="00BD5692" w:rsidP="00493129"/>
        </w:tc>
        <w:tc>
          <w:tcPr>
            <w:tcW w:w="1531" w:type="dxa"/>
          </w:tcPr>
          <w:p w14:paraId="0E0FF8FB" w14:textId="77777777" w:rsidR="00BD5692" w:rsidRDefault="00BD5692" w:rsidP="00493129">
            <w:r w:rsidRPr="00855269">
              <w:t>6.03e-05 ***</w:t>
            </w:r>
          </w:p>
        </w:tc>
        <w:tc>
          <w:tcPr>
            <w:tcW w:w="1531" w:type="dxa"/>
          </w:tcPr>
          <w:p w14:paraId="15CF6AE9" w14:textId="77777777" w:rsidR="00BD5692" w:rsidRDefault="00BD5692" w:rsidP="00493129"/>
        </w:tc>
      </w:tr>
      <w:tr w:rsidR="00BD5692" w14:paraId="5A6E1CA5" w14:textId="77777777" w:rsidTr="00855269">
        <w:trPr>
          <w:trHeight w:val="290"/>
        </w:trPr>
        <w:tc>
          <w:tcPr>
            <w:tcW w:w="1531" w:type="dxa"/>
          </w:tcPr>
          <w:p w14:paraId="6549E748" w14:textId="77777777" w:rsidR="00BD5692" w:rsidRDefault="00BD5692" w:rsidP="00493129">
            <w:r w:rsidRPr="00493129">
              <w:rPr>
                <w:b/>
                <w:bCs/>
              </w:rPr>
              <w:t>ω</w:t>
            </w:r>
          </w:p>
        </w:tc>
        <w:tc>
          <w:tcPr>
            <w:tcW w:w="1531" w:type="dxa"/>
          </w:tcPr>
          <w:p w14:paraId="5F3AB4FB" w14:textId="77777777" w:rsidR="00BD5692" w:rsidRDefault="00BD5692" w:rsidP="00493129">
            <w:r w:rsidRPr="00FD4A8A">
              <w:t>&lt;2e-16 ***</w:t>
            </w:r>
          </w:p>
        </w:tc>
        <w:tc>
          <w:tcPr>
            <w:tcW w:w="1531" w:type="dxa"/>
          </w:tcPr>
          <w:p w14:paraId="6A3DFCBD" w14:textId="77777777" w:rsidR="00BD5692" w:rsidRDefault="00BD5692" w:rsidP="00493129">
            <w:r w:rsidRPr="00927D61">
              <w:t>4.86e-14 ***</w:t>
            </w:r>
          </w:p>
        </w:tc>
        <w:tc>
          <w:tcPr>
            <w:tcW w:w="1531" w:type="dxa"/>
          </w:tcPr>
          <w:p w14:paraId="6715CCA7" w14:textId="77777777" w:rsidR="00BD5692" w:rsidRDefault="00BD5692" w:rsidP="00493129">
            <w:r w:rsidRPr="00927D61">
              <w:t>0.21316</w:t>
            </w:r>
          </w:p>
        </w:tc>
        <w:tc>
          <w:tcPr>
            <w:tcW w:w="1531" w:type="dxa"/>
          </w:tcPr>
          <w:p w14:paraId="4A591562" w14:textId="77777777" w:rsidR="00BD5692" w:rsidRPr="00927D61" w:rsidRDefault="00BD5692" w:rsidP="00493129">
            <w:r w:rsidRPr="00855269">
              <w:t>&lt; 2e-16 ***</w:t>
            </w:r>
          </w:p>
        </w:tc>
        <w:tc>
          <w:tcPr>
            <w:tcW w:w="1531" w:type="dxa"/>
          </w:tcPr>
          <w:p w14:paraId="56962DF6" w14:textId="77777777" w:rsidR="00BD5692" w:rsidRPr="00927D61" w:rsidRDefault="00BD5692" w:rsidP="00493129">
            <w:r w:rsidRPr="00855269">
              <w:t>&lt; 2e-16 ***</w:t>
            </w:r>
          </w:p>
        </w:tc>
      </w:tr>
      <w:tr w:rsidR="00BD5692" w14:paraId="7FA1FDFC" w14:textId="77777777" w:rsidTr="00855269">
        <w:trPr>
          <w:trHeight w:val="273"/>
        </w:trPr>
        <w:tc>
          <w:tcPr>
            <w:tcW w:w="1531" w:type="dxa"/>
          </w:tcPr>
          <w:p w14:paraId="4D4DBD75" w14:textId="77777777" w:rsidR="00BD5692" w:rsidRDefault="00BD5692" w:rsidP="00493129">
            <w:r w:rsidRPr="00493129">
              <w:rPr>
                <w:b/>
                <w:bCs/>
              </w:rPr>
              <w:t>α1</w:t>
            </w:r>
          </w:p>
        </w:tc>
        <w:tc>
          <w:tcPr>
            <w:tcW w:w="1531" w:type="dxa"/>
          </w:tcPr>
          <w:p w14:paraId="3A6A1156" w14:textId="77777777" w:rsidR="00BD5692" w:rsidRDefault="00BD5692" w:rsidP="00493129">
            <w:r w:rsidRPr="00FD4A8A">
              <w:t>&lt;2e-16 ***</w:t>
            </w:r>
          </w:p>
        </w:tc>
        <w:tc>
          <w:tcPr>
            <w:tcW w:w="1531" w:type="dxa"/>
          </w:tcPr>
          <w:p w14:paraId="1227F64C" w14:textId="77777777" w:rsidR="00BD5692" w:rsidRDefault="00BD5692" w:rsidP="00493129">
            <w:r w:rsidRPr="00FD4A8A">
              <w:t>&lt;2e-16 ***</w:t>
            </w:r>
          </w:p>
        </w:tc>
        <w:tc>
          <w:tcPr>
            <w:tcW w:w="1531" w:type="dxa"/>
          </w:tcPr>
          <w:p w14:paraId="22208439" w14:textId="77777777" w:rsidR="00BD5692" w:rsidRDefault="00BD5692" w:rsidP="00493129">
            <w:r>
              <w:t>~ 0 ***</w:t>
            </w:r>
          </w:p>
        </w:tc>
        <w:tc>
          <w:tcPr>
            <w:tcW w:w="1531" w:type="dxa"/>
          </w:tcPr>
          <w:p w14:paraId="547D448A" w14:textId="77777777" w:rsidR="00BD5692" w:rsidRDefault="00BD5692" w:rsidP="00493129">
            <w:r w:rsidRPr="00855269">
              <w:t>&lt; 2e-16 ***</w:t>
            </w:r>
          </w:p>
        </w:tc>
        <w:tc>
          <w:tcPr>
            <w:tcW w:w="1531" w:type="dxa"/>
          </w:tcPr>
          <w:p w14:paraId="64BB470F" w14:textId="77777777" w:rsidR="00BD5692" w:rsidRDefault="00BD5692" w:rsidP="00493129">
            <w:r w:rsidRPr="00855269">
              <w:t>&lt; 2e-16 ***</w:t>
            </w:r>
          </w:p>
        </w:tc>
      </w:tr>
      <w:tr w:rsidR="00BD5692" w14:paraId="2111B102" w14:textId="77777777" w:rsidTr="00855269">
        <w:trPr>
          <w:trHeight w:val="290"/>
        </w:trPr>
        <w:tc>
          <w:tcPr>
            <w:tcW w:w="1531" w:type="dxa"/>
          </w:tcPr>
          <w:p w14:paraId="0499B033" w14:textId="77777777" w:rsidR="00BD5692" w:rsidRDefault="00BD5692" w:rsidP="00493129">
            <w:r w:rsidRPr="00493129">
              <w:rPr>
                <w:b/>
                <w:bCs/>
              </w:rPr>
              <w:t>β1</w:t>
            </w:r>
          </w:p>
        </w:tc>
        <w:tc>
          <w:tcPr>
            <w:tcW w:w="1531" w:type="dxa"/>
          </w:tcPr>
          <w:p w14:paraId="17094D8D" w14:textId="77777777" w:rsidR="00BD5692" w:rsidRDefault="00BD5692" w:rsidP="00493129">
            <w:r w:rsidRPr="00FD4A8A">
              <w:t>&lt;2e-16 ***</w:t>
            </w:r>
          </w:p>
        </w:tc>
        <w:tc>
          <w:tcPr>
            <w:tcW w:w="1531" w:type="dxa"/>
          </w:tcPr>
          <w:p w14:paraId="5AF0D677" w14:textId="77777777" w:rsidR="00BD5692" w:rsidRDefault="00BD5692" w:rsidP="00493129">
            <w:r w:rsidRPr="00FD4A8A">
              <w:t>&lt;2e-16 ***</w:t>
            </w:r>
          </w:p>
        </w:tc>
        <w:tc>
          <w:tcPr>
            <w:tcW w:w="1531" w:type="dxa"/>
          </w:tcPr>
          <w:p w14:paraId="64606E91" w14:textId="77777777" w:rsidR="00BD5692" w:rsidRDefault="00BD5692" w:rsidP="00493129">
            <w:r>
              <w:t>~ 0 ***</w:t>
            </w:r>
          </w:p>
        </w:tc>
        <w:tc>
          <w:tcPr>
            <w:tcW w:w="1531" w:type="dxa"/>
          </w:tcPr>
          <w:p w14:paraId="627E9A9F" w14:textId="77777777" w:rsidR="00BD5692" w:rsidRDefault="00BD5692" w:rsidP="00493129"/>
        </w:tc>
        <w:tc>
          <w:tcPr>
            <w:tcW w:w="1531" w:type="dxa"/>
          </w:tcPr>
          <w:p w14:paraId="2DFEBFD2" w14:textId="77777777" w:rsidR="00BD5692" w:rsidRDefault="00BD5692" w:rsidP="00493129"/>
        </w:tc>
      </w:tr>
      <w:tr w:rsidR="00BD5692" w14:paraId="31FDCB70" w14:textId="77777777" w:rsidTr="00855269">
        <w:trPr>
          <w:trHeight w:val="290"/>
        </w:trPr>
        <w:tc>
          <w:tcPr>
            <w:tcW w:w="1531" w:type="dxa"/>
          </w:tcPr>
          <w:p w14:paraId="3EC06BC6" w14:textId="77777777" w:rsidR="00BD5692" w:rsidRDefault="00BD5692" w:rsidP="00493129">
            <w:r w:rsidRPr="00493129">
              <w:rPr>
                <w:b/>
                <w:bCs/>
              </w:rPr>
              <w:t>γ1</w:t>
            </w:r>
          </w:p>
        </w:tc>
        <w:tc>
          <w:tcPr>
            <w:tcW w:w="1531" w:type="dxa"/>
          </w:tcPr>
          <w:p w14:paraId="76F360CB" w14:textId="77777777" w:rsidR="00BD5692" w:rsidRDefault="00BD5692" w:rsidP="00493129"/>
        </w:tc>
        <w:tc>
          <w:tcPr>
            <w:tcW w:w="1531" w:type="dxa"/>
          </w:tcPr>
          <w:p w14:paraId="71D55217" w14:textId="77777777" w:rsidR="00BD5692" w:rsidRDefault="00BD5692" w:rsidP="00493129"/>
        </w:tc>
        <w:tc>
          <w:tcPr>
            <w:tcW w:w="1531" w:type="dxa"/>
          </w:tcPr>
          <w:p w14:paraId="1FBB306C" w14:textId="77777777" w:rsidR="00BD5692" w:rsidRDefault="00BD5692" w:rsidP="00493129">
            <w:pPr>
              <w:keepNext/>
            </w:pPr>
            <w:r>
              <w:t>~ 0 ***</w:t>
            </w:r>
          </w:p>
        </w:tc>
        <w:tc>
          <w:tcPr>
            <w:tcW w:w="1531" w:type="dxa"/>
          </w:tcPr>
          <w:p w14:paraId="6B3D60A5" w14:textId="77777777" w:rsidR="00BD5692" w:rsidRDefault="00BD5692" w:rsidP="00493129">
            <w:pPr>
              <w:keepNext/>
            </w:pPr>
          </w:p>
        </w:tc>
        <w:tc>
          <w:tcPr>
            <w:tcW w:w="1531" w:type="dxa"/>
          </w:tcPr>
          <w:p w14:paraId="2CB189BC" w14:textId="77777777" w:rsidR="00BD5692" w:rsidRDefault="00BD5692" w:rsidP="00493129">
            <w:pPr>
              <w:keepNext/>
            </w:pPr>
          </w:p>
        </w:tc>
      </w:tr>
    </w:tbl>
    <w:p w14:paraId="70724EDE" w14:textId="77777777" w:rsidR="00BD5692" w:rsidRPr="00007463" w:rsidRDefault="00BD5692" w:rsidP="00493129">
      <w:pPr>
        <w:pStyle w:val="Caption"/>
        <w:rPr>
          <w:sz w:val="22"/>
          <w:szCs w:val="22"/>
        </w:rPr>
      </w:pPr>
      <w:r w:rsidRPr="00007463">
        <w:rPr>
          <w:sz w:val="22"/>
          <w:szCs w:val="22"/>
        </w:rPr>
        <w:t xml:space="preserve">Table </w:t>
      </w:r>
      <w:r w:rsidRPr="00007463">
        <w:rPr>
          <w:sz w:val="22"/>
          <w:szCs w:val="22"/>
        </w:rPr>
        <w:fldChar w:fldCharType="begin"/>
      </w:r>
      <w:r w:rsidRPr="00007463">
        <w:rPr>
          <w:sz w:val="22"/>
          <w:szCs w:val="22"/>
        </w:rPr>
        <w:instrText xml:space="preserve"> SEQ Table \* ARABIC </w:instrText>
      </w:r>
      <w:r w:rsidRPr="00007463">
        <w:rPr>
          <w:sz w:val="22"/>
          <w:szCs w:val="22"/>
        </w:rPr>
        <w:fldChar w:fldCharType="separate"/>
      </w:r>
      <w:r w:rsidRPr="00007463">
        <w:rPr>
          <w:noProof/>
          <w:sz w:val="22"/>
          <w:szCs w:val="22"/>
        </w:rPr>
        <w:t>4</w:t>
      </w:r>
      <w:r w:rsidRPr="00007463">
        <w:rPr>
          <w:noProof/>
          <w:sz w:val="22"/>
          <w:szCs w:val="22"/>
        </w:rPr>
        <w:fldChar w:fldCharType="end"/>
      </w:r>
      <w:r w:rsidRPr="00007463">
        <w:rPr>
          <w:sz w:val="22"/>
          <w:szCs w:val="22"/>
        </w:rPr>
        <w:t>: Significance levels of variations of ARCH models from TS analysis 2</w:t>
      </w:r>
    </w:p>
    <w:p w14:paraId="6C4889EA" w14:textId="77777777" w:rsidR="00BD5692" w:rsidRDefault="00BD5692" w:rsidP="00204E89"/>
    <w:p w14:paraId="35DFCC2C" w14:textId="77777777" w:rsidR="00BD5692" w:rsidRDefault="00BD5692" w:rsidP="000A0C52">
      <w:pPr>
        <w:keepNext/>
      </w:pPr>
      <w:r>
        <w:rPr>
          <w:noProof/>
        </w:rPr>
        <w:drawing>
          <wp:inline distT="0" distB="0" distL="0" distR="0" wp14:anchorId="1BDF7C8E" wp14:editId="67BA0FAD">
            <wp:extent cx="4949687" cy="4114800"/>
            <wp:effectExtent l="0" t="0" r="3810" b="0"/>
            <wp:docPr id="84" name="Picture 8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4963937" cy="4126647"/>
                    </a:xfrm>
                    <a:prstGeom prst="rect">
                      <a:avLst/>
                    </a:prstGeom>
                  </pic:spPr>
                </pic:pic>
              </a:graphicData>
            </a:graphic>
          </wp:inline>
        </w:drawing>
      </w:r>
    </w:p>
    <w:p w14:paraId="65A878B1" w14:textId="77777777" w:rsidR="00BD5692" w:rsidRPr="00007463" w:rsidRDefault="00BD5692" w:rsidP="000A0C52">
      <w:pPr>
        <w:pStyle w:val="Caption"/>
        <w:rPr>
          <w:sz w:val="22"/>
          <w:szCs w:val="22"/>
        </w:rPr>
      </w:pPr>
      <w:r w:rsidRPr="00007463">
        <w:rPr>
          <w:sz w:val="22"/>
          <w:szCs w:val="22"/>
        </w:rPr>
        <w:t xml:space="preserve">Figure </w:t>
      </w:r>
      <w:r>
        <w:rPr>
          <w:sz w:val="22"/>
          <w:szCs w:val="22"/>
        </w:rPr>
        <w:t>1</w:t>
      </w:r>
      <w:r w:rsidRPr="00007463">
        <w:rPr>
          <w:sz w:val="22"/>
          <w:szCs w:val="22"/>
        </w:rPr>
        <w:t>0:Model 3 residual ACF and PACF - ARMA(1,0) GARCH(1,1)</w:t>
      </w:r>
    </w:p>
    <w:p w14:paraId="0B2B0DCC" w14:textId="77777777" w:rsidR="00BD5692" w:rsidRDefault="00BD5692" w:rsidP="000A0C52">
      <w:pPr>
        <w:keepNext/>
      </w:pPr>
      <w:r>
        <w:rPr>
          <w:noProof/>
        </w:rPr>
        <w:lastRenderedPageBreak/>
        <w:drawing>
          <wp:inline distT="0" distB="0" distL="0" distR="0" wp14:anchorId="67F8539C" wp14:editId="3CAC79DD">
            <wp:extent cx="5029200" cy="4180901"/>
            <wp:effectExtent l="0" t="0" r="0" b="0"/>
            <wp:docPr id="85" name="Picture 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59175" cy="4205820"/>
                    </a:xfrm>
                    <a:prstGeom prst="rect">
                      <a:avLst/>
                    </a:prstGeom>
                  </pic:spPr>
                </pic:pic>
              </a:graphicData>
            </a:graphic>
          </wp:inline>
        </w:drawing>
      </w:r>
    </w:p>
    <w:p w14:paraId="0DBD0961" w14:textId="77777777" w:rsidR="00BD5692" w:rsidRPr="00007463" w:rsidRDefault="00BD5692" w:rsidP="000A0C52">
      <w:pPr>
        <w:pStyle w:val="Caption"/>
        <w:rPr>
          <w:sz w:val="22"/>
          <w:szCs w:val="22"/>
        </w:rPr>
      </w:pPr>
      <w:r w:rsidRPr="00007463">
        <w:rPr>
          <w:sz w:val="22"/>
          <w:szCs w:val="22"/>
        </w:rPr>
        <w:t>Figure 11: Model 4 residual ACF and PACF - GARCH(1,1)</w:t>
      </w:r>
    </w:p>
    <w:p w14:paraId="281D7F8B" w14:textId="77777777" w:rsidR="00BD5692" w:rsidRDefault="00BD5692" w:rsidP="000A0C52">
      <w:pPr>
        <w:keepNext/>
      </w:pPr>
      <w:r>
        <w:rPr>
          <w:noProof/>
        </w:rPr>
        <w:drawing>
          <wp:inline distT="0" distB="0" distL="0" distR="0" wp14:anchorId="3FCBE63B" wp14:editId="0C4C4233">
            <wp:extent cx="5029200" cy="4180901"/>
            <wp:effectExtent l="0" t="0" r="0" b="0"/>
            <wp:docPr id="86" name="Picture 8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053462" cy="4201070"/>
                    </a:xfrm>
                    <a:prstGeom prst="rect">
                      <a:avLst/>
                    </a:prstGeom>
                  </pic:spPr>
                </pic:pic>
              </a:graphicData>
            </a:graphic>
          </wp:inline>
        </w:drawing>
      </w:r>
    </w:p>
    <w:p w14:paraId="0EB2BEE8" w14:textId="77777777" w:rsidR="00BD5692" w:rsidRPr="00007463" w:rsidRDefault="00BD5692" w:rsidP="000A0C52">
      <w:pPr>
        <w:pStyle w:val="Caption"/>
        <w:rPr>
          <w:sz w:val="22"/>
          <w:szCs w:val="22"/>
        </w:rPr>
      </w:pPr>
      <w:r w:rsidRPr="00007463">
        <w:rPr>
          <w:sz w:val="22"/>
          <w:szCs w:val="22"/>
        </w:rPr>
        <w:t>Figure 12: Model 5 residual ACF and PACF - EGARCH(1,1)</w:t>
      </w:r>
    </w:p>
    <w:p w14:paraId="7A5281BA" w14:textId="77777777" w:rsidR="00BD5692" w:rsidRDefault="00BD5692" w:rsidP="00204E89"/>
    <w:p w14:paraId="4A47A64B" w14:textId="77777777" w:rsidR="00BD5692" w:rsidRDefault="00BD5692" w:rsidP="00FB6524">
      <w:pPr>
        <w:keepNext/>
      </w:pPr>
      <w:r>
        <w:rPr>
          <w:noProof/>
        </w:rPr>
        <w:drawing>
          <wp:inline distT="0" distB="0" distL="0" distR="0" wp14:anchorId="64944D0E" wp14:editId="285D0A93">
            <wp:extent cx="4993640" cy="4151339"/>
            <wp:effectExtent l="0" t="0" r="0" b="1905"/>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24108" cy="4176668"/>
                    </a:xfrm>
                    <a:prstGeom prst="rect">
                      <a:avLst/>
                    </a:prstGeom>
                  </pic:spPr>
                </pic:pic>
              </a:graphicData>
            </a:graphic>
          </wp:inline>
        </w:drawing>
      </w:r>
    </w:p>
    <w:p w14:paraId="39C3707A" w14:textId="77777777" w:rsidR="00BD5692" w:rsidRDefault="00BD5692" w:rsidP="00FB6524">
      <w:pPr>
        <w:pStyle w:val="Caption"/>
        <w:rPr>
          <w:sz w:val="22"/>
          <w:szCs w:val="22"/>
        </w:rPr>
      </w:pPr>
      <w:r w:rsidRPr="00007463">
        <w:rPr>
          <w:sz w:val="22"/>
          <w:szCs w:val="22"/>
        </w:rPr>
        <w:t xml:space="preserve">Figure </w:t>
      </w:r>
      <w:r>
        <w:rPr>
          <w:sz w:val="22"/>
          <w:szCs w:val="22"/>
        </w:rPr>
        <w:t>13</w:t>
      </w:r>
      <w:r w:rsidRPr="00007463">
        <w:rPr>
          <w:sz w:val="22"/>
          <w:szCs w:val="22"/>
        </w:rPr>
        <w:t>: Model 6 residual ACF and PACF - ARMA(1,0) ARCH(1,0)</w:t>
      </w:r>
    </w:p>
    <w:p w14:paraId="19BEBB02" w14:textId="34211812" w:rsidR="00BD5692" w:rsidRPr="005822BE" w:rsidRDefault="00BD5692" w:rsidP="007811DD">
      <w:pPr>
        <w:pStyle w:val="Heading4"/>
        <w:numPr>
          <w:ilvl w:val="3"/>
          <w:numId w:val="1"/>
        </w:numPr>
        <w:rPr>
          <w:highlight w:val="yellow"/>
        </w:rPr>
      </w:pPr>
      <w:r w:rsidRPr="005822BE">
        <w:rPr>
          <w:highlight w:val="yellow"/>
        </w:rPr>
        <w:t>Additional autoregressive variables</w:t>
      </w:r>
    </w:p>
    <w:p w14:paraId="45190887" w14:textId="77777777" w:rsidR="00BD5692" w:rsidRPr="00D4391D" w:rsidRDefault="00BD5692" w:rsidP="00D4391D"/>
    <w:p w14:paraId="6C6903D9" w14:textId="77777777" w:rsidR="00BD5692" w:rsidRPr="00D4391D" w:rsidRDefault="00BD5692" w:rsidP="00D4391D">
      <w:pPr>
        <w:pStyle w:val="Heading2"/>
      </w:pPr>
    </w:p>
    <w:p w14:paraId="13C58FC0" w14:textId="77777777" w:rsidR="00BD5692" w:rsidRDefault="00BD5692" w:rsidP="00FB6524">
      <w:pPr>
        <w:keepNext/>
      </w:pPr>
      <w:r>
        <w:rPr>
          <w:noProof/>
        </w:rPr>
        <w:drawing>
          <wp:inline distT="0" distB="0" distL="0" distR="0" wp14:anchorId="146B5FE1" wp14:editId="7649F03C">
            <wp:extent cx="4994031" cy="4151664"/>
            <wp:effectExtent l="0" t="0" r="0" b="1270"/>
            <wp:docPr id="83" name="Picture 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26482" cy="4178641"/>
                    </a:xfrm>
                    <a:prstGeom prst="rect">
                      <a:avLst/>
                    </a:prstGeom>
                  </pic:spPr>
                </pic:pic>
              </a:graphicData>
            </a:graphic>
          </wp:inline>
        </w:drawing>
      </w:r>
    </w:p>
    <w:p w14:paraId="1D286C3A" w14:textId="77777777" w:rsidR="00BD5692" w:rsidRPr="00007463" w:rsidRDefault="00BD5692" w:rsidP="00FB6524">
      <w:pPr>
        <w:pStyle w:val="Caption"/>
        <w:rPr>
          <w:sz w:val="22"/>
          <w:szCs w:val="22"/>
        </w:rPr>
      </w:pPr>
      <w:r w:rsidRPr="00007463">
        <w:rPr>
          <w:sz w:val="22"/>
          <w:szCs w:val="22"/>
        </w:rPr>
        <w:t>Figure</w:t>
      </w:r>
      <w:r>
        <w:rPr>
          <w:sz w:val="22"/>
          <w:szCs w:val="22"/>
        </w:rPr>
        <w:t>14</w:t>
      </w:r>
      <w:r w:rsidRPr="00007463">
        <w:rPr>
          <w:sz w:val="22"/>
          <w:szCs w:val="22"/>
        </w:rPr>
        <w:t>: Model 7 residual ACF and PACF - ARCH(1,0)</w:t>
      </w:r>
    </w:p>
    <w:p w14:paraId="32CCBEBE" w14:textId="77777777" w:rsidR="00BD5692" w:rsidRDefault="00BD5692" w:rsidP="00984ED6"/>
    <w:p w14:paraId="73BE5869" w14:textId="3AA3E7B8" w:rsidR="00BD5692" w:rsidRDefault="00BD5692" w:rsidP="007811DD">
      <w:pPr>
        <w:pStyle w:val="Heading2"/>
        <w:numPr>
          <w:ilvl w:val="1"/>
          <w:numId w:val="1"/>
        </w:numPr>
      </w:pPr>
      <w:r>
        <w:t>Meta financial data</w:t>
      </w:r>
    </w:p>
    <w:p w14:paraId="6852A8BB" w14:textId="77777777" w:rsidR="00BD5692" w:rsidRDefault="00BD5692" w:rsidP="0050100E">
      <w:r>
        <w:t xml:space="preserve">Six S&amp;P 500 adjacent indicators were selected for this study. Notably they were only included in the speech centred dataset. The six series included were Bitcoin prices , the NASDAQ composite index, the oil price, the Shanghai Stock Exchange composite index (SSE), the Dollar strength index and the CBOE volatility index (VIX). </w:t>
      </w:r>
    </w:p>
    <w:p w14:paraId="4620000D" w14:textId="77777777" w:rsidR="00BD5692" w:rsidRDefault="00BD5692" w:rsidP="0050100E"/>
    <w:p w14:paraId="54AEBEB3" w14:textId="77777777" w:rsidR="00BD5692" w:rsidRDefault="00BD5692" w:rsidP="0050100E">
      <w:r w:rsidRPr="00E000F5">
        <w:rPr>
          <w:highlight w:val="yellow"/>
        </w:rPr>
        <w:t>Include reasons for these selections.</w:t>
      </w:r>
    </w:p>
    <w:p w14:paraId="4ED6B9E9" w14:textId="77777777" w:rsidR="00BD5692" w:rsidRPr="0050100E" w:rsidRDefault="00BD5692" w:rsidP="0050100E"/>
    <w:p w14:paraId="1EA6F42A" w14:textId="284455D9" w:rsidR="00BD5692" w:rsidRPr="005822BE" w:rsidRDefault="007811DD" w:rsidP="005822BE">
      <w:pPr>
        <w:pStyle w:val="Heading2"/>
        <w:numPr>
          <w:ilvl w:val="1"/>
          <w:numId w:val="1"/>
        </w:numPr>
        <w:rPr>
          <w:rStyle w:val="Strong"/>
          <w:b w:val="0"/>
          <w:bCs w:val="0"/>
        </w:rPr>
      </w:pPr>
      <w:r w:rsidRPr="005822BE">
        <w:rPr>
          <w:rStyle w:val="Strong"/>
          <w:b w:val="0"/>
          <w:bCs w:val="0"/>
        </w:rPr>
        <w:t>Summary of data collection and preparation</w:t>
      </w:r>
    </w:p>
    <w:p w14:paraId="69FBCCA2" w14:textId="6E9AF623" w:rsidR="009443E0" w:rsidRPr="009443E0" w:rsidRDefault="00BD5692" w:rsidP="009443E0">
      <w:r>
        <w:t xml:space="preserve">The data preparation phase of this project consisted of four sections. These were, data collection, data cleaning, text data feature engineering and financial data feature engineering. Data collection and cleaning consisted of web scraping, removing HTML tags, converting to lowercase, </w:t>
      </w:r>
      <w:proofErr w:type="spellStart"/>
      <w:r>
        <w:t>stopword</w:t>
      </w:r>
      <w:proofErr w:type="spellEnd"/>
      <w:r>
        <w:t xml:space="preserve"> removal and lemmatization for the text data. Collection of the financial data is a done via a Python script that will always download the entire history of the S&amp;P 500. Cleaning requires only the removal of the adjusted close variable. Text data feature engineering took the form of </w:t>
      </w:r>
      <w:proofErr w:type="spellStart"/>
      <w:r>
        <w:t>Textblob</w:t>
      </w:r>
      <w:proofErr w:type="spellEnd"/>
      <w:r>
        <w:t xml:space="preserve"> sentiment analysis, VADER sentiment analysis, Word2Vec vectorization and Doc2Vec vectorization. The results of which were 2 sentiment descriptors from </w:t>
      </w:r>
      <w:proofErr w:type="spellStart"/>
      <w:r>
        <w:t>Textblob</w:t>
      </w:r>
      <w:proofErr w:type="spellEnd"/>
      <w:r>
        <w:t xml:space="preserve">, 4 sentiment descriptors from VADER, a 200 element average descriptor vector from Word2Vec, a 200 and a 20 element vector speech descriptor from Doc2Vec for the speech centred data, and two 21 element vector speech descriptors from Doc2Vec for the date centred data for a total of 426 variables (features) engineered from the text data for the speech centred data and 42 variables engineered from the text data for the </w:t>
      </w:r>
      <w:r>
        <w:lastRenderedPageBreak/>
        <w:t xml:space="preserve">date centred data. The financial data analysis took the form of time series econometrics. This analysis resulted in the fitting of an ARMA(1,0) GARCH(1,1) model to the engineered daily percentage change variable. The model linearly predicts the dependent variable using the first lag of the dependent variable, the first residual and the first lag of variance in the time series. Thus the first lag of daily percentage change and the first lag of variance of daily percentage change are included in the data. Additionally, the prediction of the ARMA(1,0) GARCH(1,1) model and the first lag of standardized volume of trade are included. Thus 4 variables (features) have been engineered using time series analysis of the S&amp;P 500 data. </w:t>
      </w:r>
    </w:p>
    <w:p w14:paraId="7BE64694" w14:textId="77777777" w:rsidR="009443E0" w:rsidRDefault="009443E0" w:rsidP="00C40C49">
      <w:pPr>
        <w:jc w:val="center"/>
        <w:rPr>
          <w:rFonts w:cstheme="minorHAnsi"/>
          <w:color w:val="000000"/>
        </w:rPr>
      </w:pPr>
    </w:p>
    <w:p w14:paraId="31C67A91" w14:textId="4ADE0C49" w:rsidR="009443E0" w:rsidRDefault="009443E0" w:rsidP="009843A2">
      <w:pPr>
        <w:pStyle w:val="Heading1"/>
      </w:pPr>
      <w:r>
        <w:t>Experiment Design</w:t>
      </w:r>
    </w:p>
    <w:p w14:paraId="11FD8602" w14:textId="77777777" w:rsidR="0057263A" w:rsidRDefault="009443E0" w:rsidP="009843A2">
      <w:r>
        <w:t xml:space="preserve">Two sets of experiments were run on two categories of data design. The first is a speech centred design. For every speech in this dataset there is a row of data attached. Thus there is no data for dates when no speeches occurred and there are duplicate dates because there are days when more than one speech occurred. This dataset is the larger of the two datasets and contains </w:t>
      </w:r>
      <w:r w:rsidRPr="00965468">
        <w:t>35</w:t>
      </w:r>
      <w:r w:rsidR="005822BE">
        <w:t xml:space="preserve"> </w:t>
      </w:r>
      <w:r w:rsidRPr="00965468">
        <w:t xml:space="preserve">251 </w:t>
      </w:r>
      <w:r>
        <w:t xml:space="preserve">rows of data – one for each unique speech since 1998-01-01. </w:t>
      </w:r>
    </w:p>
    <w:p w14:paraId="23878A07" w14:textId="77777777" w:rsidR="0057263A" w:rsidRDefault="0057263A" w:rsidP="009843A2"/>
    <w:p w14:paraId="2658CD91" w14:textId="2797B3D6" w:rsidR="009443E0" w:rsidRDefault="0057263A" w:rsidP="009843A2">
      <w:r>
        <w:t xml:space="preserve">Based on the assumption that every speech that occurs on a day affects the closing price of the S&amp;P 500 on that day - he second dataset uses a date centred design. </w:t>
      </w:r>
      <w:r w:rsidR="009443E0">
        <w:t>For every date (</w:t>
      </w:r>
      <w:r w:rsidR="005822BE">
        <w:t xml:space="preserve">trading </w:t>
      </w:r>
      <w:r w:rsidR="009443E0">
        <w:t xml:space="preserve">day) there is one row in the dataset. Thus on dates when more than one speech occurred the speech data has been aggregated into a single vector (see the Doc2Vec methods section for an explanation of this method). The date centred dataset contains </w:t>
      </w:r>
      <w:r w:rsidR="009443E0" w:rsidRPr="00D93BB0">
        <w:t>25</w:t>
      </w:r>
      <w:r w:rsidR="009443E0">
        <w:t xml:space="preserve"> </w:t>
      </w:r>
      <w:r w:rsidR="009443E0" w:rsidRPr="00D93BB0">
        <w:t>383</w:t>
      </w:r>
      <w:r w:rsidR="009443E0">
        <w:t xml:space="preserve"> rows of data – one for each trading day between 1950-01-01 and 2022-03-22. The speech centred and date centred datasets are exemplified in Table 1 and 2, respectively.</w:t>
      </w:r>
    </w:p>
    <w:p w14:paraId="37D2F2B1" w14:textId="77777777" w:rsidR="009443E0" w:rsidRDefault="009443E0" w:rsidP="009843A2"/>
    <w:p w14:paraId="32B540ED" w14:textId="77777777" w:rsidR="009443E0" w:rsidRDefault="009443E0" w:rsidP="0040305A"/>
    <w:tbl>
      <w:tblPr>
        <w:tblStyle w:val="TableGrid"/>
        <w:tblW w:w="0" w:type="auto"/>
        <w:tblLook w:val="04A0" w:firstRow="1" w:lastRow="0" w:firstColumn="1" w:lastColumn="0" w:noHBand="0" w:noVBand="1"/>
      </w:tblPr>
      <w:tblGrid>
        <w:gridCol w:w="1525"/>
        <w:gridCol w:w="1797"/>
        <w:gridCol w:w="2145"/>
        <w:gridCol w:w="1303"/>
        <w:gridCol w:w="1123"/>
        <w:gridCol w:w="1123"/>
      </w:tblGrid>
      <w:tr w:rsidR="009443E0" w14:paraId="476CD76D" w14:textId="77777777" w:rsidTr="0040305A">
        <w:trPr>
          <w:trHeight w:val="290"/>
        </w:trPr>
        <w:tc>
          <w:tcPr>
            <w:tcW w:w="1525" w:type="dxa"/>
            <w:shd w:val="clear" w:color="auto" w:fill="8C0025"/>
          </w:tcPr>
          <w:p w14:paraId="6E8888A8" w14:textId="77777777" w:rsidR="009443E0" w:rsidRPr="00B5012F" w:rsidRDefault="009443E0" w:rsidP="0040305A">
            <w:pPr>
              <w:jc w:val="center"/>
              <w:rPr>
                <w:b/>
                <w:bCs/>
                <w:color w:val="FFFFFF" w:themeColor="background1"/>
              </w:rPr>
            </w:pPr>
            <w:r>
              <w:rPr>
                <w:b/>
                <w:bCs/>
                <w:color w:val="FFFFFF" w:themeColor="background1"/>
              </w:rPr>
              <w:t>Date</w:t>
            </w:r>
          </w:p>
        </w:tc>
        <w:tc>
          <w:tcPr>
            <w:tcW w:w="1797" w:type="dxa"/>
            <w:shd w:val="clear" w:color="auto" w:fill="8C0025"/>
          </w:tcPr>
          <w:p w14:paraId="06EF7697" w14:textId="77777777" w:rsidR="009443E0" w:rsidRPr="00B5012F" w:rsidRDefault="009443E0" w:rsidP="0040305A">
            <w:pPr>
              <w:jc w:val="center"/>
              <w:rPr>
                <w:b/>
                <w:bCs/>
                <w:color w:val="FFFFFF" w:themeColor="background1"/>
              </w:rPr>
            </w:pPr>
            <w:r>
              <w:rPr>
                <w:b/>
                <w:bCs/>
                <w:color w:val="FFFFFF" w:themeColor="background1"/>
              </w:rPr>
              <w:t>Speech</w:t>
            </w:r>
          </w:p>
        </w:tc>
        <w:tc>
          <w:tcPr>
            <w:tcW w:w="2145" w:type="dxa"/>
            <w:shd w:val="clear" w:color="auto" w:fill="8C0025"/>
          </w:tcPr>
          <w:p w14:paraId="2BA54584" w14:textId="77777777" w:rsidR="009443E0" w:rsidRPr="0040305A" w:rsidRDefault="009443E0" w:rsidP="0040305A">
            <w:pPr>
              <w:jc w:val="center"/>
              <w:rPr>
                <w:b/>
                <w:bCs/>
                <w:color w:val="FFFFFF" w:themeColor="background1"/>
              </w:rPr>
            </w:pPr>
            <w:r w:rsidRPr="0040305A">
              <w:rPr>
                <w:b/>
                <w:bCs/>
              </w:rPr>
              <w:t>LD_Date_Resid_1</w:t>
            </w:r>
          </w:p>
        </w:tc>
        <w:tc>
          <w:tcPr>
            <w:tcW w:w="1303" w:type="dxa"/>
            <w:shd w:val="clear" w:color="auto" w:fill="8C0025"/>
          </w:tcPr>
          <w:p w14:paraId="7E689771" w14:textId="77777777" w:rsidR="009443E0" w:rsidRPr="00B5012F" w:rsidRDefault="009443E0" w:rsidP="0040305A">
            <w:pPr>
              <w:jc w:val="center"/>
              <w:rPr>
                <w:b/>
                <w:bCs/>
                <w:color w:val="FFFFFF" w:themeColor="background1"/>
              </w:rPr>
            </w:pPr>
            <w:r>
              <w:rPr>
                <w:b/>
                <w:bCs/>
                <w:color w:val="FFFFFF" w:themeColor="background1"/>
              </w:rPr>
              <w:t>V1</w:t>
            </w:r>
          </w:p>
        </w:tc>
        <w:tc>
          <w:tcPr>
            <w:tcW w:w="1123" w:type="dxa"/>
            <w:shd w:val="clear" w:color="auto" w:fill="8C0025"/>
          </w:tcPr>
          <w:p w14:paraId="0D86B6A0" w14:textId="77777777" w:rsidR="009443E0" w:rsidRPr="0040305A" w:rsidRDefault="009443E0" w:rsidP="0040305A">
            <w:pPr>
              <w:jc w:val="center"/>
              <w:rPr>
                <w:b/>
                <w:bCs/>
                <w:color w:val="FFFFFF" w:themeColor="background1"/>
              </w:rPr>
            </w:pPr>
            <w:r w:rsidRPr="0040305A">
              <w:rPr>
                <w:b/>
                <w:bCs/>
              </w:rPr>
              <w:t>V2</w:t>
            </w:r>
          </w:p>
        </w:tc>
        <w:tc>
          <w:tcPr>
            <w:tcW w:w="1123" w:type="dxa"/>
            <w:shd w:val="clear" w:color="auto" w:fill="8C0025"/>
          </w:tcPr>
          <w:p w14:paraId="0418D33F" w14:textId="77777777" w:rsidR="009443E0" w:rsidRDefault="009443E0" w:rsidP="0040305A">
            <w:pPr>
              <w:jc w:val="center"/>
              <w:rPr>
                <w:b/>
                <w:bCs/>
                <w:color w:val="FFFFFF" w:themeColor="background1"/>
              </w:rPr>
            </w:pPr>
            <w:r>
              <w:rPr>
                <w:b/>
                <w:bCs/>
                <w:color w:val="FFFFFF" w:themeColor="background1"/>
              </w:rPr>
              <w:t>V3</w:t>
            </w:r>
          </w:p>
        </w:tc>
      </w:tr>
      <w:tr w:rsidR="009443E0" w14:paraId="10FA4FA8" w14:textId="77777777" w:rsidTr="0040305A">
        <w:trPr>
          <w:trHeight w:val="273"/>
        </w:trPr>
        <w:tc>
          <w:tcPr>
            <w:tcW w:w="1525" w:type="dxa"/>
          </w:tcPr>
          <w:p w14:paraId="35914BA3" w14:textId="77777777" w:rsidR="009443E0" w:rsidRDefault="009443E0" w:rsidP="007C16A6">
            <w:r>
              <w:t>1950-01-02</w:t>
            </w:r>
          </w:p>
        </w:tc>
        <w:tc>
          <w:tcPr>
            <w:tcW w:w="1797" w:type="dxa"/>
          </w:tcPr>
          <w:p w14:paraId="220F7A4B" w14:textId="77777777" w:rsidR="009443E0" w:rsidRDefault="009443E0" w:rsidP="007C16A6">
            <w:r>
              <w:t>Good morning…</w:t>
            </w:r>
          </w:p>
        </w:tc>
        <w:tc>
          <w:tcPr>
            <w:tcW w:w="2145" w:type="dxa"/>
          </w:tcPr>
          <w:p w14:paraId="46D34D10" w14:textId="77777777" w:rsidR="009443E0" w:rsidRDefault="009443E0" w:rsidP="007C16A6">
            <w:r>
              <w:t>0,02</w:t>
            </w:r>
          </w:p>
        </w:tc>
        <w:tc>
          <w:tcPr>
            <w:tcW w:w="1303" w:type="dxa"/>
          </w:tcPr>
          <w:p w14:paraId="33403308" w14:textId="77777777" w:rsidR="009443E0" w:rsidRDefault="009443E0" w:rsidP="007C16A6">
            <w:r>
              <w:t>3,6</w:t>
            </w:r>
          </w:p>
        </w:tc>
        <w:tc>
          <w:tcPr>
            <w:tcW w:w="1123" w:type="dxa"/>
          </w:tcPr>
          <w:p w14:paraId="40F29A0A" w14:textId="77777777" w:rsidR="009443E0" w:rsidRDefault="009443E0" w:rsidP="007C16A6">
            <w:r>
              <w:t>2,6</w:t>
            </w:r>
          </w:p>
        </w:tc>
        <w:tc>
          <w:tcPr>
            <w:tcW w:w="1123" w:type="dxa"/>
          </w:tcPr>
          <w:p w14:paraId="360C4D32" w14:textId="77777777" w:rsidR="009443E0" w:rsidRDefault="009443E0" w:rsidP="007C16A6">
            <w:r>
              <w:t>1</w:t>
            </w:r>
          </w:p>
        </w:tc>
      </w:tr>
      <w:tr w:rsidR="009443E0" w14:paraId="6681B01C" w14:textId="77777777" w:rsidTr="0040305A">
        <w:trPr>
          <w:trHeight w:val="290"/>
        </w:trPr>
        <w:tc>
          <w:tcPr>
            <w:tcW w:w="1525" w:type="dxa"/>
          </w:tcPr>
          <w:p w14:paraId="6DCEA75C" w14:textId="77777777" w:rsidR="009443E0" w:rsidRDefault="009443E0" w:rsidP="007C16A6">
            <w:r>
              <w:t>1950-01-06</w:t>
            </w:r>
          </w:p>
        </w:tc>
        <w:tc>
          <w:tcPr>
            <w:tcW w:w="1797" w:type="dxa"/>
          </w:tcPr>
          <w:p w14:paraId="2BF771A1" w14:textId="77777777" w:rsidR="009443E0" w:rsidRDefault="009443E0" w:rsidP="007C16A6">
            <w:r>
              <w:t>Ladies and…</w:t>
            </w:r>
          </w:p>
        </w:tc>
        <w:tc>
          <w:tcPr>
            <w:tcW w:w="2145" w:type="dxa"/>
          </w:tcPr>
          <w:p w14:paraId="4ECEF50B" w14:textId="77777777" w:rsidR="009443E0" w:rsidRDefault="009443E0" w:rsidP="007C16A6">
            <w:r>
              <w:t>-0,05</w:t>
            </w:r>
          </w:p>
        </w:tc>
        <w:tc>
          <w:tcPr>
            <w:tcW w:w="1303" w:type="dxa"/>
          </w:tcPr>
          <w:p w14:paraId="749B92BD" w14:textId="77777777" w:rsidR="009443E0" w:rsidRDefault="009443E0" w:rsidP="007C16A6">
            <w:r>
              <w:t>2,1</w:t>
            </w:r>
          </w:p>
        </w:tc>
        <w:tc>
          <w:tcPr>
            <w:tcW w:w="1123" w:type="dxa"/>
          </w:tcPr>
          <w:p w14:paraId="0F596482" w14:textId="77777777" w:rsidR="009443E0" w:rsidRDefault="009443E0" w:rsidP="007C16A6">
            <w:r>
              <w:t>2</w:t>
            </w:r>
          </w:p>
        </w:tc>
        <w:tc>
          <w:tcPr>
            <w:tcW w:w="1123" w:type="dxa"/>
          </w:tcPr>
          <w:p w14:paraId="73718ED6" w14:textId="77777777" w:rsidR="009443E0" w:rsidRDefault="009443E0" w:rsidP="007C16A6">
            <w:r>
              <w:t>0,36</w:t>
            </w:r>
          </w:p>
        </w:tc>
      </w:tr>
      <w:tr w:rsidR="009443E0" w14:paraId="761622BE" w14:textId="77777777" w:rsidTr="0040305A">
        <w:trPr>
          <w:trHeight w:val="290"/>
        </w:trPr>
        <w:tc>
          <w:tcPr>
            <w:tcW w:w="1525" w:type="dxa"/>
          </w:tcPr>
          <w:p w14:paraId="184E127E" w14:textId="77777777" w:rsidR="009443E0" w:rsidRDefault="009443E0" w:rsidP="007C16A6">
            <w:r>
              <w:t>1950-01-06</w:t>
            </w:r>
          </w:p>
        </w:tc>
        <w:tc>
          <w:tcPr>
            <w:tcW w:w="1797" w:type="dxa"/>
          </w:tcPr>
          <w:p w14:paraId="062829F8" w14:textId="77777777" w:rsidR="009443E0" w:rsidRDefault="009443E0" w:rsidP="007C16A6">
            <w:r>
              <w:t>Congress…</w:t>
            </w:r>
          </w:p>
        </w:tc>
        <w:tc>
          <w:tcPr>
            <w:tcW w:w="2145" w:type="dxa"/>
          </w:tcPr>
          <w:p w14:paraId="4DDEB96D" w14:textId="77777777" w:rsidR="009443E0" w:rsidRDefault="009443E0" w:rsidP="007C16A6">
            <w:r>
              <w:t>-0,05</w:t>
            </w:r>
          </w:p>
        </w:tc>
        <w:tc>
          <w:tcPr>
            <w:tcW w:w="1303" w:type="dxa"/>
          </w:tcPr>
          <w:p w14:paraId="747C7C7C" w14:textId="77777777" w:rsidR="009443E0" w:rsidRDefault="009443E0" w:rsidP="007C16A6">
            <w:r>
              <w:t>0,12</w:t>
            </w:r>
          </w:p>
        </w:tc>
        <w:tc>
          <w:tcPr>
            <w:tcW w:w="1123" w:type="dxa"/>
          </w:tcPr>
          <w:p w14:paraId="66C0A4D8" w14:textId="77777777" w:rsidR="009443E0" w:rsidRDefault="009443E0" w:rsidP="007C16A6">
            <w:r>
              <w:t>3,4</w:t>
            </w:r>
          </w:p>
        </w:tc>
        <w:tc>
          <w:tcPr>
            <w:tcW w:w="1123" w:type="dxa"/>
          </w:tcPr>
          <w:p w14:paraId="0780DFCB" w14:textId="77777777" w:rsidR="009443E0" w:rsidRDefault="009443E0" w:rsidP="007C16A6">
            <w:r>
              <w:t>2,8</w:t>
            </w:r>
          </w:p>
        </w:tc>
      </w:tr>
      <w:tr w:rsidR="009443E0" w14:paraId="71A49072" w14:textId="77777777" w:rsidTr="0040305A">
        <w:trPr>
          <w:trHeight w:val="273"/>
        </w:trPr>
        <w:tc>
          <w:tcPr>
            <w:tcW w:w="1525" w:type="dxa"/>
          </w:tcPr>
          <w:p w14:paraId="4A3FD579" w14:textId="77777777" w:rsidR="009443E0" w:rsidRDefault="009443E0" w:rsidP="007C16A6">
            <w:r>
              <w:t>…</w:t>
            </w:r>
          </w:p>
        </w:tc>
        <w:tc>
          <w:tcPr>
            <w:tcW w:w="1797" w:type="dxa"/>
          </w:tcPr>
          <w:p w14:paraId="0DED65F1" w14:textId="77777777" w:rsidR="009443E0" w:rsidRDefault="009443E0" w:rsidP="007C16A6"/>
        </w:tc>
        <w:tc>
          <w:tcPr>
            <w:tcW w:w="2145" w:type="dxa"/>
          </w:tcPr>
          <w:p w14:paraId="676C8000" w14:textId="77777777" w:rsidR="009443E0" w:rsidRDefault="009443E0" w:rsidP="007C16A6"/>
        </w:tc>
        <w:tc>
          <w:tcPr>
            <w:tcW w:w="1303" w:type="dxa"/>
          </w:tcPr>
          <w:p w14:paraId="48777BB5" w14:textId="77777777" w:rsidR="009443E0" w:rsidRDefault="009443E0" w:rsidP="007C16A6"/>
        </w:tc>
        <w:tc>
          <w:tcPr>
            <w:tcW w:w="1123" w:type="dxa"/>
          </w:tcPr>
          <w:p w14:paraId="2AD1A453" w14:textId="77777777" w:rsidR="009443E0" w:rsidRDefault="009443E0" w:rsidP="007C16A6"/>
        </w:tc>
        <w:tc>
          <w:tcPr>
            <w:tcW w:w="1123" w:type="dxa"/>
          </w:tcPr>
          <w:p w14:paraId="4799C843" w14:textId="77777777" w:rsidR="009443E0" w:rsidRDefault="009443E0" w:rsidP="007C16A6"/>
        </w:tc>
      </w:tr>
    </w:tbl>
    <w:p w14:paraId="51466B03" w14:textId="77777777" w:rsidR="009443E0" w:rsidRDefault="009443E0" w:rsidP="007C16A6">
      <w:pPr>
        <w:pStyle w:val="Caption"/>
      </w:pPr>
      <w:r>
        <w:t xml:space="preserve">Table </w:t>
      </w:r>
      <w:r>
        <w:fldChar w:fldCharType="begin"/>
      </w:r>
      <w:r>
        <w:instrText xml:space="preserve"> SEQ Table \* ARABIC </w:instrText>
      </w:r>
      <w:r>
        <w:fldChar w:fldCharType="separate"/>
      </w:r>
      <w:r>
        <w:rPr>
          <w:noProof/>
        </w:rPr>
        <w:t>1</w:t>
      </w:r>
      <w:r>
        <w:rPr>
          <w:noProof/>
        </w:rPr>
        <w:fldChar w:fldCharType="end"/>
      </w:r>
      <w:r>
        <w:t>:Example of the speech centred data design – Note that there is no data for dates that no speeches occurred and that there are duplicate dates. Note also that on dates where more than one speech occurred there is duplicate data in the LD_Date_Resid_1 column which is representative of the autoregressive data in this example. Finally, note that the V1 and V2 columns (representative of the vectorized speech data) is different for every row of data.</w:t>
      </w:r>
    </w:p>
    <w:p w14:paraId="158426D6" w14:textId="77777777" w:rsidR="009443E0" w:rsidRDefault="009443E0" w:rsidP="007C16A6"/>
    <w:tbl>
      <w:tblPr>
        <w:tblStyle w:val="TableGrid"/>
        <w:tblW w:w="0" w:type="auto"/>
        <w:tblLook w:val="04A0" w:firstRow="1" w:lastRow="0" w:firstColumn="1" w:lastColumn="0" w:noHBand="0" w:noVBand="1"/>
      </w:tblPr>
      <w:tblGrid>
        <w:gridCol w:w="1525"/>
        <w:gridCol w:w="1797"/>
        <w:gridCol w:w="2145"/>
        <w:gridCol w:w="1303"/>
        <w:gridCol w:w="1123"/>
        <w:gridCol w:w="1123"/>
      </w:tblGrid>
      <w:tr w:rsidR="009443E0" w14:paraId="0DE41760" w14:textId="77777777" w:rsidTr="00037BFE">
        <w:trPr>
          <w:trHeight w:val="290"/>
        </w:trPr>
        <w:tc>
          <w:tcPr>
            <w:tcW w:w="1525" w:type="dxa"/>
            <w:shd w:val="clear" w:color="auto" w:fill="8C0025"/>
          </w:tcPr>
          <w:p w14:paraId="09D2A3EE" w14:textId="77777777" w:rsidR="009443E0" w:rsidRPr="00B5012F" w:rsidRDefault="009443E0" w:rsidP="00037BFE">
            <w:pPr>
              <w:jc w:val="center"/>
              <w:rPr>
                <w:b/>
                <w:bCs/>
                <w:color w:val="FFFFFF" w:themeColor="background1"/>
              </w:rPr>
            </w:pPr>
            <w:r>
              <w:rPr>
                <w:b/>
                <w:bCs/>
                <w:color w:val="FFFFFF" w:themeColor="background1"/>
              </w:rPr>
              <w:t>Date</w:t>
            </w:r>
          </w:p>
        </w:tc>
        <w:tc>
          <w:tcPr>
            <w:tcW w:w="1797" w:type="dxa"/>
            <w:shd w:val="clear" w:color="auto" w:fill="8C0025"/>
          </w:tcPr>
          <w:p w14:paraId="70E7A02C" w14:textId="77777777" w:rsidR="009443E0" w:rsidRPr="00B5012F" w:rsidRDefault="009443E0" w:rsidP="00037BFE">
            <w:pPr>
              <w:jc w:val="center"/>
              <w:rPr>
                <w:b/>
                <w:bCs/>
                <w:color w:val="FFFFFF" w:themeColor="background1"/>
              </w:rPr>
            </w:pPr>
            <w:r>
              <w:rPr>
                <w:b/>
                <w:bCs/>
                <w:color w:val="FFFFFF" w:themeColor="background1"/>
              </w:rPr>
              <w:t>Speech</w:t>
            </w:r>
          </w:p>
        </w:tc>
        <w:tc>
          <w:tcPr>
            <w:tcW w:w="2145" w:type="dxa"/>
            <w:shd w:val="clear" w:color="auto" w:fill="8C0025"/>
          </w:tcPr>
          <w:p w14:paraId="00F8B977" w14:textId="77777777" w:rsidR="009443E0" w:rsidRPr="0040305A" w:rsidRDefault="009443E0" w:rsidP="00037BFE">
            <w:pPr>
              <w:jc w:val="center"/>
              <w:rPr>
                <w:b/>
                <w:bCs/>
                <w:color w:val="FFFFFF" w:themeColor="background1"/>
              </w:rPr>
            </w:pPr>
            <w:r w:rsidRPr="0040305A">
              <w:rPr>
                <w:b/>
                <w:bCs/>
              </w:rPr>
              <w:t>LD_Date_Resid_1</w:t>
            </w:r>
          </w:p>
        </w:tc>
        <w:tc>
          <w:tcPr>
            <w:tcW w:w="1303" w:type="dxa"/>
            <w:shd w:val="clear" w:color="auto" w:fill="8C0025"/>
          </w:tcPr>
          <w:p w14:paraId="60EFB8E9" w14:textId="77777777" w:rsidR="009443E0" w:rsidRPr="00B5012F" w:rsidRDefault="009443E0" w:rsidP="00037BFE">
            <w:pPr>
              <w:jc w:val="center"/>
              <w:rPr>
                <w:b/>
                <w:bCs/>
                <w:color w:val="FFFFFF" w:themeColor="background1"/>
              </w:rPr>
            </w:pPr>
            <w:r>
              <w:rPr>
                <w:b/>
                <w:bCs/>
                <w:color w:val="FFFFFF" w:themeColor="background1"/>
              </w:rPr>
              <w:t>Days since last speech</w:t>
            </w:r>
          </w:p>
        </w:tc>
        <w:tc>
          <w:tcPr>
            <w:tcW w:w="1123" w:type="dxa"/>
            <w:shd w:val="clear" w:color="auto" w:fill="8C0025"/>
          </w:tcPr>
          <w:p w14:paraId="6795A2B4" w14:textId="77777777" w:rsidR="009443E0" w:rsidRPr="0040305A" w:rsidRDefault="009443E0" w:rsidP="00037BFE">
            <w:pPr>
              <w:jc w:val="center"/>
              <w:rPr>
                <w:b/>
                <w:bCs/>
                <w:color w:val="FFFFFF" w:themeColor="background1"/>
              </w:rPr>
            </w:pPr>
            <w:r w:rsidRPr="0040305A">
              <w:rPr>
                <w:b/>
                <w:bCs/>
              </w:rPr>
              <w:t>V</w:t>
            </w:r>
            <w:r>
              <w:rPr>
                <w:b/>
                <w:bCs/>
              </w:rPr>
              <w:t>1</w:t>
            </w:r>
          </w:p>
        </w:tc>
        <w:tc>
          <w:tcPr>
            <w:tcW w:w="1123" w:type="dxa"/>
            <w:shd w:val="clear" w:color="auto" w:fill="8C0025"/>
          </w:tcPr>
          <w:p w14:paraId="728FB372" w14:textId="77777777" w:rsidR="009443E0" w:rsidRDefault="009443E0" w:rsidP="00037BFE">
            <w:pPr>
              <w:jc w:val="center"/>
              <w:rPr>
                <w:b/>
                <w:bCs/>
                <w:color w:val="FFFFFF" w:themeColor="background1"/>
              </w:rPr>
            </w:pPr>
            <w:r>
              <w:rPr>
                <w:b/>
                <w:bCs/>
                <w:color w:val="FFFFFF" w:themeColor="background1"/>
              </w:rPr>
              <w:t>V2</w:t>
            </w:r>
          </w:p>
        </w:tc>
      </w:tr>
      <w:tr w:rsidR="009443E0" w14:paraId="68CAEE27" w14:textId="77777777" w:rsidTr="00037BFE">
        <w:trPr>
          <w:trHeight w:val="273"/>
        </w:trPr>
        <w:tc>
          <w:tcPr>
            <w:tcW w:w="1525" w:type="dxa"/>
          </w:tcPr>
          <w:p w14:paraId="02617434" w14:textId="77777777" w:rsidR="009443E0" w:rsidRDefault="009443E0" w:rsidP="00037BFE">
            <w:r>
              <w:t>1950-01-02</w:t>
            </w:r>
          </w:p>
        </w:tc>
        <w:tc>
          <w:tcPr>
            <w:tcW w:w="1797" w:type="dxa"/>
          </w:tcPr>
          <w:p w14:paraId="6FB39673" w14:textId="77777777" w:rsidR="009443E0" w:rsidRDefault="009443E0" w:rsidP="00037BFE">
            <w:r>
              <w:t>Good morning…</w:t>
            </w:r>
          </w:p>
        </w:tc>
        <w:tc>
          <w:tcPr>
            <w:tcW w:w="2145" w:type="dxa"/>
          </w:tcPr>
          <w:p w14:paraId="579FB662" w14:textId="77777777" w:rsidR="009443E0" w:rsidRDefault="009443E0" w:rsidP="00037BFE">
            <w:r>
              <w:t>0,02</w:t>
            </w:r>
          </w:p>
        </w:tc>
        <w:tc>
          <w:tcPr>
            <w:tcW w:w="1303" w:type="dxa"/>
          </w:tcPr>
          <w:p w14:paraId="2524C111" w14:textId="77777777" w:rsidR="009443E0" w:rsidRDefault="009443E0" w:rsidP="00037BFE">
            <w:r>
              <w:t>0</w:t>
            </w:r>
          </w:p>
        </w:tc>
        <w:tc>
          <w:tcPr>
            <w:tcW w:w="1123" w:type="dxa"/>
          </w:tcPr>
          <w:p w14:paraId="0E0F7F7F" w14:textId="77777777" w:rsidR="009443E0" w:rsidRDefault="009443E0" w:rsidP="00037BFE">
            <w:r>
              <w:t>1,2</w:t>
            </w:r>
          </w:p>
        </w:tc>
        <w:tc>
          <w:tcPr>
            <w:tcW w:w="1123" w:type="dxa"/>
          </w:tcPr>
          <w:p w14:paraId="039AE835" w14:textId="77777777" w:rsidR="009443E0" w:rsidRDefault="009443E0" w:rsidP="00037BFE">
            <w:r>
              <w:t>1,8</w:t>
            </w:r>
          </w:p>
        </w:tc>
      </w:tr>
      <w:tr w:rsidR="009443E0" w14:paraId="744D2348" w14:textId="77777777" w:rsidTr="00037BFE">
        <w:trPr>
          <w:trHeight w:val="290"/>
        </w:trPr>
        <w:tc>
          <w:tcPr>
            <w:tcW w:w="1525" w:type="dxa"/>
          </w:tcPr>
          <w:p w14:paraId="4C1F3126" w14:textId="77777777" w:rsidR="009443E0" w:rsidRDefault="009443E0" w:rsidP="00037BFE">
            <w:r>
              <w:t>1950-01-03</w:t>
            </w:r>
          </w:p>
        </w:tc>
        <w:tc>
          <w:tcPr>
            <w:tcW w:w="1797" w:type="dxa"/>
          </w:tcPr>
          <w:p w14:paraId="63AD569E" w14:textId="77777777" w:rsidR="009443E0" w:rsidRDefault="009443E0" w:rsidP="00037BFE">
            <w:r>
              <w:t>N/A</w:t>
            </w:r>
          </w:p>
        </w:tc>
        <w:tc>
          <w:tcPr>
            <w:tcW w:w="2145" w:type="dxa"/>
          </w:tcPr>
          <w:p w14:paraId="0BE0E71C" w14:textId="77777777" w:rsidR="009443E0" w:rsidRDefault="009443E0" w:rsidP="00037BFE">
            <w:r>
              <w:t>0,025</w:t>
            </w:r>
          </w:p>
        </w:tc>
        <w:tc>
          <w:tcPr>
            <w:tcW w:w="1303" w:type="dxa"/>
          </w:tcPr>
          <w:p w14:paraId="4E0ECC60" w14:textId="77777777" w:rsidR="009443E0" w:rsidRDefault="009443E0" w:rsidP="00037BFE">
            <w:r>
              <w:t>1</w:t>
            </w:r>
          </w:p>
        </w:tc>
        <w:tc>
          <w:tcPr>
            <w:tcW w:w="1123" w:type="dxa"/>
          </w:tcPr>
          <w:p w14:paraId="28C3695A" w14:textId="77777777" w:rsidR="009443E0" w:rsidRDefault="009443E0" w:rsidP="00037BFE">
            <w:r>
              <w:t>1,2</w:t>
            </w:r>
          </w:p>
        </w:tc>
        <w:tc>
          <w:tcPr>
            <w:tcW w:w="1123" w:type="dxa"/>
          </w:tcPr>
          <w:p w14:paraId="6BAD5971" w14:textId="77777777" w:rsidR="009443E0" w:rsidRDefault="009443E0" w:rsidP="00037BFE">
            <w:r>
              <w:t>1,8</w:t>
            </w:r>
          </w:p>
        </w:tc>
      </w:tr>
      <w:tr w:rsidR="009443E0" w14:paraId="0660A2A3" w14:textId="77777777" w:rsidTr="00037BFE">
        <w:trPr>
          <w:trHeight w:val="290"/>
        </w:trPr>
        <w:tc>
          <w:tcPr>
            <w:tcW w:w="1525" w:type="dxa"/>
          </w:tcPr>
          <w:p w14:paraId="4E4F7C43" w14:textId="77777777" w:rsidR="009443E0" w:rsidRDefault="009443E0" w:rsidP="00037BFE">
            <w:r>
              <w:t>1950-01-04</w:t>
            </w:r>
          </w:p>
        </w:tc>
        <w:tc>
          <w:tcPr>
            <w:tcW w:w="1797" w:type="dxa"/>
          </w:tcPr>
          <w:p w14:paraId="5A5F00F6" w14:textId="77777777" w:rsidR="009443E0" w:rsidRDefault="009443E0" w:rsidP="00037BFE">
            <w:r>
              <w:t>N/A</w:t>
            </w:r>
          </w:p>
        </w:tc>
        <w:tc>
          <w:tcPr>
            <w:tcW w:w="2145" w:type="dxa"/>
          </w:tcPr>
          <w:p w14:paraId="09B4C96B" w14:textId="77777777" w:rsidR="009443E0" w:rsidRDefault="009443E0" w:rsidP="00037BFE">
            <w:r>
              <w:t>-0,03</w:t>
            </w:r>
          </w:p>
        </w:tc>
        <w:tc>
          <w:tcPr>
            <w:tcW w:w="1303" w:type="dxa"/>
          </w:tcPr>
          <w:p w14:paraId="779FBE7F" w14:textId="77777777" w:rsidR="009443E0" w:rsidRDefault="009443E0" w:rsidP="00037BFE">
            <w:r>
              <w:t>2</w:t>
            </w:r>
          </w:p>
        </w:tc>
        <w:tc>
          <w:tcPr>
            <w:tcW w:w="1123" w:type="dxa"/>
          </w:tcPr>
          <w:p w14:paraId="465C09EB" w14:textId="77777777" w:rsidR="009443E0" w:rsidRDefault="009443E0" w:rsidP="00037BFE">
            <w:r>
              <w:t>1,2</w:t>
            </w:r>
          </w:p>
        </w:tc>
        <w:tc>
          <w:tcPr>
            <w:tcW w:w="1123" w:type="dxa"/>
          </w:tcPr>
          <w:p w14:paraId="53F558E8" w14:textId="77777777" w:rsidR="009443E0" w:rsidRDefault="009443E0" w:rsidP="00037BFE">
            <w:r>
              <w:t>1,8</w:t>
            </w:r>
          </w:p>
        </w:tc>
      </w:tr>
      <w:tr w:rsidR="009443E0" w14:paraId="2BE9DD1C" w14:textId="77777777" w:rsidTr="00037BFE">
        <w:trPr>
          <w:trHeight w:val="273"/>
        </w:trPr>
        <w:tc>
          <w:tcPr>
            <w:tcW w:w="1525" w:type="dxa"/>
          </w:tcPr>
          <w:p w14:paraId="444BFF56" w14:textId="77777777" w:rsidR="009443E0" w:rsidRDefault="009443E0" w:rsidP="00F21286">
            <w:r>
              <w:t>1950-01-05</w:t>
            </w:r>
          </w:p>
        </w:tc>
        <w:tc>
          <w:tcPr>
            <w:tcW w:w="1797" w:type="dxa"/>
          </w:tcPr>
          <w:p w14:paraId="328F61F5" w14:textId="77777777" w:rsidR="009443E0" w:rsidRDefault="009443E0" w:rsidP="00F21286">
            <w:r>
              <w:t>(Multiple speeches)</w:t>
            </w:r>
          </w:p>
        </w:tc>
        <w:tc>
          <w:tcPr>
            <w:tcW w:w="2145" w:type="dxa"/>
          </w:tcPr>
          <w:p w14:paraId="41ADB411" w14:textId="77777777" w:rsidR="009443E0" w:rsidRDefault="009443E0" w:rsidP="00F21286">
            <w:r>
              <w:t>0,05</w:t>
            </w:r>
          </w:p>
        </w:tc>
        <w:tc>
          <w:tcPr>
            <w:tcW w:w="1303" w:type="dxa"/>
          </w:tcPr>
          <w:p w14:paraId="3FE1D5A1" w14:textId="77777777" w:rsidR="009443E0" w:rsidRDefault="009443E0" w:rsidP="00F21286">
            <w:r>
              <w:t>0</w:t>
            </w:r>
          </w:p>
        </w:tc>
        <w:tc>
          <w:tcPr>
            <w:tcW w:w="1123" w:type="dxa"/>
          </w:tcPr>
          <w:p w14:paraId="55CD5914" w14:textId="77777777" w:rsidR="009443E0" w:rsidRDefault="009443E0" w:rsidP="00F21286">
            <w:r>
              <w:t>2,1</w:t>
            </w:r>
          </w:p>
        </w:tc>
        <w:tc>
          <w:tcPr>
            <w:tcW w:w="1123" w:type="dxa"/>
          </w:tcPr>
          <w:p w14:paraId="41DF3B11" w14:textId="77777777" w:rsidR="009443E0" w:rsidRDefault="009443E0" w:rsidP="00F21286">
            <w:r>
              <w:t>-0,6</w:t>
            </w:r>
          </w:p>
        </w:tc>
      </w:tr>
      <w:tr w:rsidR="009443E0" w14:paraId="6D77D66D" w14:textId="77777777" w:rsidTr="00037BFE">
        <w:trPr>
          <w:trHeight w:val="273"/>
        </w:trPr>
        <w:tc>
          <w:tcPr>
            <w:tcW w:w="1525" w:type="dxa"/>
          </w:tcPr>
          <w:p w14:paraId="45D43E28" w14:textId="77777777" w:rsidR="009443E0" w:rsidRDefault="009443E0" w:rsidP="00F21286">
            <w:r>
              <w:t>1950-01-06</w:t>
            </w:r>
          </w:p>
        </w:tc>
        <w:tc>
          <w:tcPr>
            <w:tcW w:w="1797" w:type="dxa"/>
          </w:tcPr>
          <w:p w14:paraId="7A616D34" w14:textId="77777777" w:rsidR="009443E0" w:rsidRDefault="009443E0" w:rsidP="00F21286">
            <w:r>
              <w:t>Today marks…</w:t>
            </w:r>
          </w:p>
        </w:tc>
        <w:tc>
          <w:tcPr>
            <w:tcW w:w="2145" w:type="dxa"/>
          </w:tcPr>
          <w:p w14:paraId="06A75A95" w14:textId="77777777" w:rsidR="009443E0" w:rsidRDefault="009443E0" w:rsidP="00F21286">
            <w:r>
              <w:t>-0,03</w:t>
            </w:r>
          </w:p>
        </w:tc>
        <w:tc>
          <w:tcPr>
            <w:tcW w:w="1303" w:type="dxa"/>
          </w:tcPr>
          <w:p w14:paraId="5D4AAED0" w14:textId="77777777" w:rsidR="009443E0" w:rsidRDefault="009443E0" w:rsidP="00F21286">
            <w:r>
              <w:t>0</w:t>
            </w:r>
          </w:p>
        </w:tc>
        <w:tc>
          <w:tcPr>
            <w:tcW w:w="1123" w:type="dxa"/>
          </w:tcPr>
          <w:p w14:paraId="1521539B" w14:textId="77777777" w:rsidR="009443E0" w:rsidRDefault="009443E0" w:rsidP="00F21286">
            <w:r>
              <w:t>5,3</w:t>
            </w:r>
          </w:p>
        </w:tc>
        <w:tc>
          <w:tcPr>
            <w:tcW w:w="1123" w:type="dxa"/>
          </w:tcPr>
          <w:p w14:paraId="3A912651" w14:textId="77777777" w:rsidR="009443E0" w:rsidRDefault="009443E0" w:rsidP="00F21286">
            <w:r>
              <w:t>-0,86</w:t>
            </w:r>
          </w:p>
        </w:tc>
      </w:tr>
      <w:tr w:rsidR="009443E0" w14:paraId="4B03BE6F" w14:textId="77777777" w:rsidTr="00037BFE">
        <w:trPr>
          <w:trHeight w:val="273"/>
        </w:trPr>
        <w:tc>
          <w:tcPr>
            <w:tcW w:w="1525" w:type="dxa"/>
          </w:tcPr>
          <w:p w14:paraId="296A0E1B" w14:textId="77777777" w:rsidR="009443E0" w:rsidRDefault="009443E0" w:rsidP="00F21286">
            <w:r>
              <w:t>1950-01-09</w:t>
            </w:r>
          </w:p>
        </w:tc>
        <w:tc>
          <w:tcPr>
            <w:tcW w:w="1797" w:type="dxa"/>
          </w:tcPr>
          <w:p w14:paraId="64ABFB0C" w14:textId="77777777" w:rsidR="009443E0" w:rsidRDefault="009443E0" w:rsidP="00F21286">
            <w:r>
              <w:t>N/A</w:t>
            </w:r>
          </w:p>
        </w:tc>
        <w:tc>
          <w:tcPr>
            <w:tcW w:w="2145" w:type="dxa"/>
          </w:tcPr>
          <w:p w14:paraId="34CAE203" w14:textId="77777777" w:rsidR="009443E0" w:rsidRDefault="009443E0" w:rsidP="00F21286">
            <w:r>
              <w:t>0,04</w:t>
            </w:r>
          </w:p>
        </w:tc>
        <w:tc>
          <w:tcPr>
            <w:tcW w:w="1303" w:type="dxa"/>
          </w:tcPr>
          <w:p w14:paraId="664D6115" w14:textId="77777777" w:rsidR="009443E0" w:rsidRDefault="009443E0" w:rsidP="00F21286">
            <w:r>
              <w:t>3</w:t>
            </w:r>
          </w:p>
        </w:tc>
        <w:tc>
          <w:tcPr>
            <w:tcW w:w="1123" w:type="dxa"/>
          </w:tcPr>
          <w:p w14:paraId="41925438" w14:textId="77777777" w:rsidR="009443E0" w:rsidRDefault="009443E0" w:rsidP="00F21286">
            <w:r>
              <w:t>5,3</w:t>
            </w:r>
          </w:p>
        </w:tc>
        <w:tc>
          <w:tcPr>
            <w:tcW w:w="1123" w:type="dxa"/>
          </w:tcPr>
          <w:p w14:paraId="25B5D045" w14:textId="77777777" w:rsidR="009443E0" w:rsidRDefault="009443E0" w:rsidP="00817340">
            <w:pPr>
              <w:keepNext/>
            </w:pPr>
            <w:r>
              <w:t>-0,86</w:t>
            </w:r>
          </w:p>
        </w:tc>
      </w:tr>
      <w:tr w:rsidR="009443E0" w14:paraId="18C14DFA" w14:textId="77777777" w:rsidTr="00037BFE">
        <w:trPr>
          <w:trHeight w:val="273"/>
        </w:trPr>
        <w:tc>
          <w:tcPr>
            <w:tcW w:w="1525" w:type="dxa"/>
          </w:tcPr>
          <w:p w14:paraId="69AD7A38" w14:textId="77777777" w:rsidR="009443E0" w:rsidRDefault="009443E0" w:rsidP="00F21286">
            <w:r>
              <w:t>...</w:t>
            </w:r>
          </w:p>
        </w:tc>
        <w:tc>
          <w:tcPr>
            <w:tcW w:w="1797" w:type="dxa"/>
          </w:tcPr>
          <w:p w14:paraId="3F36A4A3" w14:textId="77777777" w:rsidR="009443E0" w:rsidRDefault="009443E0" w:rsidP="00F21286"/>
        </w:tc>
        <w:tc>
          <w:tcPr>
            <w:tcW w:w="2145" w:type="dxa"/>
          </w:tcPr>
          <w:p w14:paraId="2E56E971" w14:textId="77777777" w:rsidR="009443E0" w:rsidRDefault="009443E0" w:rsidP="00F21286"/>
        </w:tc>
        <w:tc>
          <w:tcPr>
            <w:tcW w:w="1303" w:type="dxa"/>
          </w:tcPr>
          <w:p w14:paraId="574660ED" w14:textId="77777777" w:rsidR="009443E0" w:rsidRDefault="009443E0" w:rsidP="00F21286"/>
        </w:tc>
        <w:tc>
          <w:tcPr>
            <w:tcW w:w="1123" w:type="dxa"/>
          </w:tcPr>
          <w:p w14:paraId="42014BE0" w14:textId="77777777" w:rsidR="009443E0" w:rsidRDefault="009443E0" w:rsidP="00F21286"/>
        </w:tc>
        <w:tc>
          <w:tcPr>
            <w:tcW w:w="1123" w:type="dxa"/>
          </w:tcPr>
          <w:p w14:paraId="46C899CE" w14:textId="77777777" w:rsidR="009443E0" w:rsidRDefault="009443E0" w:rsidP="00817340">
            <w:pPr>
              <w:keepNext/>
            </w:pPr>
          </w:p>
        </w:tc>
      </w:tr>
    </w:tbl>
    <w:p w14:paraId="4AD93700" w14:textId="77777777" w:rsidR="009443E0" w:rsidRDefault="009443E0" w:rsidP="00817340">
      <w:pPr>
        <w:pStyle w:val="Caption"/>
      </w:pPr>
      <w:r>
        <w:lastRenderedPageBreak/>
        <w:t xml:space="preserve">Table </w:t>
      </w:r>
      <w:r>
        <w:fldChar w:fldCharType="begin"/>
      </w:r>
      <w:r>
        <w:instrText xml:space="preserve"> SEQ Table \* ARABIC </w:instrText>
      </w:r>
      <w:r>
        <w:fldChar w:fldCharType="separate"/>
      </w:r>
      <w:r>
        <w:rPr>
          <w:noProof/>
        </w:rPr>
        <w:t>2</w:t>
      </w:r>
      <w:r>
        <w:rPr>
          <w:noProof/>
        </w:rPr>
        <w:fldChar w:fldCharType="end"/>
      </w:r>
      <w:r>
        <w:t>:Example of the date centred data design – Note that every consecutive trading day is included in the data. Note also that on days when no speeches occurred the V1 and V2 (representing vectorized speech data) from the last date that a speech occurred are duplicated and the number of days since the last speech is recorded. Finally, note that on days when multiple speeches occurred there is only one row of data – i.e. the speeches are amalgamated into a single vector.</w:t>
      </w:r>
    </w:p>
    <w:p w14:paraId="0A1FEA46" w14:textId="77777777" w:rsidR="009443E0" w:rsidRDefault="009443E0" w:rsidP="009843A2"/>
    <w:p w14:paraId="056B28CB" w14:textId="77777777" w:rsidR="009443E0" w:rsidRDefault="009443E0" w:rsidP="009843A2">
      <w:r>
        <w:t>For the speech centred dataset a total of 1152 models were tested. These consisted of 384 regression tasks and 768 classification tasks. While for the date centred data 336 models were tested. These consisted of 112 regression models and 224 classification models. The models were selected by incrementally altering a single hyperparameter across 5 fields for regression and 6 fields for classification. These fields are detailed in the following sections.</w:t>
      </w:r>
    </w:p>
    <w:p w14:paraId="7B08B169" w14:textId="77777777" w:rsidR="009443E0" w:rsidRDefault="009443E0" w:rsidP="009843A2"/>
    <w:p w14:paraId="178AF5CB" w14:textId="599919E8" w:rsidR="009443E0" w:rsidRDefault="009443E0" w:rsidP="00DE0FEE">
      <w:pPr>
        <w:pStyle w:val="Heading2"/>
        <w:numPr>
          <w:ilvl w:val="1"/>
          <w:numId w:val="1"/>
        </w:numPr>
      </w:pPr>
      <w:r>
        <w:t>Regression fields</w:t>
      </w:r>
    </w:p>
    <w:p w14:paraId="49042EE8" w14:textId="77777777" w:rsidR="009443E0" w:rsidRDefault="009443E0" w:rsidP="003C4565">
      <w:r>
        <w:t xml:space="preserve">The 5 fields of hyperparameters for regression were </w:t>
      </w:r>
      <w:proofErr w:type="spellStart"/>
      <w:r>
        <w:t>StartDates</w:t>
      </w:r>
      <w:proofErr w:type="spellEnd"/>
      <w:r>
        <w:t xml:space="preserve">, </w:t>
      </w:r>
      <w:proofErr w:type="spellStart"/>
      <w:r>
        <w:t>Remove_duplicates</w:t>
      </w:r>
      <w:proofErr w:type="spellEnd"/>
      <w:r>
        <w:t xml:space="preserve">, </w:t>
      </w:r>
      <w:proofErr w:type="spellStart"/>
      <w:r>
        <w:t>Reg_Types</w:t>
      </w:r>
      <w:proofErr w:type="spellEnd"/>
      <w:r>
        <w:t xml:space="preserve">, </w:t>
      </w:r>
      <w:proofErr w:type="spellStart"/>
      <w:r>
        <w:t>Reg_algos</w:t>
      </w:r>
      <w:proofErr w:type="spellEnd"/>
      <w:r>
        <w:t xml:space="preserve"> and Datasets. </w:t>
      </w:r>
      <w:proofErr w:type="spellStart"/>
      <w:r>
        <w:t>StartDates</w:t>
      </w:r>
      <w:proofErr w:type="spellEnd"/>
      <w:r>
        <w:t xml:space="preserve"> refers to the date from which the dataset began: 1998-01-01, 2000-01-01 and 2010-01-01. The 1998 dataset runs from 1998-01-01 until 2022-03-22, the 2000 dataset runs from 2000-01-01 until 2022-03-22 etc. </w:t>
      </w:r>
    </w:p>
    <w:p w14:paraId="40886308" w14:textId="77777777" w:rsidR="009443E0" w:rsidRDefault="009443E0" w:rsidP="003C4565"/>
    <w:p w14:paraId="4B4C0133" w14:textId="77777777" w:rsidR="009443E0" w:rsidRDefault="009443E0" w:rsidP="003C4565">
      <w:r>
        <w:t xml:space="preserve">The </w:t>
      </w:r>
      <w:proofErr w:type="spellStart"/>
      <w:r>
        <w:t>Remove_duplicates</w:t>
      </w:r>
      <w:proofErr w:type="spellEnd"/>
      <w:r>
        <w:t xml:space="preserve"> field divides the speech centred data into two subsets – one with all the duplicate dates removed and one including the duplicate dates. Duplicate dates occurred because some speeches occurred on the same date. This hyperparameter is necessary because the Meta and Auto datasets only contain one value in each field – thus duplicating dates duplicates Meta and Auto data which creates the risk of data contamination between the train and test sets. This field is not valid for the dates centred dataset and is set to ‘False’ for all the models using it. </w:t>
      </w:r>
    </w:p>
    <w:p w14:paraId="3DD6CC75" w14:textId="77777777" w:rsidR="009443E0" w:rsidRDefault="009443E0" w:rsidP="003C4565"/>
    <w:p w14:paraId="746E708E" w14:textId="07FF7009" w:rsidR="009443E0" w:rsidRDefault="009443E0" w:rsidP="003C4565">
      <w:r>
        <w:t xml:space="preserve">The </w:t>
      </w:r>
      <w:proofErr w:type="spellStart"/>
      <w:r>
        <w:t>Reg_Types</w:t>
      </w:r>
      <w:proofErr w:type="spellEnd"/>
      <w:r>
        <w:t xml:space="preserve"> field contains two options, </w:t>
      </w:r>
      <w:proofErr w:type="spellStart"/>
      <w:r>
        <w:t>TS_Regressor</w:t>
      </w:r>
      <w:proofErr w:type="spellEnd"/>
      <w:r>
        <w:t xml:space="preserve"> and </w:t>
      </w:r>
      <w:proofErr w:type="spellStart"/>
      <w:r>
        <w:t>CS_Regressor</w:t>
      </w:r>
      <w:proofErr w:type="spellEnd"/>
      <w:r>
        <w:t xml:space="preserve">. These refer to the manner in which the data is split for cross validation. The </w:t>
      </w:r>
      <w:proofErr w:type="spellStart"/>
      <w:r>
        <w:t>TS_Regressor</w:t>
      </w:r>
      <w:proofErr w:type="spellEnd"/>
      <w:r>
        <w:t xml:space="preserve"> cross validation method splits the data into 5 time consecutive subsets using the ‘</w:t>
      </w:r>
      <w:proofErr w:type="spellStart"/>
      <w:r>
        <w:t>TimeSeriesSplit</w:t>
      </w:r>
      <w:proofErr w:type="spellEnd"/>
      <w:r>
        <w:t xml:space="preserve">’ out of sample (OOS) method from Sci Kit Learn. Model training is done on the first subset, then the first and second subset etc. up until the fourth subset. Training scores are calculated for each of the four training subsets and the maximum score is passed forward as the final representation of the training score. Test scores are calculated for only the fifth (and latest) split. This method is employed to force the algorithm to perform prediction instead of interpolation. It avoids giving the models access to the future of a data trend when making predictions for a data point. However, the method is not strictly necessary in this case because the dependent variable has been centred and is close to normally distributed – i.e. it does not have a trend </w:t>
      </w:r>
      <w:sdt>
        <w:sdtPr>
          <w:tag w:val="MENDELEY_CITATION_v3_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"/>
          <w:id w:val="-1465039763"/>
          <w:placeholder>
            <w:docPart w:val="132E044B0C47A843B68506DB238B353A"/>
          </w:placeholder>
        </w:sdtPr>
        <w:sdtContent>
          <w:r w:rsidR="00D3383A">
            <w:t>(</w:t>
          </w:r>
          <w:proofErr w:type="spellStart"/>
          <w:r w:rsidR="00D3383A">
            <w:t>Bergmeir</w:t>
          </w:r>
          <w:proofErr w:type="spellEnd"/>
          <w:r w:rsidR="00D3383A">
            <w:t>, Hyndman &amp; Koo, 2018)</w:t>
          </w:r>
        </w:sdtContent>
      </w:sdt>
      <w:r>
        <w:t xml:space="preserve">. The </w:t>
      </w:r>
      <w:proofErr w:type="spellStart"/>
      <w:r>
        <w:t>CS_Regressor</w:t>
      </w:r>
      <w:proofErr w:type="spellEnd"/>
      <w:r>
        <w:t xml:space="preserve"> option performs regular 5-fold cross validation. </w:t>
      </w:r>
    </w:p>
    <w:p w14:paraId="4BE0DF70" w14:textId="77777777" w:rsidR="009443E0" w:rsidRDefault="009443E0" w:rsidP="003C4565"/>
    <w:p w14:paraId="0CE89C3D" w14:textId="77777777" w:rsidR="009443E0" w:rsidRDefault="009443E0" w:rsidP="003C4565">
      <w:r w:rsidRPr="00AC1C7F">
        <w:t xml:space="preserve">The </w:t>
      </w:r>
      <w:proofErr w:type="spellStart"/>
      <w:r w:rsidRPr="00AC1C7F">
        <w:t>Reg_algos</w:t>
      </w:r>
      <w:proofErr w:type="spellEnd"/>
      <w:r w:rsidRPr="00AC1C7F">
        <w:t xml:space="preserve"> field refers to the four different ML algorithms available for training. These are stochastic gradient descent, a 3 hidden layer neural network, multi</w:t>
      </w:r>
      <w:r>
        <w:t>ple linear regression</w:t>
      </w:r>
      <w:r w:rsidRPr="00AC1C7F">
        <w:t xml:space="preserve"> and gradient boosting. </w:t>
      </w:r>
      <w:r>
        <w:t xml:space="preserve">The hyper-parameters for each of these fields can be found in Appendix B.1. </w:t>
      </w:r>
    </w:p>
    <w:p w14:paraId="52BE8DC0" w14:textId="77777777" w:rsidR="009443E0" w:rsidRDefault="009443E0" w:rsidP="003C4565"/>
    <w:p w14:paraId="7350E46D" w14:textId="1777F3CD" w:rsidR="009443E0" w:rsidRDefault="009443E0" w:rsidP="009F0A33">
      <w:r>
        <w:t xml:space="preserve">Datasets is a complicated field. There are three groups of prediction sub-datasets in the speech centred dataset – the control subset: </w:t>
      </w:r>
      <w:proofErr w:type="spellStart"/>
      <w:r>
        <w:t>X_control</w:t>
      </w:r>
      <w:proofErr w:type="spellEnd"/>
      <w:r>
        <w:t xml:space="preserve"> ; the meta subset: </w:t>
      </w:r>
      <w:proofErr w:type="spellStart"/>
      <w:r>
        <w:t>X_meta</w:t>
      </w:r>
      <w:proofErr w:type="spellEnd"/>
      <w:r>
        <w:t xml:space="preserve"> ; and the test subset: </w:t>
      </w:r>
      <w:proofErr w:type="spellStart"/>
      <w:r>
        <w:t>X_test</w:t>
      </w:r>
      <w:proofErr w:type="spellEnd"/>
      <w:r>
        <w:t xml:space="preserve">. </w:t>
      </w:r>
      <w:proofErr w:type="spellStart"/>
      <w:r>
        <w:t>X_control</w:t>
      </w:r>
      <w:proofErr w:type="spellEnd"/>
      <w:r>
        <w:t xml:space="preserve"> contains the autoregressive variables described in section </w:t>
      </w:r>
      <w:r w:rsidR="005822BE" w:rsidRPr="001C2813">
        <w:t>3.4.2</w:t>
      </w:r>
      <w:r w:rsidR="001C2813" w:rsidRPr="001C2813">
        <w:t>.3</w:t>
      </w:r>
      <w:r w:rsidR="005822BE" w:rsidRPr="001C2813">
        <w:t xml:space="preserve"> and 3.4.</w:t>
      </w:r>
      <w:r w:rsidR="001C2813" w:rsidRPr="001C2813">
        <w:t>2.4</w:t>
      </w:r>
      <w:r>
        <w:t xml:space="preserve">, </w:t>
      </w:r>
      <w:proofErr w:type="spellStart"/>
      <w:r>
        <w:t>X_meta</w:t>
      </w:r>
      <w:proofErr w:type="spellEnd"/>
      <w:r>
        <w:t xml:space="preserve"> contains the meta variables (other possibly relevant financial variables, such as the dollar strength index) and </w:t>
      </w:r>
      <w:proofErr w:type="spellStart"/>
      <w:r>
        <w:t>X_test</w:t>
      </w:r>
      <w:proofErr w:type="spellEnd"/>
      <w:r>
        <w:t xml:space="preserve"> contains the variables of focus – the NLP variables. However, in total there are 458 variables across these three subsets. The </w:t>
      </w:r>
      <w:proofErr w:type="spellStart"/>
      <w:r>
        <w:t>X_test</w:t>
      </w:r>
      <w:proofErr w:type="spellEnd"/>
      <w:r>
        <w:t xml:space="preserve"> </w:t>
      </w:r>
      <w:r>
        <w:lastRenderedPageBreak/>
        <w:t xml:space="preserve">subset makes up the majority of this. There are 4 variables derived from the VADER sentiment analysis, 2 variables from the </w:t>
      </w:r>
      <w:proofErr w:type="spellStart"/>
      <w:r>
        <w:t>textBlob</w:t>
      </w:r>
      <w:proofErr w:type="spellEnd"/>
      <w:r>
        <w:t xml:space="preserve"> sentiment analysis, 200 variables from Word2Vec, 200 variables from Doc2Vec_200 and 20 variables from Doc2Vec_20. In order to minimize training times and avoid multi-collinearity the </w:t>
      </w:r>
      <w:proofErr w:type="spellStart"/>
      <w:r>
        <w:t>X_control</w:t>
      </w:r>
      <w:proofErr w:type="spellEnd"/>
      <w:r>
        <w:t xml:space="preserve"> dataset was reduced to contain only 8 variables, </w:t>
      </w:r>
      <w:proofErr w:type="spellStart"/>
      <w:r>
        <w:t>X_meta</w:t>
      </w:r>
      <w:proofErr w:type="spellEnd"/>
      <w:r>
        <w:t xml:space="preserve"> was reduced to contain 5 variables and </w:t>
      </w:r>
      <w:proofErr w:type="spellStart"/>
      <w:r>
        <w:t>X_test</w:t>
      </w:r>
      <w:proofErr w:type="spellEnd"/>
      <w:r>
        <w:t xml:space="preserve"> was reduced to contain 26 variables. </w:t>
      </w:r>
      <w:r w:rsidRPr="00B72A69">
        <w:rPr>
          <w:highlight w:val="yellow"/>
        </w:rPr>
        <w:t>(</w:t>
      </w:r>
      <w:r w:rsidR="00BE4E79">
        <w:rPr>
          <w:highlight w:val="yellow"/>
        </w:rPr>
        <w:t>Should r</w:t>
      </w:r>
      <w:r w:rsidRPr="00B72A69">
        <w:rPr>
          <w:highlight w:val="yellow"/>
        </w:rPr>
        <w:t>un an elastic net or lasso to deduce the datasets selected for this section).</w:t>
      </w:r>
    </w:p>
    <w:p w14:paraId="01581619" w14:textId="77777777" w:rsidR="009443E0" w:rsidRDefault="009443E0" w:rsidP="009F0A33"/>
    <w:p w14:paraId="2B547129" w14:textId="191EF580" w:rsidR="009443E0" w:rsidRDefault="009443E0" w:rsidP="009F0A33">
      <w:r>
        <w:t xml:space="preserve">The date centred dataset also contains three groups of prediction subsets. These are the same </w:t>
      </w:r>
      <w:proofErr w:type="spellStart"/>
      <w:r>
        <w:t>X_control</w:t>
      </w:r>
      <w:proofErr w:type="spellEnd"/>
      <w:r>
        <w:t xml:space="preserve"> dataset as in the speech centred data, and two versions of the vectorised speech data – the distributed bag of words (DBOW) </w:t>
      </w:r>
      <w:r w:rsidR="001C2813">
        <w:t>sub</w:t>
      </w:r>
      <w:r>
        <w:t xml:space="preserve">set and the distributed memory (DM) </w:t>
      </w:r>
      <w:r w:rsidR="001C2813">
        <w:t>sub</w:t>
      </w:r>
      <w:r>
        <w:t xml:space="preserve">set – both detailed in section </w:t>
      </w:r>
      <w:r w:rsidR="001C2813">
        <w:t>3.3.2.2</w:t>
      </w:r>
      <w:r>
        <w:t xml:space="preserve">. A detailed description of the variables available and tested is available in Appendix B.3. </w:t>
      </w:r>
    </w:p>
    <w:p w14:paraId="6185EE96" w14:textId="77777777" w:rsidR="009443E0" w:rsidRDefault="009443E0" w:rsidP="009F0A33"/>
    <w:p w14:paraId="6A1EDAC7" w14:textId="04625F72" w:rsidR="009443E0" w:rsidRDefault="009443E0" w:rsidP="009F0A33">
      <w:r>
        <w:t xml:space="preserve">The final </w:t>
      </w:r>
      <w:proofErr w:type="spellStart"/>
      <w:r>
        <w:t>X_control</w:t>
      </w:r>
      <w:proofErr w:type="spellEnd"/>
      <w:r>
        <w:t xml:space="preserve"> variables selected for both the speech centred and the date centred datasets were DlogDif_1, DlogDif_2, absDlogDif_1, blackSwan_SD3_1, blackSwan_SD4_1, blackSwan_SD5_1, stdVol_1DateResid and  </w:t>
      </w:r>
      <w:proofErr w:type="spellStart"/>
      <w:r>
        <w:t>pos_neg_transform</w:t>
      </w:r>
      <w:proofErr w:type="spellEnd"/>
      <w:r>
        <w:t xml:space="preserve">. The final </w:t>
      </w:r>
      <w:proofErr w:type="spellStart"/>
      <w:r>
        <w:t>X_meta</w:t>
      </w:r>
      <w:proofErr w:type="spellEnd"/>
      <w:r>
        <w:t xml:space="preserve"> variables selected were Nasdaq_ld_1, Oil_ld_1, SSE_ld_1,</w:t>
      </w:r>
      <w:r w:rsidRPr="009F0A33">
        <w:t xml:space="preserve"> </w:t>
      </w:r>
      <w:r>
        <w:t xml:space="preserve">USDX_ld_1 and VIX_ld_1. The final </w:t>
      </w:r>
      <w:proofErr w:type="spellStart"/>
      <w:r>
        <w:t>X_test</w:t>
      </w:r>
      <w:proofErr w:type="spellEnd"/>
      <w:r>
        <w:t xml:space="preserve"> variables selected were the VADER scores, the </w:t>
      </w:r>
      <w:proofErr w:type="spellStart"/>
      <w:r>
        <w:t>TextBlob</w:t>
      </w:r>
      <w:proofErr w:type="spellEnd"/>
      <w:r>
        <w:t xml:space="preserve"> scores and the set of 20 Doc2Vec variables. While the </w:t>
      </w:r>
      <w:r w:rsidR="001C2813">
        <w:t>DBOW</w:t>
      </w:r>
      <w:r>
        <w:t xml:space="preserve"> and </w:t>
      </w:r>
      <w:r w:rsidR="001C2813">
        <w:t>DM</w:t>
      </w:r>
      <w:r>
        <w:t xml:space="preserve"> datasets each contained all 20 of their variables and the number of days since the last speech. </w:t>
      </w:r>
    </w:p>
    <w:p w14:paraId="3CBBE434" w14:textId="77777777" w:rsidR="009443E0" w:rsidRDefault="009443E0" w:rsidP="009F0A33"/>
    <w:p w14:paraId="0F2E658D" w14:textId="77777777" w:rsidR="009443E0" w:rsidRDefault="009443E0" w:rsidP="009F0A33">
      <w:r>
        <w:t xml:space="preserve">The datasets field provided the option for any combination of each data designs’ three subsets as training variables for a sum of  7 combinations each. Additionally a </w:t>
      </w:r>
      <w:proofErr w:type="spellStart"/>
      <w:r>
        <w:t>PossibleBest</w:t>
      </w:r>
      <w:proofErr w:type="spellEnd"/>
      <w:r>
        <w:t xml:space="preserve"> set of variables was selected for the speech centred dataset using an Elastic Net algorithm from </w:t>
      </w:r>
      <w:proofErr w:type="spellStart"/>
      <w:r>
        <w:t>SciKitLearn</w:t>
      </w:r>
      <w:proofErr w:type="spellEnd"/>
      <w:r>
        <w:t xml:space="preserve"> (hyperparameters available in appendix B). This </w:t>
      </w:r>
      <w:proofErr w:type="spellStart"/>
      <w:r>
        <w:t>PossibleBest</w:t>
      </w:r>
      <w:proofErr w:type="spellEnd"/>
      <w:r>
        <w:t xml:space="preserve"> dataset consisted of </w:t>
      </w:r>
      <w:r w:rsidRPr="00E124B4">
        <w:t xml:space="preserve">DlogDif_1, DlogDif_2, </w:t>
      </w:r>
      <w:proofErr w:type="spellStart"/>
      <w:r w:rsidRPr="00E124B4">
        <w:t>pos_neg_transform</w:t>
      </w:r>
      <w:proofErr w:type="spellEnd"/>
      <w:r w:rsidRPr="00E124B4">
        <w:t>,</w:t>
      </w:r>
      <w:r>
        <w:t xml:space="preserve"> </w:t>
      </w:r>
      <w:r w:rsidRPr="00E124B4">
        <w:t>Nasdaq_ld_1,</w:t>
      </w:r>
      <w:r>
        <w:t xml:space="preserve"> </w:t>
      </w:r>
      <w:r w:rsidRPr="00E124B4">
        <w:t>Oil_ld_1,</w:t>
      </w:r>
      <w:r>
        <w:t xml:space="preserve"> </w:t>
      </w:r>
      <w:r w:rsidRPr="00E124B4">
        <w:t>VIX_ld_1,</w:t>
      </w:r>
      <w:r>
        <w:t xml:space="preserve"> </w:t>
      </w:r>
      <w:r w:rsidRPr="00E124B4">
        <w:t>DV_20_6,</w:t>
      </w:r>
      <w:r>
        <w:t xml:space="preserve"> </w:t>
      </w:r>
      <w:r w:rsidRPr="00E124B4">
        <w:t>DV_20_8,</w:t>
      </w:r>
      <w:r>
        <w:t xml:space="preserve"> </w:t>
      </w:r>
      <w:r w:rsidRPr="00E124B4">
        <w:t>DV_20_13,</w:t>
      </w:r>
      <w:r>
        <w:t xml:space="preserve"> </w:t>
      </w:r>
      <w:r w:rsidRPr="00E124B4">
        <w:t>DV_20_15</w:t>
      </w:r>
      <w:r>
        <w:t xml:space="preserve">. </w:t>
      </w:r>
    </w:p>
    <w:p w14:paraId="01FA90B8" w14:textId="77777777" w:rsidR="009443E0" w:rsidRDefault="009443E0" w:rsidP="009F0A33"/>
    <w:p w14:paraId="048E82B1" w14:textId="5D07ABD7" w:rsidR="009443E0" w:rsidRDefault="009443E0" w:rsidP="00DE0FEE">
      <w:pPr>
        <w:pStyle w:val="Heading2"/>
        <w:numPr>
          <w:ilvl w:val="1"/>
          <w:numId w:val="1"/>
        </w:numPr>
      </w:pPr>
      <w:r>
        <w:t>Classification fields</w:t>
      </w:r>
    </w:p>
    <w:p w14:paraId="6A387B58" w14:textId="77777777" w:rsidR="009443E0" w:rsidRDefault="009443E0" w:rsidP="00740792">
      <w:r>
        <w:t xml:space="preserve">The 5 fields of hyperparameters for classification were </w:t>
      </w:r>
      <w:proofErr w:type="spellStart"/>
      <w:r>
        <w:t>StartDates</w:t>
      </w:r>
      <w:proofErr w:type="spellEnd"/>
      <w:r>
        <w:t xml:space="preserve">, </w:t>
      </w:r>
      <w:proofErr w:type="spellStart"/>
      <w:r>
        <w:t>Remove_duplicates</w:t>
      </w:r>
      <w:proofErr w:type="spellEnd"/>
      <w:r>
        <w:t xml:space="preserve">, Binary, </w:t>
      </w:r>
      <w:proofErr w:type="spellStart"/>
      <w:r>
        <w:t>Clf_Types</w:t>
      </w:r>
      <w:proofErr w:type="spellEnd"/>
      <w:r>
        <w:t xml:space="preserve">, </w:t>
      </w:r>
      <w:proofErr w:type="spellStart"/>
      <w:r>
        <w:t>Clf_algos</w:t>
      </w:r>
      <w:proofErr w:type="spellEnd"/>
      <w:r>
        <w:t xml:space="preserve"> and Datasets. </w:t>
      </w:r>
      <w:proofErr w:type="spellStart"/>
      <w:r>
        <w:t>StartDates</w:t>
      </w:r>
      <w:proofErr w:type="spellEnd"/>
      <w:r>
        <w:t xml:space="preserve">, </w:t>
      </w:r>
      <w:proofErr w:type="spellStart"/>
      <w:r>
        <w:t>Remove_duplicates</w:t>
      </w:r>
      <w:proofErr w:type="spellEnd"/>
      <w:r>
        <w:t xml:space="preserve"> and Datasets are identical to their equivalents in the regression section above. </w:t>
      </w:r>
    </w:p>
    <w:p w14:paraId="13E0D4E6" w14:textId="77777777" w:rsidR="009443E0" w:rsidRDefault="009443E0" w:rsidP="00740792"/>
    <w:p w14:paraId="3354425D" w14:textId="4FDE7453" w:rsidR="009443E0" w:rsidRDefault="009443E0" w:rsidP="00740792">
      <w:r>
        <w:t>Binary refers to the Y-variable (classification fields) being predicted. The options for Binary are True and False. If False is selected the continuous Y-variable is split into 8 categories denoted by the numbers 1-8. These categories represent a number of standard deviations from the mean of the input Y-variable. See Equation 1</w:t>
      </w:r>
      <w:r w:rsidR="003C3190">
        <w:t>.</w:t>
      </w:r>
      <w:r>
        <w:t xml:space="preserve"> If Binary is set to True then the Y-variable is split into 2 categories denoted by 1 and 0 which indicate whether the entry is above or below the mean of the continuous Y variable. See Equation </w:t>
      </w:r>
      <w:r w:rsidR="003C3190">
        <w:t>2.</w:t>
      </w:r>
    </w:p>
    <w:p w14:paraId="4282B636" w14:textId="77777777" w:rsidR="009443E0" w:rsidRDefault="009443E0" w:rsidP="00740792"/>
    <w:p w14:paraId="2B9519F3" w14:textId="77777777" w:rsidR="009443E0" w:rsidRPr="00066810" w:rsidRDefault="009443E0" w:rsidP="00740792"/>
    <w:p w14:paraId="12113B13" w14:textId="0F8BAD26" w:rsidR="009443E0" w:rsidRDefault="009443E0" w:rsidP="00740792"/>
    <w:p w14:paraId="3A13F96E" w14:textId="309642C1" w:rsidR="009443E0" w:rsidRPr="00066810" w:rsidRDefault="00BE4E79" w:rsidP="00740792">
      <w:pPr>
        <w:rPr>
          <w:sz w:val="40"/>
          <w:szCs w:val="40"/>
        </w:rPr>
      </w:pPr>
      <m:oMathPara>
        <m:oMath>
          <m:r>
            <w:rPr>
              <w:rFonts w:ascii="Cambria Math" w:hAnsi="Cambria Math"/>
              <w:sz w:val="34"/>
              <w:szCs w:val="34"/>
            </w:rPr>
            <w:lastRenderedPageBreak/>
            <m:t xml:space="preserve">Y= </m:t>
          </m:r>
          <m:d>
            <m:dPr>
              <m:begChr m:val="{"/>
              <m:endChr m:val=""/>
              <m:ctrlPr>
                <w:rPr>
                  <w:rFonts w:ascii="Cambria Math" w:hAnsi="Cambria Math"/>
                  <w:i/>
                  <w:sz w:val="34"/>
                  <w:szCs w:val="34"/>
                </w:rPr>
              </m:ctrlPr>
            </m:dPr>
            <m:e>
              <m:eqArr>
                <m:eqArrPr>
                  <m:ctrlPr>
                    <w:rPr>
                      <w:rFonts w:ascii="Cambria Math" w:hAnsi="Cambria Math"/>
                      <w:i/>
                      <w:sz w:val="34"/>
                      <w:szCs w:val="34"/>
                    </w:rPr>
                  </m:ctrlPr>
                </m:eqArrPr>
                <m:e>
                  <m:f>
                    <m:fPr>
                      <m:type m:val="noBar"/>
                      <m:ctrlPr>
                        <w:rPr>
                          <w:rFonts w:ascii="Cambria Math" w:hAnsi="Cambria Math"/>
                          <w:i/>
                          <w:sz w:val="34"/>
                          <w:szCs w:val="34"/>
                        </w:rPr>
                      </m:ctrlPr>
                    </m:fPr>
                    <m:num>
                      <m:f>
                        <m:fPr>
                          <m:type m:val="noBar"/>
                          <m:ctrlPr>
                            <w:rPr>
                              <w:rFonts w:ascii="Cambria Math" w:hAnsi="Cambria Math"/>
                              <w:i/>
                              <w:sz w:val="34"/>
                              <w:szCs w:val="34"/>
                            </w:rPr>
                          </m:ctrlPr>
                        </m:fPr>
                        <m:num>
                          <m:r>
                            <w:rPr>
                              <w:rFonts w:ascii="Cambria Math" w:hAnsi="Cambria Math"/>
                              <w:sz w:val="34"/>
                              <w:szCs w:val="34"/>
                            </w:rPr>
                            <m:t>1 where μ-2σ &gt; Ycont</m:t>
                          </m:r>
                        </m:num>
                        <m:den>
                          <m:r>
                            <w:rPr>
                              <w:rFonts w:ascii="Cambria Math" w:hAnsi="Cambria Math"/>
                              <w:sz w:val="34"/>
                              <w:szCs w:val="34"/>
                            </w:rPr>
                            <m:t>2 where μ-σ &gt; Ycont&gt; μ-2σ</m:t>
                          </m:r>
                        </m:den>
                      </m:f>
                    </m:num>
                    <m:den>
                      <m:f>
                        <m:fPr>
                          <m:type m:val="noBar"/>
                          <m:ctrlPr>
                            <w:rPr>
                              <w:rFonts w:ascii="Cambria Math" w:hAnsi="Cambria Math"/>
                              <w:i/>
                              <w:sz w:val="34"/>
                              <w:szCs w:val="34"/>
                            </w:rPr>
                          </m:ctrlPr>
                        </m:fPr>
                        <m:num>
                          <m:r>
                            <w:rPr>
                              <w:rFonts w:ascii="Cambria Math" w:hAnsi="Cambria Math"/>
                              <w:sz w:val="34"/>
                              <w:szCs w:val="34"/>
                            </w:rPr>
                            <m:t>3 where μ-0,5σ &gt; Ycont&gt; μ-σ</m:t>
                          </m:r>
                        </m:num>
                        <m:den>
                          <m:r>
                            <w:rPr>
                              <w:rFonts w:ascii="Cambria Math" w:hAnsi="Cambria Math"/>
                              <w:sz w:val="34"/>
                              <w:szCs w:val="34"/>
                            </w:rPr>
                            <m:t>4 where μ &gt; Ycont &gt; μ-0,5σ</m:t>
                          </m:r>
                        </m:den>
                      </m:f>
                    </m:den>
                  </m:f>
                </m:e>
                <m:e>
                  <m:f>
                    <m:fPr>
                      <m:type m:val="noBar"/>
                      <m:ctrlPr>
                        <w:rPr>
                          <w:rFonts w:ascii="Cambria Math" w:hAnsi="Cambria Math"/>
                          <w:i/>
                          <w:sz w:val="34"/>
                          <w:szCs w:val="34"/>
                        </w:rPr>
                      </m:ctrlPr>
                    </m:fPr>
                    <m:num>
                      <m:f>
                        <m:fPr>
                          <m:type m:val="noBar"/>
                          <m:ctrlPr>
                            <w:rPr>
                              <w:rFonts w:ascii="Cambria Math" w:hAnsi="Cambria Math"/>
                              <w:i/>
                              <w:sz w:val="34"/>
                              <w:szCs w:val="34"/>
                            </w:rPr>
                          </m:ctrlPr>
                        </m:fPr>
                        <m:num>
                          <m:r>
                            <w:rPr>
                              <w:rFonts w:ascii="Cambria Math" w:hAnsi="Cambria Math"/>
                              <w:sz w:val="34"/>
                              <w:szCs w:val="34"/>
                            </w:rPr>
                            <m:t>5 where μ &lt; Ycont&lt; μ+0,5σ</m:t>
                          </m:r>
                        </m:num>
                        <m:den>
                          <m:r>
                            <w:rPr>
                              <w:rFonts w:ascii="Cambria Math" w:hAnsi="Cambria Math"/>
                              <w:sz w:val="34"/>
                              <w:szCs w:val="34"/>
                            </w:rPr>
                            <m:t>6 where μ+0,5σ &lt; Ycont&lt; μ+σ</m:t>
                          </m:r>
                        </m:den>
                      </m:f>
                    </m:num>
                    <m:den>
                      <m:f>
                        <m:fPr>
                          <m:type m:val="noBar"/>
                          <m:ctrlPr>
                            <w:rPr>
                              <w:rFonts w:ascii="Cambria Math" w:hAnsi="Cambria Math"/>
                              <w:i/>
                              <w:sz w:val="34"/>
                              <w:szCs w:val="34"/>
                            </w:rPr>
                          </m:ctrlPr>
                        </m:fPr>
                        <m:num>
                          <m:r>
                            <w:rPr>
                              <w:rFonts w:ascii="Cambria Math" w:hAnsi="Cambria Math"/>
                              <w:sz w:val="34"/>
                              <w:szCs w:val="34"/>
                            </w:rPr>
                            <m:t>7 where μ+σ &lt; Ycont &lt; μ+2σ</m:t>
                          </m:r>
                        </m:num>
                        <m:den>
                          <m:r>
                            <w:rPr>
                              <w:rFonts w:ascii="Cambria Math" w:hAnsi="Cambria Math"/>
                              <w:sz w:val="34"/>
                              <w:szCs w:val="34"/>
                            </w:rPr>
                            <m:t>8 where μ+ 2σ&lt; Ycont</m:t>
                          </m:r>
                        </m:den>
                      </m:f>
                    </m:den>
                  </m:f>
                </m:e>
              </m:eqArr>
            </m:e>
          </m:d>
        </m:oMath>
      </m:oMathPara>
    </w:p>
    <w:p w14:paraId="2B54CD46" w14:textId="77777777" w:rsidR="009443E0" w:rsidRPr="00066810" w:rsidRDefault="009443E0" w:rsidP="00740792">
      <w:pPr>
        <w:rPr>
          <w:sz w:val="40"/>
          <w:szCs w:val="40"/>
        </w:rPr>
      </w:pPr>
    </w:p>
    <w:p w14:paraId="6F53C7E0" w14:textId="77777777" w:rsidR="009443E0" w:rsidRPr="00066810" w:rsidRDefault="009443E0" w:rsidP="00740792">
      <w:pPr>
        <w:rPr>
          <w:sz w:val="40"/>
          <w:szCs w:val="40"/>
        </w:rPr>
      </w:pPr>
      <m:oMathPara>
        <m:oMath>
          <m:r>
            <w:rPr>
              <w:rFonts w:ascii="Cambria Math" w:hAnsi="Cambria Math"/>
            </w:rPr>
            <m:t xml:space="preserve">;where σ=standard deviation of Ycont </m:t>
          </m:r>
        </m:oMath>
      </m:oMathPara>
    </w:p>
    <w:p w14:paraId="7C27C738" w14:textId="77777777" w:rsidR="009443E0" w:rsidRPr="00066810" w:rsidRDefault="009443E0" w:rsidP="00740792">
      <m:oMathPara>
        <m:oMath>
          <m:r>
            <w:rPr>
              <w:rFonts w:ascii="Cambria Math" w:hAnsi="Cambria Math"/>
            </w:rPr>
            <m:t xml:space="preserve">and μ=mean of Ycont </m:t>
          </m:r>
        </m:oMath>
      </m:oMathPara>
    </w:p>
    <w:p w14:paraId="1D12B073" w14:textId="77777777" w:rsidR="009443E0" w:rsidRDefault="009443E0" w:rsidP="00066810">
      <w:pPr>
        <w:pStyle w:val="Caption"/>
        <w:keepNext/>
      </w:pPr>
    </w:p>
    <w:p w14:paraId="7107DE0D" w14:textId="41EFFBCA" w:rsidR="009443E0" w:rsidRDefault="009443E0" w:rsidP="00066810">
      <w:pPr>
        <w:pStyle w:val="Caption"/>
        <w:keepNext/>
      </w:pPr>
      <w:r>
        <w:t xml:space="preserve">Equation </w:t>
      </w:r>
      <w:r>
        <w:fldChar w:fldCharType="begin"/>
      </w:r>
      <w:r>
        <w:instrText xml:space="preserve"> SEQ Equation \* ARABIC </w:instrText>
      </w:r>
      <w:r>
        <w:fldChar w:fldCharType="separate"/>
      </w:r>
      <w:r>
        <w:rPr>
          <w:noProof/>
        </w:rPr>
        <w:t>1</w:t>
      </w:r>
      <w:r>
        <w:rPr>
          <w:noProof/>
        </w:rPr>
        <w:fldChar w:fldCharType="end"/>
      </w:r>
      <w:r>
        <w:t>.: Conversion of continuous Y variable to a non-binary categorical variable</w:t>
      </w:r>
    </w:p>
    <w:p w14:paraId="55DE945A" w14:textId="77777777" w:rsidR="009443E0" w:rsidRPr="00066810" w:rsidRDefault="009443E0" w:rsidP="00066810"/>
    <w:p w14:paraId="56EE35CF" w14:textId="77777777" w:rsidR="009443E0" w:rsidRPr="00066810" w:rsidRDefault="009443E0" w:rsidP="00740792">
      <w:pPr>
        <w:rPr>
          <w:sz w:val="40"/>
          <w:szCs w:val="40"/>
        </w:rPr>
      </w:pPr>
    </w:p>
    <w:p w14:paraId="0B931C5F" w14:textId="77777777" w:rsidR="009443E0" w:rsidRPr="00066810" w:rsidRDefault="009443E0" w:rsidP="00740792">
      <m:oMathPara>
        <m:oMath>
          <m:r>
            <w:rPr>
              <w:rFonts w:ascii="Cambria Math" w:hAnsi="Cambria Math"/>
            </w:rPr>
            <m:t xml:space="preserve">Y=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where Ycont&gt;μ</m:t>
                  </m:r>
                </m:e>
                <m:e>
                  <m:r>
                    <w:rPr>
                      <w:rFonts w:ascii="Cambria Math" w:hAnsi="Cambria Math"/>
                    </w:rPr>
                    <m:t>0 where Ycont&lt;μ</m:t>
                  </m:r>
                </m:e>
              </m:eqArr>
            </m:e>
          </m:d>
        </m:oMath>
      </m:oMathPara>
    </w:p>
    <w:p w14:paraId="25B417A5" w14:textId="77777777" w:rsidR="009443E0" w:rsidRPr="00066810" w:rsidRDefault="009443E0" w:rsidP="00066810"/>
    <w:p w14:paraId="08FBD216" w14:textId="77777777" w:rsidR="009443E0" w:rsidRPr="00066810" w:rsidRDefault="009443E0" w:rsidP="00066810">
      <w:pPr>
        <w:rPr>
          <w:sz w:val="40"/>
          <w:szCs w:val="40"/>
        </w:rPr>
      </w:pPr>
      <m:oMathPara>
        <m:oMath>
          <m:r>
            <w:rPr>
              <w:rFonts w:ascii="Cambria Math" w:hAnsi="Cambria Math"/>
            </w:rPr>
            <m:t xml:space="preserve">;where σ=standard deviation of Ycont </m:t>
          </m:r>
        </m:oMath>
      </m:oMathPara>
    </w:p>
    <w:p w14:paraId="3FB751DC" w14:textId="77777777" w:rsidR="009443E0" w:rsidRPr="00066810" w:rsidRDefault="009443E0" w:rsidP="00066810">
      <m:oMathPara>
        <m:oMath>
          <m:r>
            <w:rPr>
              <w:rFonts w:ascii="Cambria Math" w:hAnsi="Cambria Math"/>
            </w:rPr>
            <m:t xml:space="preserve">and μ=mean of Ycont </m:t>
          </m:r>
        </m:oMath>
      </m:oMathPara>
    </w:p>
    <w:p w14:paraId="76CC43C7" w14:textId="77777777" w:rsidR="009443E0" w:rsidRDefault="009443E0" w:rsidP="00740792"/>
    <w:p w14:paraId="155127DA" w14:textId="2BED9C4A" w:rsidR="009443E0" w:rsidRDefault="009443E0" w:rsidP="00066810">
      <w:pPr>
        <w:pStyle w:val="Caption"/>
        <w:keepNext/>
      </w:pPr>
      <w:r>
        <w:t>Equation</w:t>
      </w:r>
      <w:r w:rsidR="003C3190">
        <w:t xml:space="preserve"> 2</w:t>
      </w:r>
      <w:r>
        <w:t>: Conversion of continuous Y variable to a binary categorical variable</w:t>
      </w:r>
    </w:p>
    <w:p w14:paraId="657281BA" w14:textId="77777777" w:rsidR="009443E0" w:rsidRPr="00066810" w:rsidRDefault="009443E0" w:rsidP="00066810"/>
    <w:p w14:paraId="74E7AADD" w14:textId="77777777" w:rsidR="009443E0" w:rsidRDefault="009443E0" w:rsidP="00100FC4">
      <w:proofErr w:type="spellStart"/>
      <w:r>
        <w:t>Clf_Types</w:t>
      </w:r>
      <w:proofErr w:type="spellEnd"/>
      <w:r>
        <w:t xml:space="preserve"> refers to the Time Series cross validation and Cross-section cross validation methods as described in the regression section. The options in this category are </w:t>
      </w:r>
      <w:proofErr w:type="spellStart"/>
      <w:r w:rsidRPr="00100FC4">
        <w:t>CS_Classifier</w:t>
      </w:r>
      <w:proofErr w:type="spellEnd"/>
      <w:r>
        <w:t xml:space="preserve">  and </w:t>
      </w:r>
      <w:proofErr w:type="spellStart"/>
      <w:r w:rsidRPr="00100FC4">
        <w:t>TS_Classifier</w:t>
      </w:r>
      <w:proofErr w:type="spellEnd"/>
      <w:r>
        <w:t xml:space="preserve">. </w:t>
      </w:r>
      <w:proofErr w:type="spellStart"/>
      <w:r>
        <w:t>Clf_algos</w:t>
      </w:r>
      <w:proofErr w:type="spellEnd"/>
      <w:r>
        <w:t xml:space="preserve"> is very similar to the </w:t>
      </w:r>
      <w:proofErr w:type="spellStart"/>
      <w:r>
        <w:t>Reg_algos</w:t>
      </w:r>
      <w:proofErr w:type="spellEnd"/>
      <w:r>
        <w:t xml:space="preserve"> field described in the previous section. The algorithms available for classification are </w:t>
      </w:r>
      <w:r w:rsidRPr="00AC1C7F">
        <w:t xml:space="preserve">stochastic gradient descent, a 3 hidden layer neural network, </w:t>
      </w:r>
      <w:r>
        <w:t>logistic regression</w:t>
      </w:r>
      <w:r w:rsidRPr="00AC1C7F">
        <w:t xml:space="preserve"> and gradient boosting. </w:t>
      </w:r>
      <w:r>
        <w:t xml:space="preserve">The hyper-parameters for each of these fields can be found in Appendix B.2. </w:t>
      </w:r>
    </w:p>
    <w:p w14:paraId="7692C882" w14:textId="77777777" w:rsidR="009443E0" w:rsidRDefault="009443E0" w:rsidP="009443E0">
      <w:pPr>
        <w:pStyle w:val="Heading1"/>
      </w:pPr>
      <w:r>
        <w:t>Results and discussion</w:t>
      </w:r>
    </w:p>
    <w:p w14:paraId="7823168A" w14:textId="1B98A87F" w:rsidR="009443E0" w:rsidRDefault="009443E0" w:rsidP="00523A88">
      <w:r>
        <w:t>The results of the models indicated that U</w:t>
      </w:r>
      <w:r w:rsidR="003C3190">
        <w:t>.</w:t>
      </w:r>
      <w:r>
        <w:t>S</w:t>
      </w:r>
      <w:r w:rsidR="003C3190">
        <w:t>.</w:t>
      </w:r>
      <w:r>
        <w:t xml:space="preserve"> Presidential Speeches hold at least a small amount of predictive power over movements in the S&amp;P 500 stock </w:t>
      </w:r>
      <w:r w:rsidRPr="00FF3277">
        <w:t xml:space="preserve">index. This conclusion was deduced from the fact that the best performing datasets in </w:t>
      </w:r>
      <w:r w:rsidR="00FF3277" w:rsidRPr="00FF3277">
        <w:t xml:space="preserve">both the date centred classification analysis and the date centred regression analysis included vectorized speech data. It is also corroborated by the consistent appearance of speech subset inclusive data in the top ten performing models across </w:t>
      </w:r>
      <w:r w:rsidRPr="00FF3277">
        <w:t xml:space="preserve">both data design types, and </w:t>
      </w:r>
      <w:r w:rsidR="00FF3277" w:rsidRPr="00FF3277">
        <w:t xml:space="preserve"> both </w:t>
      </w:r>
      <w:r w:rsidRPr="00FF3277">
        <w:t xml:space="preserve">classification and regression </w:t>
      </w:r>
      <w:r w:rsidR="00FF3277" w:rsidRPr="00FF3277">
        <w:t>tasks.</w:t>
      </w:r>
      <w:r>
        <w:t xml:space="preserve"> </w:t>
      </w:r>
    </w:p>
    <w:p w14:paraId="75249AF3" w14:textId="77777777" w:rsidR="009443E0" w:rsidRDefault="009443E0" w:rsidP="00523A88"/>
    <w:p w14:paraId="24932DE7" w14:textId="6AAA46E2" w:rsidR="009443E0" w:rsidRDefault="009443E0" w:rsidP="00523A88">
      <w:r>
        <w:t xml:space="preserve">The date centred dataset outperformed the speech centred dataset by about </w:t>
      </w:r>
      <w:r w:rsidR="00B01FCC">
        <w:t>2</w:t>
      </w:r>
      <w:r>
        <w:t xml:space="preserve"> percentage points (~0,5</w:t>
      </w:r>
      <w:r w:rsidR="00525C62">
        <w:t>8</w:t>
      </w:r>
      <w:r>
        <w:t xml:space="preserve"> vs ~0,6) on the test set accuracy score for binary classification analysis.</w:t>
      </w:r>
      <w:r w:rsidR="00E76F07">
        <w:t xml:space="preserve"> Models using the date centred dataset also achieved lower MAE’s than models trained and tested on the speech centred dataset. </w:t>
      </w:r>
      <w:r>
        <w:t xml:space="preserve">Interestingly, an implication of the superior performance of the (smaller) date centred dataset is that data with high quality has outperformed data with high quantity. The section below explains the results in more detail.   </w:t>
      </w:r>
    </w:p>
    <w:p w14:paraId="3D54B316" w14:textId="74B4D0E8" w:rsidR="009443E0" w:rsidRDefault="009443E0" w:rsidP="00523A88"/>
    <w:p w14:paraId="60839D1A" w14:textId="77777777" w:rsidR="003C3190" w:rsidRDefault="003C3190" w:rsidP="003C3190"/>
    <w:p w14:paraId="04A36938" w14:textId="1E91D6BB" w:rsidR="003C3190" w:rsidRDefault="003C3190" w:rsidP="003C3190">
      <w:pPr>
        <w:pStyle w:val="Heading2"/>
        <w:numPr>
          <w:ilvl w:val="1"/>
          <w:numId w:val="1"/>
        </w:numPr>
      </w:pPr>
      <w:r>
        <w:lastRenderedPageBreak/>
        <w:t>Speech centred classification analysis</w:t>
      </w:r>
    </w:p>
    <w:p w14:paraId="0C082D50" w14:textId="180AAA89" w:rsidR="003C3190" w:rsidRDefault="003C3190" w:rsidP="003C3190">
      <w:r>
        <w:t xml:space="preserve">Analysing the best performing classification models, in terms of test set accuracy, across all categories of the speech centred data reveals a very high likelihood of data contamination in the data containing duplicate dates. All ten of the top performers are on data containing duplicates and the accuracies range from </w:t>
      </w:r>
      <w:r w:rsidRPr="00325240">
        <w:t>0</w:t>
      </w:r>
      <w:r>
        <w:t>,</w:t>
      </w:r>
      <w:r w:rsidRPr="00325240">
        <w:t>7</w:t>
      </w:r>
      <w:r>
        <w:t xml:space="preserve">2 to 0,80. It is highly unlikely that these models have managed to achieve 80% accuracy in prediction of </w:t>
      </w:r>
      <w:r w:rsidR="00DE0D82">
        <w:t>detrended</w:t>
      </w:r>
      <w:r>
        <w:t xml:space="preserve"> S&amp;P 500 on unseen data</w:t>
      </w:r>
      <w:r w:rsidR="00DE0D82">
        <w:t xml:space="preserve"> over a 52 year period</w:t>
      </w:r>
      <w:r>
        <w:t xml:space="preserve">. Thus results of models trained and tested on duplicate date containing data is discarded henceforth. </w:t>
      </w:r>
    </w:p>
    <w:p w14:paraId="30BF10BC" w14:textId="77777777" w:rsidR="003C3190" w:rsidRDefault="003C3190" w:rsidP="003C3190"/>
    <w:p w14:paraId="2CF1B864" w14:textId="0C927D0A" w:rsidR="003C3190" w:rsidRDefault="003C3190" w:rsidP="003C3190">
      <w:r>
        <w:t xml:space="preserve">Of the duplicate removed results the top ten performers contain seven models trained and tested on the 2010 dataset – including the top four. Further, eight of the top ten models performed binary classification. Finally seven of the ten were trained on cross-sectional cross validation. Thus further analysis will take place within the binary, cross-sectional and 2010 categories. The test set accuracy ranges from </w:t>
      </w:r>
      <w:r w:rsidRPr="000A32F3">
        <w:t>0</w:t>
      </w:r>
      <w:r>
        <w:t>,</w:t>
      </w:r>
      <w:r w:rsidRPr="000A32F3">
        <w:t>54</w:t>
      </w:r>
      <w:r>
        <w:t xml:space="preserve"> to 0,58. The mean of the target variable is ~ 0,5 and thus every model in the top ten models outperforms chance (recall that the target variable is binary). NLP data is included in six of the ten best models, while autoregressive data is included in five and meta data is included in eight of them. Notably an NLP only (gradient boosting) model ranks fourth with a test set accuracy of 0,56. This constitutes evidence of the predictive power of US Presidential speeches over S&amp;P 500 movements and </w:t>
      </w:r>
      <w:r w:rsidR="00DE0D82">
        <w:t xml:space="preserve">lends credibility to the hypothesis of this project. </w:t>
      </w:r>
    </w:p>
    <w:p w14:paraId="66B9EBEE" w14:textId="77777777" w:rsidR="003C3190" w:rsidRDefault="003C3190" w:rsidP="003C3190"/>
    <w:p w14:paraId="7063E026" w14:textId="46EC6DC7" w:rsidR="003C3190" w:rsidRDefault="003C3190" w:rsidP="003C3190">
      <w:pPr>
        <w:pStyle w:val="Heading2"/>
        <w:numPr>
          <w:ilvl w:val="1"/>
          <w:numId w:val="1"/>
        </w:numPr>
      </w:pPr>
      <w:r>
        <w:t>Date centred classification analysis</w:t>
      </w:r>
    </w:p>
    <w:p w14:paraId="429B03B2" w14:textId="65151210" w:rsidR="003C3190" w:rsidRDefault="003C3190" w:rsidP="003C3190">
      <w:r>
        <w:t xml:space="preserve">The means of both the full set of 1950-01-01 binary Y’s and the test set of 1950-01-01 </w:t>
      </w:r>
      <w:r w:rsidR="00525C62">
        <w:t xml:space="preserve">binary </w:t>
      </w:r>
      <w:r>
        <w:t xml:space="preserve">Y’s are maintained at ~ 0,5. This implies that any accuracy above 0,5 beats chance. </w:t>
      </w:r>
    </w:p>
    <w:p w14:paraId="4FE9A119" w14:textId="77777777" w:rsidR="003C3190" w:rsidRDefault="003C3190" w:rsidP="003C3190"/>
    <w:p w14:paraId="50D62954" w14:textId="46DD21C8" w:rsidR="003C3190" w:rsidRDefault="003C3190" w:rsidP="003C3190">
      <w:r>
        <w:t xml:space="preserve">In the </w:t>
      </w:r>
      <w:r w:rsidR="00525C62">
        <w:t>d</w:t>
      </w:r>
      <w:r>
        <w:t>ate centred classification results analysis</w:t>
      </w:r>
      <w:r w:rsidR="00525C62">
        <w:t>,</w:t>
      </w:r>
      <w:r>
        <w:t xml:space="preserve"> the top ten models in terms of test set accuracies contain ten 1950 subsets, ten TS subsets and eight binary subsets. All </w:t>
      </w:r>
      <w:r w:rsidR="00525C62">
        <w:t xml:space="preserve">of the top </w:t>
      </w:r>
      <w:r>
        <w:t xml:space="preserve">ten </w:t>
      </w:r>
      <w:r w:rsidR="00525C62">
        <w:t>models utilised</w:t>
      </w:r>
      <w:r>
        <w:t xml:space="preserve"> autoregressive data, five positions included the DBOW vector set and two included the DM vector set. The range of the top ten models test set accuracies is 0,57 to 0,59. Thus the date centred dataset initially outperforms the (duplicate dates removed) speech centred dataset by 2 percentage points at the bottom of the range and 1 percentage point at the top of the range in terms of test set classification accuracy. Because of this the models trained on the date centred dataset were optimised for maximum performance. Log-regression is initially the best performing classifier in the TS section generally taking the top two and the seventh positions. However, </w:t>
      </w:r>
      <w:proofErr w:type="spellStart"/>
      <w:r>
        <w:t>AutoDBOW</w:t>
      </w:r>
      <w:proofErr w:type="spellEnd"/>
      <w:r>
        <w:t xml:space="preserve"> outperforms Auto in the Binary NN and the Binary Gradient Boosting categories. Thus, these three models were selected for optimisation.</w:t>
      </w:r>
    </w:p>
    <w:p w14:paraId="42FC4EE9" w14:textId="77777777" w:rsidR="003C3190" w:rsidRDefault="003C3190" w:rsidP="003C3190"/>
    <w:p w14:paraId="23352DBA" w14:textId="558B3159" w:rsidR="003C3190" w:rsidRDefault="003C3190" w:rsidP="003C3190">
      <w:pPr>
        <w:pStyle w:val="Heading3"/>
        <w:numPr>
          <w:ilvl w:val="2"/>
          <w:numId w:val="1"/>
        </w:numPr>
      </w:pPr>
      <w:r>
        <w:t>Optimization of classification models for TS classification of date centred data</w:t>
      </w:r>
    </w:p>
    <w:p w14:paraId="4A280CF0" w14:textId="6037DEF7" w:rsidR="003C3190" w:rsidRDefault="003C3190" w:rsidP="003C3190">
      <w:r>
        <w:t xml:space="preserve">The training set accuracy on the 1950 binary </w:t>
      </w:r>
      <w:proofErr w:type="spellStart"/>
      <w:r>
        <w:t>AutoDBOW</w:t>
      </w:r>
      <w:proofErr w:type="spellEnd"/>
      <w:r>
        <w:t xml:space="preserve"> for the gradient boosting classifier was initially 77,5% indicating that it may have been slightly overfitting the training data. For the NN the training accuracy is </w:t>
      </w:r>
      <w:r w:rsidR="00525C62">
        <w:t>59% which is similar to the test set accuracy and indicates a good fit for the data</w:t>
      </w:r>
      <w:r>
        <w:t xml:space="preserve">. Grid search </w:t>
      </w:r>
      <w:r w:rsidR="00525C62">
        <w:t>was manually</w:t>
      </w:r>
      <w:r>
        <w:t xml:space="preserve"> performed to optimize NN and Gradient Boosting for the</w:t>
      </w:r>
      <w:r w:rsidR="00525C62">
        <w:t xml:space="preserve"> binary</w:t>
      </w:r>
      <w:r>
        <w:t xml:space="preserve"> 1950 </w:t>
      </w:r>
      <w:proofErr w:type="spellStart"/>
      <w:r>
        <w:t>AutoDBOW</w:t>
      </w:r>
      <w:proofErr w:type="spellEnd"/>
      <w:r w:rsidR="00525C62">
        <w:t xml:space="preserve"> and Auto</w:t>
      </w:r>
      <w:r>
        <w:t xml:space="preserve"> dataset</w:t>
      </w:r>
      <w:r w:rsidR="00525C62">
        <w:t>s</w:t>
      </w:r>
      <w:r>
        <w:t>.</w:t>
      </w:r>
    </w:p>
    <w:p w14:paraId="7D854141" w14:textId="77777777" w:rsidR="003C3190" w:rsidRDefault="003C3190" w:rsidP="003C3190"/>
    <w:p w14:paraId="2A697531" w14:textId="7A79585E" w:rsidR="00525C62" w:rsidRDefault="003C3190" w:rsidP="00525C62">
      <w:r>
        <w:t xml:space="preserve">After closer optimization of hyper-parameters it becomes clear that the </w:t>
      </w:r>
      <w:proofErr w:type="spellStart"/>
      <w:r>
        <w:t>AutoDBOW</w:t>
      </w:r>
      <w:proofErr w:type="spellEnd"/>
      <w:r>
        <w:t xml:space="preserve"> dataset outperforms the Auto dataset on test score both overall and across both the Stochastic Gradient Descent and Log Regression algorithms. The best performing algorithm for the </w:t>
      </w:r>
      <w:proofErr w:type="spellStart"/>
      <w:r>
        <w:t>AutoDBOW</w:t>
      </w:r>
      <w:proofErr w:type="spellEnd"/>
      <w:r>
        <w:t xml:space="preserve"> dataset was the LogReg_4 algorithm (please see appendix B for hyperparameters) which achieved a test set accuracy of 0,601 while the best performing algorithm for the Auto dataset was the NN_7 algorithm which achieved a test set accuracy of </w:t>
      </w:r>
      <w:r>
        <w:lastRenderedPageBreak/>
        <w:t xml:space="preserve">0,599. This difference indicates that there is at least a slight benefit to including the DBOW dataset in predictive data and </w:t>
      </w:r>
      <w:r w:rsidR="00525C62">
        <w:t xml:space="preserve">corroborates the evidence presented in section 2.1. </w:t>
      </w:r>
    </w:p>
    <w:p w14:paraId="7567275C" w14:textId="2AC1AB00" w:rsidR="009443E0" w:rsidRPr="00066810" w:rsidRDefault="009443E0" w:rsidP="00066810"/>
    <w:p w14:paraId="59C6CF2B" w14:textId="6155BE39" w:rsidR="009443E0" w:rsidRDefault="009443E0" w:rsidP="004C218B">
      <w:pPr>
        <w:pStyle w:val="Heading2"/>
        <w:numPr>
          <w:ilvl w:val="1"/>
          <w:numId w:val="1"/>
        </w:numPr>
      </w:pPr>
      <w:r>
        <w:t>Speech centred regression analysis</w:t>
      </w:r>
    </w:p>
    <w:p w14:paraId="3B0684D4" w14:textId="3A939BD6" w:rsidR="009443E0" w:rsidRDefault="009443E0" w:rsidP="00427C97">
      <w:r w:rsidRPr="00427C97">
        <w:t xml:space="preserve">The average Mean Absolute Error (MAE) recorded across all 384 regression models run was 0,87 for the training data, 0,95 for the test data and 0,8 for the </w:t>
      </w:r>
      <w:r>
        <w:t xml:space="preserve">validation data. Comparing these with a standard deviation of 1,26 for the </w:t>
      </w:r>
      <w:proofErr w:type="spellStart"/>
      <w:r w:rsidRPr="008C69D4">
        <w:rPr>
          <w:i/>
          <w:iCs/>
        </w:rPr>
        <w:t>logDif_date_resid</w:t>
      </w:r>
      <w:proofErr w:type="spellEnd"/>
      <w:r>
        <w:t xml:space="preserve"> variable </w:t>
      </w:r>
      <w:r w:rsidR="00D2576B">
        <w:t>in the</w:t>
      </w:r>
      <w:r>
        <w:t xml:space="preserve"> 1998</w:t>
      </w:r>
      <w:r w:rsidR="00D2576B">
        <w:t xml:space="preserve"> subset </w:t>
      </w:r>
      <w:r>
        <w:t>shows that the average absolute error across all the regressions run lies within one standard deviation of the dependent variable indicating that the regression</w:t>
      </w:r>
      <w:r w:rsidR="00D2576B">
        <w:t>s are better</w:t>
      </w:r>
      <w:r>
        <w:t xml:space="preserve"> predict</w:t>
      </w:r>
      <w:r w:rsidR="00D2576B">
        <w:t xml:space="preserve">ors of the series </w:t>
      </w:r>
      <w:r>
        <w:t xml:space="preserve">than the mean of the series. This holds across each of the three date subsets (1998, 2000, and 2010). </w:t>
      </w:r>
    </w:p>
    <w:p w14:paraId="04229B8D" w14:textId="77777777" w:rsidR="009443E0" w:rsidRDefault="009443E0" w:rsidP="00427C97"/>
    <w:p w14:paraId="3EB61E3B" w14:textId="77777777" w:rsidR="009443E0" w:rsidRDefault="009443E0" w:rsidP="00427C97">
      <w:r>
        <w:t xml:space="preserve">The top ten performing models in regression tasks were all trained on the cross-sectional 2010 dataset and achieved MAE’s between </w:t>
      </w:r>
      <w:r w:rsidRPr="00480302">
        <w:t>0</w:t>
      </w:r>
      <w:r>
        <w:t>,</w:t>
      </w:r>
      <w:r w:rsidRPr="00480302">
        <w:t>68</w:t>
      </w:r>
      <w:r>
        <w:t xml:space="preserve"> and 0,7. Interestingly, there was an even split between datasets with duplicates removed and without. The best performer did not have duplicates removed whilst the second, third and fourth best performers did. Analysis of only data with duplicates not removed gave the top four places to gradient boosting models trained on the </w:t>
      </w:r>
      <w:proofErr w:type="spellStart"/>
      <w:r>
        <w:t>AutoMeta</w:t>
      </w:r>
      <w:proofErr w:type="spellEnd"/>
      <w:r>
        <w:t xml:space="preserve">, All, Meta and Auto datasets (in that order). The MAEs for the top four performers ranged from 0,68 to 0,7. NLP inclusive datasets ranked in five of the top ten places. Analysis on the duplicates removed top ten performers shows the NN taking 8 of the top ten places – including the top seven spots. NLP inclusive datasets ranked well taking the second, third, fourth, fifth and seventh spots but not beating the purely autoregressive data. </w:t>
      </w:r>
    </w:p>
    <w:p w14:paraId="6BB28523" w14:textId="77777777" w:rsidR="009443E0" w:rsidRDefault="009443E0" w:rsidP="00427C97"/>
    <w:p w14:paraId="3AAA8966" w14:textId="484CF4D7" w:rsidR="009443E0" w:rsidRDefault="009443E0" w:rsidP="00427C97">
      <w:r>
        <w:t xml:space="preserve">It is difficult to draw a solid conjecture about the predictive power of the NLP data from these mixed results. However, data contamination in the duplicate inclusive dataset is likely and the results should probably be discarded. Given the fair performance of the NLP inclusive datasets in the duplicates removed dataset, at this point, it remains </w:t>
      </w:r>
      <w:r w:rsidR="00D2576B">
        <w:t>likely</w:t>
      </w:r>
      <w:r>
        <w:t xml:space="preserve"> that the NLP data holds predictive power. </w:t>
      </w:r>
    </w:p>
    <w:p w14:paraId="3B65E74B" w14:textId="77777777" w:rsidR="009443E0" w:rsidRDefault="009443E0" w:rsidP="00427C97"/>
    <w:p w14:paraId="4F670EE6" w14:textId="7E5FB42C" w:rsidR="009443E0" w:rsidRDefault="009443E0" w:rsidP="00951716">
      <w:r>
        <w:t>A final analysis of all the regression models trained on only 1998 NLP data from the speech centred dataset shows that the top ten performing models all achieved a MAE below 1,06. This is still below the standard deviation of 1,26 for the 1998</w:t>
      </w:r>
      <w:r w:rsidR="00567924">
        <w:t xml:space="preserve"> Y</w:t>
      </w:r>
      <w:r>
        <w:t xml:space="preserve"> variable </w:t>
      </w:r>
      <w:r w:rsidR="00567924">
        <w:t>(</w:t>
      </w:r>
      <w:proofErr w:type="spellStart"/>
      <w:r w:rsidR="00567924" w:rsidRPr="008C69D4">
        <w:rPr>
          <w:i/>
          <w:iCs/>
        </w:rPr>
        <w:t>logDif_date_resid</w:t>
      </w:r>
      <w:proofErr w:type="spellEnd"/>
      <w:r w:rsidR="00567924">
        <w:t xml:space="preserve">) </w:t>
      </w:r>
      <w:r>
        <w:t xml:space="preserve">and thus indicates that regression models trained only on the NLP data outperform the mean of the series as a predictor. This </w:t>
      </w:r>
      <w:r w:rsidR="00D2576B">
        <w:t xml:space="preserve">again corroborates evidence that </w:t>
      </w:r>
      <w:r>
        <w:t>U</w:t>
      </w:r>
      <w:r w:rsidR="00D2576B">
        <w:t>.</w:t>
      </w:r>
      <w:r>
        <w:t>S</w:t>
      </w:r>
      <w:r w:rsidR="00D2576B">
        <w:t>.</w:t>
      </w:r>
      <w:r>
        <w:t xml:space="preserve"> Presidential Speeches having predictive power over S&amp;P 500 movements.</w:t>
      </w:r>
    </w:p>
    <w:p w14:paraId="0100B61D" w14:textId="77777777" w:rsidR="003C3190" w:rsidRDefault="003C3190" w:rsidP="003C3190"/>
    <w:p w14:paraId="14606AD5" w14:textId="13A18555" w:rsidR="003C3190" w:rsidRDefault="003C3190" w:rsidP="003C3190">
      <w:pPr>
        <w:pStyle w:val="Heading2"/>
        <w:numPr>
          <w:ilvl w:val="1"/>
          <w:numId w:val="1"/>
        </w:numPr>
      </w:pPr>
      <w:r>
        <w:t>Date centred regression analysis</w:t>
      </w:r>
    </w:p>
    <w:p w14:paraId="51EF241D" w14:textId="61D44C76" w:rsidR="003C3190" w:rsidRDefault="003C3190" w:rsidP="003C3190">
      <w:r>
        <w:t xml:space="preserve">The initial ten lowest test set MAE’s across all the regression categories were in the 1950 and cross section categories. The standard deviation for the 1950 test set is </w:t>
      </w:r>
      <w:r w:rsidRPr="005253FF">
        <w:t>0.9</w:t>
      </w:r>
      <w:r>
        <w:t xml:space="preserve">6. All ten of these MAEs clustered around 0,66 so the regressions are better predictors than the mean. Again the date centred dataset has outperformed the speech centred dataset. The best score was achieved for the DBOW dataset by the SGD algorithm. The </w:t>
      </w:r>
      <w:r w:rsidR="0057263A">
        <w:t>s</w:t>
      </w:r>
      <w:r>
        <w:t xml:space="preserve">ubsets including NLP data were included in seven of the top ten performing models and three of them only contained NLP data. Notably, the </w:t>
      </w:r>
      <w:proofErr w:type="spellStart"/>
      <w:r>
        <w:t>AutoDM</w:t>
      </w:r>
      <w:proofErr w:type="spellEnd"/>
      <w:r>
        <w:t xml:space="preserve"> subset outperformed the Auto subset in the NN model</w:t>
      </w:r>
      <w:r w:rsidR="0057263A">
        <w:t xml:space="preserve"> -</w:t>
      </w:r>
      <w:r>
        <w:t xml:space="preserve"> undeniably indicating the predictive power of the NLP data. </w:t>
      </w:r>
    </w:p>
    <w:p w14:paraId="5E494D9A" w14:textId="77777777" w:rsidR="003C3190" w:rsidRDefault="003C3190" w:rsidP="003C3190"/>
    <w:p w14:paraId="51DAC79C" w14:textId="77777777" w:rsidR="0057263A" w:rsidRDefault="003C3190" w:rsidP="0057263A">
      <w:r>
        <w:t xml:space="preserve">NN algorithms were responsible for six of the lowest ten MAEs and SGD models were responsible for a further 3. The DBOW dataset appeared twice, the Auto dataset 3 times, the DM dataset once, </w:t>
      </w:r>
      <w:proofErr w:type="spellStart"/>
      <w:r w:rsidRPr="00C63474">
        <w:t>Auto</w:t>
      </w:r>
      <w:r>
        <w:t>DBOW</w:t>
      </w:r>
      <w:proofErr w:type="spellEnd"/>
      <w:r>
        <w:t xml:space="preserve"> twice, </w:t>
      </w:r>
      <w:proofErr w:type="spellStart"/>
      <w:r>
        <w:t>AutoDM</w:t>
      </w:r>
      <w:proofErr w:type="spellEnd"/>
      <w:r>
        <w:t xml:space="preserve"> once and </w:t>
      </w:r>
      <w:proofErr w:type="spellStart"/>
      <w:r>
        <w:t>AutoBoth</w:t>
      </w:r>
      <w:proofErr w:type="spellEnd"/>
      <w:r>
        <w:t xml:space="preserve"> once. In total the Auto dataset appeared in 7 of the top ten performers, the DBOW appeared in 5 and the DM dataset </w:t>
      </w:r>
      <w:r>
        <w:lastRenderedPageBreak/>
        <w:t>appeared 3 times. Given this and the predictive ability of the DBOW shown in the classification section above, DBOW and Auto data sets were compared across attempted optimizations of the NN and SGD algorithms. However, no significant improvement could be engineered and almost all models performed worse than the initial models. Given that the best performing dataset in terms of test MAE was the DBOW dataset</w:t>
      </w:r>
      <w:r w:rsidR="0057263A">
        <w:t>, further evidence is presented that U.S. presidential Speeches hold predictive power over the S&amp;P 500.</w:t>
      </w:r>
    </w:p>
    <w:p w14:paraId="19F00BC4" w14:textId="77777777" w:rsidR="0057263A" w:rsidRDefault="0057263A" w:rsidP="0057263A"/>
    <w:p w14:paraId="296E8AC3" w14:textId="5699E519" w:rsidR="009443E0" w:rsidRDefault="009443E0" w:rsidP="0057263A">
      <w:pPr>
        <w:pStyle w:val="Heading1"/>
      </w:pPr>
      <w:r>
        <w:t>Conclusion</w:t>
      </w:r>
    </w:p>
    <w:p w14:paraId="68F6CF04" w14:textId="77777777" w:rsidR="0057263A" w:rsidRPr="0057263A" w:rsidRDefault="0057263A" w:rsidP="0057263A">
      <w:pPr>
        <w:rPr>
          <w:lang w:eastAsia="en-US"/>
        </w:rPr>
      </w:pPr>
    </w:p>
    <w:p w14:paraId="10CE3462" w14:textId="77777777" w:rsidR="009443E0" w:rsidRDefault="009443E0" w:rsidP="00B30F30"/>
    <w:p w14:paraId="51BC4966" w14:textId="77777777" w:rsidR="009443E0" w:rsidRPr="00B30F30" w:rsidRDefault="009443E0" w:rsidP="00B30F30"/>
    <w:p w14:paraId="3F58B7EE" w14:textId="77777777" w:rsidR="009443E0" w:rsidRDefault="009443E0" w:rsidP="007A0927"/>
    <w:p w14:paraId="4994F230" w14:textId="77777777" w:rsidR="009443E0" w:rsidRDefault="009443E0" w:rsidP="007A0927"/>
    <w:p w14:paraId="721BF546" w14:textId="77777777" w:rsidR="009443E0" w:rsidRDefault="009443E0" w:rsidP="007A0927"/>
    <w:p w14:paraId="359D7677" w14:textId="77777777" w:rsidR="009443E0" w:rsidRDefault="009443E0" w:rsidP="007A0927"/>
    <w:p w14:paraId="74D68CC4" w14:textId="77777777" w:rsidR="009443E0" w:rsidRDefault="009443E0" w:rsidP="007A0927"/>
    <w:p w14:paraId="65E33DBA" w14:textId="77777777" w:rsidR="009443E0" w:rsidRDefault="009443E0" w:rsidP="007A0927"/>
    <w:p w14:paraId="59C3F298" w14:textId="77777777" w:rsidR="009443E0" w:rsidRPr="007A0927" w:rsidRDefault="009443E0" w:rsidP="007A0927"/>
    <w:p w14:paraId="1EA709F9" w14:textId="09365DC4" w:rsidR="009443E0" w:rsidRPr="00EE1E3F" w:rsidRDefault="003C3190" w:rsidP="00EE1E3F">
      <w:r>
        <w:br w:type="page"/>
      </w:r>
    </w:p>
    <w:p w14:paraId="271B9CFF" w14:textId="7664CAE4" w:rsidR="00BD5692" w:rsidRDefault="00BD5692" w:rsidP="00CF4664">
      <w:pPr>
        <w:pStyle w:val="Heading1"/>
      </w:pPr>
      <w:r>
        <w:lastRenderedPageBreak/>
        <w:t>Bibliography</w:t>
      </w:r>
    </w:p>
    <w:p w14:paraId="13C87F19" w14:textId="0DC095B6" w:rsidR="009443E0" w:rsidRDefault="009443E0" w:rsidP="009443E0">
      <w:pPr>
        <w:rPr>
          <w:lang w:eastAsia="en-US"/>
        </w:rPr>
      </w:pPr>
    </w:p>
    <w:sdt>
      <w:sdtPr>
        <w:rPr>
          <w:lang w:eastAsia="en-US"/>
        </w:rPr>
        <w:tag w:val="MENDELEY_BIBLIOGRAPHY"/>
        <w:id w:val="-1448382433"/>
        <w:placeholder>
          <w:docPart w:val="DefaultPlaceholder_-1854013440"/>
        </w:placeholder>
      </w:sdtPr>
      <w:sdtContent>
        <w:p w14:paraId="44B752C2" w14:textId="77777777" w:rsidR="00D3383A" w:rsidRDefault="00D3383A">
          <w:pPr>
            <w:divId w:val="496651777"/>
          </w:pPr>
          <w:r>
            <w:t xml:space="preserve">Agarwal, A. 2020. Sentiment Analysis of Financial News. In </w:t>
          </w:r>
          <w:r>
            <w:rPr>
              <w:i/>
              <w:iCs/>
            </w:rPr>
            <w:t>12th International Conference on Computational Intelligence and Communication Networks</w:t>
          </w:r>
          <w:r>
            <w:t>.</w:t>
          </w:r>
        </w:p>
        <w:p w14:paraId="47EEA54F" w14:textId="77777777" w:rsidR="00D3383A" w:rsidRDefault="00D3383A">
          <w:pPr>
            <w:divId w:val="201989309"/>
          </w:pPr>
          <w:r>
            <w:t xml:space="preserve">Aras, S. 2021. Stacking hybrid GARCH models for forecasting Bitcoin volatility. </w:t>
          </w:r>
          <w:r>
            <w:rPr>
              <w:i/>
              <w:iCs/>
            </w:rPr>
            <w:t>Expert Systems with Applications</w:t>
          </w:r>
          <w:r>
            <w:t>. 174. DOI: 10.1016/j.eswa.2021.114747.</w:t>
          </w:r>
        </w:p>
        <w:p w14:paraId="29489075" w14:textId="77777777" w:rsidR="00D3383A" w:rsidRDefault="00D3383A">
          <w:pPr>
            <w:divId w:val="2095585014"/>
          </w:pPr>
          <w:r>
            <w:t xml:space="preserve">Baker, S.R., Bloom, N. &amp; Davis, S.J. 2016. Measuring economic policy uncertainty. </w:t>
          </w:r>
          <w:r>
            <w:rPr>
              <w:i/>
              <w:iCs/>
            </w:rPr>
            <w:t>Quarterly Journal of Economics</w:t>
          </w:r>
          <w:r>
            <w:t>. 131(4):1593–1636. DOI: 10.1093/</w:t>
          </w:r>
          <w:proofErr w:type="spellStart"/>
          <w:r>
            <w:t>qje</w:t>
          </w:r>
          <w:proofErr w:type="spellEnd"/>
          <w:r>
            <w:t>/qjw024.</w:t>
          </w:r>
        </w:p>
        <w:p w14:paraId="5FDA9A4A" w14:textId="77777777" w:rsidR="00D3383A" w:rsidRDefault="00D3383A">
          <w:pPr>
            <w:divId w:val="2076391147"/>
          </w:pPr>
          <w:proofErr w:type="spellStart"/>
          <w:r>
            <w:t>Bergmeir</w:t>
          </w:r>
          <w:proofErr w:type="spellEnd"/>
          <w:r>
            <w:t xml:space="preserve">, C., Hyndman, R.J. &amp; Koo, B. 2018. A note on the validity of cross-validation for evaluating autoregressive time series prediction. </w:t>
          </w:r>
          <w:r>
            <w:rPr>
              <w:i/>
              <w:iCs/>
            </w:rPr>
            <w:t>Computational Statistics and Data Analysis</w:t>
          </w:r>
          <w:r>
            <w:t>. 120:70–83. DOI: 10.1016/j.csda.2017.11.003.</w:t>
          </w:r>
        </w:p>
        <w:p w14:paraId="605DF527" w14:textId="77777777" w:rsidR="00D3383A" w:rsidRDefault="00D3383A">
          <w:pPr>
            <w:divId w:val="1635477620"/>
          </w:pPr>
          <w:r>
            <w:t xml:space="preserve">Biswas, S., Sarkar, I., Das, P., Bose, R. &amp; Roy, S. 2020. Examining the Effects of Pandemics on Stock Market Trends through Sentiment Analysis. </w:t>
          </w:r>
          <w:r>
            <w:rPr>
              <w:i/>
              <w:iCs/>
            </w:rPr>
            <w:t xml:space="preserve">Journal of </w:t>
          </w:r>
          <w:proofErr w:type="spellStart"/>
          <w:r>
            <w:rPr>
              <w:i/>
              <w:iCs/>
            </w:rPr>
            <w:t>Xidian</w:t>
          </w:r>
          <w:proofErr w:type="spellEnd"/>
          <w:r>
            <w:rPr>
              <w:i/>
              <w:iCs/>
            </w:rPr>
            <w:t xml:space="preserve"> University</w:t>
          </w:r>
          <w:r>
            <w:t>. 14(6). Available: https://www.researchgate.net/publication/342083661.</w:t>
          </w:r>
        </w:p>
        <w:p w14:paraId="0F92C511" w14:textId="77777777" w:rsidR="00D3383A" w:rsidRDefault="00D3383A">
          <w:pPr>
            <w:divId w:val="1178739370"/>
          </w:pPr>
          <w:proofErr w:type="spellStart"/>
          <w:r>
            <w:t>Blazsek</w:t>
          </w:r>
          <w:proofErr w:type="spellEnd"/>
          <w:r>
            <w:t xml:space="preserve">, S. &amp; Mendoza, V. 2016. QARMA-Beta-t-EGARCH versus ARMA-GARCH: an application to S&amp;P 500. </w:t>
          </w:r>
          <w:r>
            <w:rPr>
              <w:i/>
              <w:iCs/>
            </w:rPr>
            <w:t>Applied Economics</w:t>
          </w:r>
          <w:r>
            <w:t>. 48(12):1119–1129. DOI: 10.1080/00036846.2015.1093086.</w:t>
          </w:r>
        </w:p>
        <w:p w14:paraId="0C9EE63C" w14:textId="77777777" w:rsidR="00D3383A" w:rsidRDefault="00D3383A">
          <w:pPr>
            <w:divId w:val="1700013712"/>
          </w:pPr>
          <w:proofErr w:type="spellStart"/>
          <w:r>
            <w:t>Chudy</w:t>
          </w:r>
          <w:proofErr w:type="spellEnd"/>
          <w:r>
            <w:t xml:space="preserve">, A. n.d. </w:t>
          </w:r>
          <w:r>
            <w:rPr>
              <w:i/>
              <w:iCs/>
            </w:rPr>
            <w:t xml:space="preserve">Text sentiment analysis with </w:t>
          </w:r>
          <w:proofErr w:type="spellStart"/>
          <w:r>
            <w:rPr>
              <w:i/>
              <w:iCs/>
            </w:rPr>
            <w:t>textblob</w:t>
          </w:r>
          <w:proofErr w:type="spellEnd"/>
          <w:r>
            <w:t>. Available: https://deepnote.com/@andrej/Text-sentiment-analysis-with-textblob-n34b1QiTQ1uyVLvOMLTGiw [2022, January 07].</w:t>
          </w:r>
        </w:p>
        <w:p w14:paraId="46F34318" w14:textId="77777777" w:rsidR="00D3383A" w:rsidRDefault="00D3383A">
          <w:pPr>
            <w:divId w:val="2131701216"/>
          </w:pPr>
          <w:proofErr w:type="spellStart"/>
          <w:r>
            <w:t>Dilai</w:t>
          </w:r>
          <w:proofErr w:type="spellEnd"/>
          <w:r>
            <w:t xml:space="preserve">, M., </w:t>
          </w:r>
          <w:proofErr w:type="spellStart"/>
          <w:r>
            <w:t>Onukevych</w:t>
          </w:r>
          <w:proofErr w:type="spellEnd"/>
          <w:r>
            <w:t xml:space="preserve">, Y. &amp; </w:t>
          </w:r>
          <w:proofErr w:type="spellStart"/>
          <w:r>
            <w:t>Dilay</w:t>
          </w:r>
          <w:proofErr w:type="spellEnd"/>
          <w:r>
            <w:t xml:space="preserve">, I. 2018. Sentiment Analysis of the US and Ukrainian Presidential Speeches. In </w:t>
          </w:r>
          <w:r>
            <w:rPr>
              <w:i/>
              <w:iCs/>
            </w:rPr>
            <w:t>Computational linguistics and intelligent systems (2)</w:t>
          </w:r>
          <w:r>
            <w:t xml:space="preserve">. V. II: Workshop. </w:t>
          </w:r>
          <w:proofErr w:type="spellStart"/>
          <w:r>
            <w:t>Lviv</w:t>
          </w:r>
          <w:proofErr w:type="spellEnd"/>
          <w:r>
            <w:t xml:space="preserve">. </w:t>
          </w:r>
          <w:proofErr w:type="spellStart"/>
          <w:r>
            <w:t>Lviv</w:t>
          </w:r>
          <w:proofErr w:type="spellEnd"/>
          <w:r>
            <w:t xml:space="preserve">, Ukraine: </w:t>
          </w:r>
          <w:proofErr w:type="spellStart"/>
          <w:r>
            <w:t>Lviv</w:t>
          </w:r>
          <w:proofErr w:type="spellEnd"/>
          <w:r>
            <w:t xml:space="preserve"> Polytechnic National University. 60–70. DOI: http://ena.lp.edu.ua:8080/handle/ntb/42572.</w:t>
          </w:r>
        </w:p>
        <w:p w14:paraId="7D61CB81" w14:textId="77777777" w:rsidR="00D3383A" w:rsidRDefault="00D3383A">
          <w:pPr>
            <w:divId w:val="1983924151"/>
          </w:pPr>
          <w:r>
            <w:t xml:space="preserve">Elbagir, S. &amp; Yang, J. 2019. Twitter Sentiment Analysis Using Natural Language Toolkit and VADER Sentiment. </w:t>
          </w:r>
          <w:r>
            <w:rPr>
              <w:i/>
              <w:iCs/>
            </w:rPr>
            <w:t xml:space="preserve">Proceedings of the International </w:t>
          </w:r>
          <w:proofErr w:type="spellStart"/>
          <w:r>
            <w:rPr>
              <w:i/>
              <w:iCs/>
            </w:rPr>
            <w:t>MultiConference</w:t>
          </w:r>
          <w:proofErr w:type="spellEnd"/>
          <w:r>
            <w:rPr>
              <w:i/>
              <w:iCs/>
            </w:rPr>
            <w:t xml:space="preserve"> of Engineers and Computer Scientists 2019 IMECS 2019, March 13-15, 2019, Hong Kong</w:t>
          </w:r>
          <w:r>
            <w:t>. 575.</w:t>
          </w:r>
        </w:p>
        <w:p w14:paraId="2BC90143" w14:textId="77777777" w:rsidR="00D3383A" w:rsidRDefault="00D3383A">
          <w:pPr>
            <w:divId w:val="1134638738"/>
          </w:pPr>
          <w:proofErr w:type="spellStart"/>
          <w:r>
            <w:t>Géron</w:t>
          </w:r>
          <w:proofErr w:type="spellEnd"/>
          <w:r>
            <w:t xml:space="preserve">, A. 2019. </w:t>
          </w:r>
          <w:r>
            <w:rPr>
              <w:i/>
              <w:iCs/>
            </w:rPr>
            <w:t xml:space="preserve">Hands-on machine learning with Scikit-Learn, </w:t>
          </w:r>
          <w:proofErr w:type="spellStart"/>
          <w:r>
            <w:rPr>
              <w:i/>
              <w:iCs/>
            </w:rPr>
            <w:t>Keras</w:t>
          </w:r>
          <w:proofErr w:type="spellEnd"/>
          <w:r>
            <w:rPr>
              <w:i/>
              <w:iCs/>
            </w:rPr>
            <w:t>, and TensorFlow: Concepts, tools, and techniques to build intelligent systems</w:t>
          </w:r>
          <w:r>
            <w:t>. O’Reilly Media, Inc.</w:t>
          </w:r>
        </w:p>
        <w:p w14:paraId="5942224F" w14:textId="77777777" w:rsidR="00D3383A" w:rsidRDefault="00D3383A">
          <w:pPr>
            <w:divId w:val="543178614"/>
          </w:pPr>
          <w:proofErr w:type="spellStart"/>
          <w:r>
            <w:t>Hassani</w:t>
          </w:r>
          <w:proofErr w:type="spellEnd"/>
          <w:r>
            <w:t xml:space="preserve">, H. &amp; </w:t>
          </w:r>
          <w:proofErr w:type="spellStart"/>
          <w:r>
            <w:t>Yeganegi</w:t>
          </w:r>
          <w:proofErr w:type="spellEnd"/>
          <w:r>
            <w:t xml:space="preserve">, M.R. 2020. Selecting optimal lag order in </w:t>
          </w:r>
          <w:proofErr w:type="spellStart"/>
          <w:r>
            <w:t>Ljung</w:t>
          </w:r>
          <w:proofErr w:type="spellEnd"/>
          <w:r>
            <w:t xml:space="preserve">–Box test. </w:t>
          </w:r>
          <w:proofErr w:type="spellStart"/>
          <w:r>
            <w:rPr>
              <w:i/>
              <w:iCs/>
            </w:rPr>
            <w:t>Physica</w:t>
          </w:r>
          <w:proofErr w:type="spellEnd"/>
          <w:r>
            <w:rPr>
              <w:i/>
              <w:iCs/>
            </w:rPr>
            <w:t xml:space="preserve"> A: Statistical Mechanics and its Applications</w:t>
          </w:r>
          <w:r>
            <w:t>. 541. DOI: 10.1016/j.physa.2019.123700.</w:t>
          </w:r>
        </w:p>
        <w:p w14:paraId="592B08AA" w14:textId="77777777" w:rsidR="00D3383A" w:rsidRDefault="00D3383A">
          <w:pPr>
            <w:divId w:val="900091051"/>
          </w:pPr>
          <w:proofErr w:type="spellStart"/>
          <w:r>
            <w:t>Hayo</w:t>
          </w:r>
          <w:proofErr w:type="spellEnd"/>
          <w:r>
            <w:t xml:space="preserve">, B.;, </w:t>
          </w:r>
          <w:proofErr w:type="spellStart"/>
          <w:r>
            <w:t>Kutan</w:t>
          </w:r>
          <w:proofErr w:type="spellEnd"/>
          <w:r>
            <w:t xml:space="preserve">, A.M.; &amp; </w:t>
          </w:r>
          <w:proofErr w:type="spellStart"/>
          <w:r>
            <w:t>Neuenkirch</w:t>
          </w:r>
          <w:proofErr w:type="spellEnd"/>
          <w:r>
            <w:t xml:space="preserve">, M. 2008. </w:t>
          </w:r>
          <w:r>
            <w:rPr>
              <w:i/>
              <w:iCs/>
            </w:rPr>
            <w:t>Communicating with many tongues: FOMC speeches and US financial market reaction</w:t>
          </w:r>
          <w:r>
            <w:t>. Available: http://hdl.handle.net/10419/30104www.econstor.eu.</w:t>
          </w:r>
        </w:p>
        <w:p w14:paraId="62F84509" w14:textId="77777777" w:rsidR="00D3383A" w:rsidRDefault="00D3383A">
          <w:pPr>
            <w:divId w:val="1642267354"/>
          </w:pPr>
          <w:r>
            <w:t xml:space="preserve">Hutto, C.J. &amp; Gilbert, E. 2014. </w:t>
          </w:r>
          <w:r>
            <w:rPr>
              <w:i/>
              <w:iCs/>
            </w:rPr>
            <w:t>VADER: A Parsimonious Rule-based Model for Sentiment Analysis of Social Media Text</w:t>
          </w:r>
          <w:r>
            <w:t>. Available: http://sentic.net/.</w:t>
          </w:r>
        </w:p>
        <w:p w14:paraId="697D5DF5" w14:textId="77777777" w:rsidR="00D3383A" w:rsidRDefault="00D3383A">
          <w:pPr>
            <w:divId w:val="1657955020"/>
          </w:pPr>
          <w:r>
            <w:t xml:space="preserve">Hyndman, R.J. &amp; </w:t>
          </w:r>
          <w:proofErr w:type="spellStart"/>
          <w:r>
            <w:t>Athanasopoulos</w:t>
          </w:r>
          <w:proofErr w:type="spellEnd"/>
          <w:r>
            <w:t xml:space="preserve">, G. 2018. </w:t>
          </w:r>
          <w:r>
            <w:rPr>
              <w:i/>
              <w:iCs/>
            </w:rPr>
            <w:t>Forecasting- principles and practice</w:t>
          </w:r>
          <w:r>
            <w:t xml:space="preserve">. </w:t>
          </w:r>
          <w:proofErr w:type="spellStart"/>
          <w:r>
            <w:t>OTexts</w:t>
          </w:r>
          <w:proofErr w:type="spellEnd"/>
          <w:r>
            <w:t>.</w:t>
          </w:r>
        </w:p>
        <w:p w14:paraId="098A6B3B" w14:textId="77777777" w:rsidR="00D3383A" w:rsidRDefault="00D3383A">
          <w:pPr>
            <w:divId w:val="1599561974"/>
          </w:pPr>
          <w:r>
            <w:t xml:space="preserve">Jiao, Y. &amp; </w:t>
          </w:r>
          <w:proofErr w:type="spellStart"/>
          <w:r>
            <w:t>Jakubowicz</w:t>
          </w:r>
          <w:proofErr w:type="spellEnd"/>
          <w:r>
            <w:t xml:space="preserve">, J. 2017. </w:t>
          </w:r>
          <w:r>
            <w:rPr>
              <w:i/>
              <w:iCs/>
            </w:rPr>
            <w:t>Predicting Stock Movement Direction with Machine Learning: an Extensive Study on S&amp;P 500 Stocks</w:t>
          </w:r>
          <w:r>
            <w:t>. Institute of Electrical and Electronics Engineers.</w:t>
          </w:r>
        </w:p>
        <w:p w14:paraId="1E406724" w14:textId="77777777" w:rsidR="00D3383A" w:rsidRDefault="00D3383A">
          <w:pPr>
            <w:divId w:val="1482502994"/>
          </w:pPr>
          <w:r>
            <w:t xml:space="preserve">Katre, P.D. 2019. NLP based text analytics and visualization of political speeches. </w:t>
          </w:r>
          <w:r>
            <w:rPr>
              <w:i/>
              <w:iCs/>
            </w:rPr>
            <w:t>International Journal of Recent Technology and Engineering</w:t>
          </w:r>
          <w:r>
            <w:t>. 8(3):8574–8579. DOI: 10.35940/ijrte.C6503.098319.</w:t>
          </w:r>
        </w:p>
        <w:p w14:paraId="27C1861A" w14:textId="77777777" w:rsidR="00D3383A" w:rsidRDefault="00D3383A">
          <w:pPr>
            <w:divId w:val="1951080428"/>
          </w:pPr>
          <w:proofErr w:type="spellStart"/>
          <w:r>
            <w:t>Khedr</w:t>
          </w:r>
          <w:proofErr w:type="spellEnd"/>
          <w:r>
            <w:t xml:space="preserve">, A.E., Salama, S.E. &amp; Yaseen, N. 2017. Predicting stock market </w:t>
          </w:r>
          <w:proofErr w:type="spellStart"/>
          <w:r>
            <w:t>behavior</w:t>
          </w:r>
          <w:proofErr w:type="spellEnd"/>
          <w:r>
            <w:t xml:space="preserve"> using data mining technique and news sentiment analysis. </w:t>
          </w:r>
          <w:r>
            <w:rPr>
              <w:i/>
              <w:iCs/>
            </w:rPr>
            <w:t>International Journal of Intelligent Systems and Applications</w:t>
          </w:r>
          <w:r>
            <w:t>. 9(7):22–30. DOI: 10.5815/ijisa.2017.07.03.</w:t>
          </w:r>
        </w:p>
        <w:p w14:paraId="46426BDC" w14:textId="77777777" w:rsidR="00D3383A" w:rsidRDefault="00D3383A">
          <w:pPr>
            <w:divId w:val="572593329"/>
          </w:pPr>
          <w:r>
            <w:t xml:space="preserve">Kinyua, J., </w:t>
          </w:r>
          <w:proofErr w:type="spellStart"/>
          <w:r>
            <w:t>Mutigwe</w:t>
          </w:r>
          <w:proofErr w:type="spellEnd"/>
          <w:r>
            <w:t xml:space="preserve">, C., Cushing, D. &amp; Poggi, M. 2021. An analysis of the impact of President Trump’s tweets on the DJIA and S&amp;P 500 using machine learning and sentiment analysis. </w:t>
          </w:r>
          <w:r>
            <w:rPr>
              <w:i/>
              <w:iCs/>
            </w:rPr>
            <w:t>Journal of Behavioural and Experimental Finance</w:t>
          </w:r>
          <w:r>
            <w:t>. DOI: 10.1016/j.jbef.2020.100447.</w:t>
          </w:r>
        </w:p>
        <w:p w14:paraId="7D30BDA5" w14:textId="77777777" w:rsidR="00D3383A" w:rsidRDefault="00D3383A">
          <w:pPr>
            <w:divId w:val="1633487214"/>
          </w:pPr>
          <w:proofErr w:type="spellStart"/>
          <w:r>
            <w:lastRenderedPageBreak/>
            <w:t>Kotzé</w:t>
          </w:r>
          <w:proofErr w:type="spellEnd"/>
          <w:r>
            <w:t>, K. 2020. Available: https://kevin-kotze.gitlab.io/tsm/ts-8-note/ [2022, February 23].</w:t>
          </w:r>
        </w:p>
        <w:p w14:paraId="51E86444" w14:textId="77777777" w:rsidR="00D3383A" w:rsidRDefault="00D3383A">
          <w:pPr>
            <w:divId w:val="1320377833"/>
          </w:pPr>
          <w:proofErr w:type="spellStart"/>
          <w:r>
            <w:t>Kotzé</w:t>
          </w:r>
          <w:proofErr w:type="spellEnd"/>
          <w:r>
            <w:t>, K. 2021. Available: https://kevinkotze.github.io/ts-12-tut/ [2022, February 09].</w:t>
          </w:r>
        </w:p>
        <w:p w14:paraId="5B5B7252" w14:textId="77777777" w:rsidR="00D3383A" w:rsidRDefault="00D3383A">
          <w:pPr>
            <w:divId w:val="1412047683"/>
          </w:pPr>
          <w:r>
            <w:t xml:space="preserve">Le, Q. &amp; </w:t>
          </w:r>
          <w:proofErr w:type="spellStart"/>
          <w:r>
            <w:t>Mikolov</w:t>
          </w:r>
          <w:proofErr w:type="spellEnd"/>
          <w:r>
            <w:t xml:space="preserve">, T. 2014. </w:t>
          </w:r>
          <w:r>
            <w:rPr>
              <w:i/>
              <w:iCs/>
            </w:rPr>
            <w:t>Distributed Representations of Sentences and Documents</w:t>
          </w:r>
          <w:r>
            <w:t>.</w:t>
          </w:r>
        </w:p>
        <w:p w14:paraId="5E3DAA06" w14:textId="77777777" w:rsidR="00D3383A" w:rsidRDefault="00D3383A">
          <w:pPr>
            <w:divId w:val="1490176543"/>
          </w:pPr>
          <w:r>
            <w:t xml:space="preserve">Liu, C., Wang, J., Xiao, D. &amp; Liang, Q. 2016. Forecasting S&amp;P 500 Stock Index Using Statistical Learning Models. </w:t>
          </w:r>
          <w:r>
            <w:rPr>
              <w:i/>
              <w:iCs/>
            </w:rPr>
            <w:t>Open Journal of Statistics</w:t>
          </w:r>
          <w:r>
            <w:t>. 06(06):1067–1075. DOI: 10.4236/ojs.2016.66086.</w:t>
          </w:r>
        </w:p>
        <w:p w14:paraId="7EB09A24" w14:textId="77777777" w:rsidR="00D3383A" w:rsidRDefault="00D3383A">
          <w:pPr>
            <w:divId w:val="799609433"/>
          </w:pPr>
          <w:r>
            <w:t xml:space="preserve">Maligkris, A. 2017. </w:t>
          </w:r>
          <w:r>
            <w:rPr>
              <w:i/>
              <w:iCs/>
            </w:rPr>
            <w:t>Political Speeches and Stock Market Outcomes</w:t>
          </w:r>
          <w:r>
            <w:t>. Miami.</w:t>
          </w:r>
        </w:p>
        <w:p w14:paraId="581661D8" w14:textId="77777777" w:rsidR="00D3383A" w:rsidRDefault="00D3383A">
          <w:pPr>
            <w:divId w:val="1990405136"/>
          </w:pPr>
          <w:r>
            <w:t xml:space="preserve">Marais, W. 2022. </w:t>
          </w:r>
          <w:r>
            <w:rPr>
              <w:i/>
              <w:iCs/>
            </w:rPr>
            <w:t>Introduction to R</w:t>
          </w:r>
          <w:r>
            <w:t>. Available: https://github.com/WihanZA/Intro_to_R_2022 [2022, February 02].</w:t>
          </w:r>
        </w:p>
        <w:p w14:paraId="6DB48497" w14:textId="77777777" w:rsidR="00D3383A" w:rsidRDefault="00D3383A">
          <w:pPr>
            <w:divId w:val="2131435452"/>
          </w:pPr>
          <w:proofErr w:type="spellStart"/>
          <w:r>
            <w:t>Mikolov</w:t>
          </w:r>
          <w:proofErr w:type="spellEnd"/>
          <w:r>
            <w:t xml:space="preserve">, T., Chen, K., </w:t>
          </w:r>
          <w:proofErr w:type="spellStart"/>
          <w:r>
            <w:t>Corrado</w:t>
          </w:r>
          <w:proofErr w:type="spellEnd"/>
          <w:r>
            <w:t xml:space="preserve">, G. &amp; Dean, J. 2013a. </w:t>
          </w:r>
          <w:r>
            <w:rPr>
              <w:i/>
              <w:iCs/>
            </w:rPr>
            <w:t>Distributed Representations of Words and Phrases and their Compositionality</w:t>
          </w:r>
          <w:r>
            <w:t>. Available: https://proceedings.neurips.cc/paper/2013/file/9aa42b31882ec039965f3c4923ce901b-Paper.pdf [2022, May 31].</w:t>
          </w:r>
        </w:p>
        <w:p w14:paraId="414F8EFD" w14:textId="77777777" w:rsidR="00D3383A" w:rsidRDefault="00D3383A">
          <w:pPr>
            <w:divId w:val="59134889"/>
          </w:pPr>
          <w:proofErr w:type="spellStart"/>
          <w:r>
            <w:t>Mikolov</w:t>
          </w:r>
          <w:proofErr w:type="spellEnd"/>
          <w:r>
            <w:t xml:space="preserve">, T., Chen, K., </w:t>
          </w:r>
          <w:proofErr w:type="spellStart"/>
          <w:r>
            <w:t>Corrado</w:t>
          </w:r>
          <w:proofErr w:type="spellEnd"/>
          <w:r>
            <w:t xml:space="preserve">, G. &amp; Dean, J. 2013b. </w:t>
          </w:r>
          <w:r>
            <w:rPr>
              <w:i/>
              <w:iCs/>
            </w:rPr>
            <w:t>Efficient Estimation of Word Representations in Vector Space</w:t>
          </w:r>
          <w:r>
            <w:t>. Available: http://ronan.collobert.com/senna/.</w:t>
          </w:r>
        </w:p>
        <w:p w14:paraId="242D5CC0" w14:textId="77777777" w:rsidR="00D3383A" w:rsidRDefault="00D3383A">
          <w:pPr>
            <w:divId w:val="259996429"/>
          </w:pPr>
          <w:r>
            <w:t xml:space="preserve">Nelson, D.B. 1991. </w:t>
          </w:r>
          <w:r>
            <w:rPr>
              <w:i/>
              <w:iCs/>
            </w:rPr>
            <w:t>Conditional Heteroskedasticity in Asset Returns: A New Approach</w:t>
          </w:r>
          <w:r>
            <w:t>.</w:t>
          </w:r>
        </w:p>
        <w:p w14:paraId="7B4BE73F" w14:textId="77777777" w:rsidR="00D3383A" w:rsidRDefault="00D3383A">
          <w:pPr>
            <w:divId w:val="2025861238"/>
          </w:pPr>
          <w:proofErr w:type="spellStart"/>
          <w:r>
            <w:t>Pano</w:t>
          </w:r>
          <w:proofErr w:type="spellEnd"/>
          <w:r>
            <w:t xml:space="preserve">, T. &amp; </w:t>
          </w:r>
          <w:proofErr w:type="spellStart"/>
          <w:r>
            <w:t>Kashef</w:t>
          </w:r>
          <w:proofErr w:type="spellEnd"/>
          <w:r>
            <w:t xml:space="preserve">, R. 2020. A complete </w:t>
          </w:r>
          <w:proofErr w:type="spellStart"/>
          <w:r>
            <w:t>vader</w:t>
          </w:r>
          <w:proofErr w:type="spellEnd"/>
          <w:r>
            <w:t xml:space="preserve">-based sentiment analysis of bitcoin (BTC) tweets during the ERA of COVID-19. </w:t>
          </w:r>
          <w:r>
            <w:rPr>
              <w:i/>
              <w:iCs/>
            </w:rPr>
            <w:t>Big Data and Cognitive Computing</w:t>
          </w:r>
          <w:r>
            <w:t>. 4(4):1–17. DOI: 10.3390/bdcc4040033.</w:t>
          </w:r>
        </w:p>
        <w:p w14:paraId="29F35041" w14:textId="77777777" w:rsidR="00D3383A" w:rsidRDefault="00D3383A">
          <w:pPr>
            <w:divId w:val="896935676"/>
          </w:pPr>
          <w:proofErr w:type="spellStart"/>
          <w:r>
            <w:t>Purevdagva</w:t>
          </w:r>
          <w:proofErr w:type="spellEnd"/>
          <w:r>
            <w:t xml:space="preserve">, C., Zhao, R., Huang, P. &amp; Mahoney, W. 2020. A machine-learning based framework for detection of fake political speech. </w:t>
          </w:r>
          <w:r>
            <w:rPr>
              <w:i/>
              <w:iCs/>
            </w:rPr>
            <w:t>IEEE 14th International Conference on Big Data Science and Engineering</w:t>
          </w:r>
          <w:r>
            <w:t>. DOI: 10.1109/BigDataSE50710.2020.00019.</w:t>
          </w:r>
        </w:p>
        <w:p w14:paraId="765A8488" w14:textId="77777777" w:rsidR="00D3383A" w:rsidRDefault="00D3383A">
          <w:pPr>
            <w:divId w:val="883833952"/>
          </w:pPr>
          <w:r>
            <w:t xml:space="preserve">Qin, C. &amp; Ji J. 2018. </w:t>
          </w:r>
          <w:r>
            <w:rPr>
              <w:i/>
              <w:iCs/>
            </w:rPr>
            <w:t>Natural Language Processing and Event-driven Stock Prediction</w:t>
          </w:r>
          <w:r>
            <w:t>. Available: http://cs230.stanford.edu/projects_spring_2018/reports/8290001.pdf [2022, February 28].</w:t>
          </w:r>
        </w:p>
        <w:p w14:paraId="099B5B15" w14:textId="77777777" w:rsidR="00D3383A" w:rsidRDefault="00D3383A">
          <w:pPr>
            <w:divId w:val="1165509570"/>
          </w:pPr>
          <w:proofErr w:type="spellStart"/>
          <w:r>
            <w:t>Řeh</w:t>
          </w:r>
          <w:proofErr w:type="spellEnd"/>
          <w:r>
            <w:t xml:space="preserve"> </w:t>
          </w:r>
          <w:proofErr w:type="spellStart"/>
          <w:r>
            <w:t>uřek</w:t>
          </w:r>
          <w:proofErr w:type="spellEnd"/>
          <w:r>
            <w:t xml:space="preserve">, R. &amp; Sojka, P. 2010. Software Framework for Topic Modelling with Large Corpora. In </w:t>
          </w:r>
          <w:r>
            <w:rPr>
              <w:i/>
              <w:iCs/>
            </w:rPr>
            <w:t>Proceedings of the LREC 2010 Workshop on New Challenges for NLP Frameworks</w:t>
          </w:r>
          <w:r>
            <w:t>. Valletta, Malta: ELRA. 45–50.</w:t>
          </w:r>
        </w:p>
        <w:p w14:paraId="2801E9E8" w14:textId="77777777" w:rsidR="00D3383A" w:rsidRDefault="00D3383A">
          <w:pPr>
            <w:divId w:val="2035886491"/>
          </w:pPr>
          <w:r>
            <w:t xml:space="preserve">Ren, R., Wu, D.D. &amp; Liu, T. 2019. Forecasting stock market movement direction using sentiment analysis and support vector machine. </w:t>
          </w:r>
          <w:r>
            <w:rPr>
              <w:i/>
              <w:iCs/>
            </w:rPr>
            <w:t>IEEE Systems Journal</w:t>
          </w:r>
          <w:r>
            <w:t>. 13(1):760–770. DOI: 10.1109/JSYST.2018.2794462.</w:t>
          </w:r>
        </w:p>
        <w:p w14:paraId="6C772260" w14:textId="77777777" w:rsidR="00D3383A" w:rsidRDefault="00D3383A">
          <w:pPr>
            <w:divId w:val="1067265845"/>
          </w:pPr>
          <w:proofErr w:type="spellStart"/>
          <w:r>
            <w:t>Sazedj</w:t>
          </w:r>
          <w:proofErr w:type="spellEnd"/>
          <w:r>
            <w:t xml:space="preserve">, S. &amp; Tavares, J. 2011. HOPE, CHANGE, AND FINANCIAL MARKETS: CAN OBAMA’S WORDS DRIVE THE MARKET? </w:t>
          </w:r>
          <w:r>
            <w:rPr>
              <w:i/>
              <w:iCs/>
            </w:rPr>
            <w:t>Centre for Economic Policy Research: Financial Economics and Public Policy Discussion Paper Series</w:t>
          </w:r>
          <w:r>
            <w:t>. (8713). Available: www.cepr.org.</w:t>
          </w:r>
        </w:p>
        <w:p w14:paraId="316EA673" w14:textId="77777777" w:rsidR="00D3383A" w:rsidRDefault="00D3383A">
          <w:pPr>
            <w:divId w:val="366953476"/>
          </w:pPr>
          <w:proofErr w:type="spellStart"/>
          <w:r>
            <w:t>Shelar</w:t>
          </w:r>
          <w:proofErr w:type="spellEnd"/>
          <w:r>
            <w:t xml:space="preserve">, A. &amp; Huang, C.Y. 2018. Sentiment analysis of twitter data. In </w:t>
          </w:r>
          <w:r>
            <w:rPr>
              <w:i/>
              <w:iCs/>
            </w:rPr>
            <w:t>Proceedings - 2018 International Conference on Computational Science and Computational Intelligence, CSCI 2018</w:t>
          </w:r>
          <w:r>
            <w:t>. Institute of Electrical and Electronics Engineers Inc. 1301–1302. DOI: 10.1109/CSCI46756.2018.00252.</w:t>
          </w:r>
        </w:p>
        <w:p w14:paraId="7CF46111" w14:textId="77777777" w:rsidR="00D3383A" w:rsidRDefault="00D3383A">
          <w:pPr>
            <w:divId w:val="1649557406"/>
          </w:pPr>
          <w:r>
            <w:t xml:space="preserve">Shi, B., Zhao, J. &amp; Xu, K. 2019. A Word2vec model for sentiment analysis of Weibo. In </w:t>
          </w:r>
          <w:r>
            <w:rPr>
              <w:i/>
              <w:iCs/>
            </w:rPr>
            <w:t>16th International Conference on Service Systems and Service Management (ICSSSM)</w:t>
          </w:r>
          <w:r>
            <w:t>. Available: https://ieeexplore.ieee.org/stamp/stamp.jsp?arnumber=8887652&amp;casa_token=2CYAr-GgtaMAAAAA:QI03O84FaMMLu2hT03Ysq8IWROXj5OcQu0zFcbAXfiFnDCNvcKBdGTOQp3Xc1gkO3zmPKk7bock_ [2022, February 28].</w:t>
          </w:r>
        </w:p>
        <w:p w14:paraId="463CBA78" w14:textId="77777777" w:rsidR="00D3383A" w:rsidRDefault="00D3383A">
          <w:pPr>
            <w:divId w:val="696126917"/>
          </w:pPr>
          <w:proofErr w:type="spellStart"/>
          <w:r>
            <w:t>Sohangir</w:t>
          </w:r>
          <w:proofErr w:type="spellEnd"/>
          <w:r>
            <w:t xml:space="preserve">, S., Petty, N. &amp; Wang, Di. 2018. Financial Sentiment Lexicon Analysis. In </w:t>
          </w:r>
          <w:r>
            <w:rPr>
              <w:i/>
              <w:iCs/>
            </w:rPr>
            <w:t>Proceedings - 12th IEEE International Conference on Semantic Computing, ICSC 2018</w:t>
          </w:r>
          <w:r>
            <w:t>. V. 2018-January. Institute of Electrical and Electronics Engineers Inc. 286–289. DOI: 10.1109/ICSC.2018.00052.</w:t>
          </w:r>
        </w:p>
        <w:p w14:paraId="22CA59A6" w14:textId="77777777" w:rsidR="00D3383A" w:rsidRDefault="00D3383A">
          <w:pPr>
            <w:divId w:val="930357639"/>
          </w:pPr>
          <w:proofErr w:type="spellStart"/>
          <w:r>
            <w:lastRenderedPageBreak/>
            <w:t>Sohangir</w:t>
          </w:r>
          <w:proofErr w:type="spellEnd"/>
          <w:r>
            <w:t xml:space="preserve">, S., Wang, D., </w:t>
          </w:r>
          <w:proofErr w:type="spellStart"/>
          <w:r>
            <w:t>Pomeranets</w:t>
          </w:r>
          <w:proofErr w:type="spellEnd"/>
          <w:r>
            <w:t xml:space="preserve">, A. &amp; </w:t>
          </w:r>
          <w:proofErr w:type="spellStart"/>
          <w:r>
            <w:t>Khoshgoftaar</w:t>
          </w:r>
          <w:proofErr w:type="spellEnd"/>
          <w:r>
            <w:t xml:space="preserve">, T.M. 2018. Big Data: Deep Learning for financial sentiment analysis. </w:t>
          </w:r>
          <w:r>
            <w:rPr>
              <w:i/>
              <w:iCs/>
            </w:rPr>
            <w:t>Journal of Big Data</w:t>
          </w:r>
          <w:r>
            <w:t>. 5(1). DOI: 10.1186/s40537-017-0111-6.</w:t>
          </w:r>
        </w:p>
        <w:p w14:paraId="47DDF6CB" w14:textId="77777777" w:rsidR="00D3383A" w:rsidRDefault="00D3383A">
          <w:pPr>
            <w:divId w:val="1270553817"/>
          </w:pPr>
          <w:r>
            <w:t xml:space="preserve">Tiwari, A.K., Raheem, I.D. &amp; Kang, S.H. 2019. Time-varying dynamic conditional correlation between stock and cryptocurrency markets using the copula-ADCC-EGARCH model. </w:t>
          </w:r>
          <w:proofErr w:type="spellStart"/>
          <w:r>
            <w:rPr>
              <w:i/>
              <w:iCs/>
            </w:rPr>
            <w:t>Physica</w:t>
          </w:r>
          <w:proofErr w:type="spellEnd"/>
          <w:r>
            <w:rPr>
              <w:i/>
              <w:iCs/>
            </w:rPr>
            <w:t xml:space="preserve"> A: Statistical Mechanics and its Applications</w:t>
          </w:r>
          <w:r>
            <w:t>. 535. DOI: 10.1016/j.physa.2019.122295.</w:t>
          </w:r>
        </w:p>
        <w:p w14:paraId="29519A25" w14:textId="77777777" w:rsidR="00D3383A" w:rsidRDefault="00D3383A">
          <w:pPr>
            <w:divId w:val="1032195703"/>
          </w:pPr>
          <w:r>
            <w:t xml:space="preserve">Vargas, M.R., de Lima, B.S.L.P. &amp; </w:t>
          </w:r>
          <w:proofErr w:type="spellStart"/>
          <w:r>
            <w:t>Evsukoff</w:t>
          </w:r>
          <w:proofErr w:type="spellEnd"/>
          <w:r>
            <w:t xml:space="preserve">, A.G. 2017. Deep learning for stock market prediction from financial news articles. In </w:t>
          </w:r>
          <w:r>
            <w:rPr>
              <w:i/>
              <w:iCs/>
            </w:rPr>
            <w:t>2017 IEEE International Conference on Computational Intelligence and Virtual Environments for Measurement Systems and Applications, CIVEMSA 2017 - Proceedings</w:t>
          </w:r>
          <w:r>
            <w:t>. Institute of Electrical and Electronics Engineers Inc. 60–65. DOI: 10.1109/CIVEMSA.2017.7995302.</w:t>
          </w:r>
        </w:p>
        <w:p w14:paraId="3A935376" w14:textId="77777777" w:rsidR="00D3383A" w:rsidRDefault="00D3383A">
          <w:pPr>
            <w:divId w:val="75829639"/>
          </w:pPr>
          <w:r>
            <w:t xml:space="preserve">Woolley, J. &amp; Peters, G. n.d. </w:t>
          </w:r>
          <w:r>
            <w:rPr>
              <w:i/>
              <w:iCs/>
            </w:rPr>
            <w:t>The American Presidency Project</w:t>
          </w:r>
          <w:r>
            <w:t>. Available: https://www.presidency.ucsb.edu/ [2022, January 05].</w:t>
          </w:r>
        </w:p>
        <w:p w14:paraId="40F59D6D" w14:textId="77777777" w:rsidR="00D3383A" w:rsidRDefault="00D3383A">
          <w:pPr>
            <w:divId w:val="2121948296"/>
          </w:pPr>
          <w:r>
            <w:t xml:space="preserve">Yahoo Finance. n.d. </w:t>
          </w:r>
          <w:r>
            <w:rPr>
              <w:i/>
              <w:iCs/>
            </w:rPr>
            <w:t>Yahoo Finance: S&amp;P 500</w:t>
          </w:r>
          <w:r>
            <w:t>. Available: https://finance.yahoo.com/quote/%5EGSPC/history?period1=-1325635200&amp;period2=1641340800&amp;interval=1d&amp;filter=history&amp;frequency=1d&amp;includeAdjustedClose=true [2022, January 05].</w:t>
          </w:r>
        </w:p>
        <w:p w14:paraId="29A523FC" w14:textId="77777777" w:rsidR="00D3383A" w:rsidRDefault="00D3383A">
          <w:pPr>
            <w:divId w:val="1712267645"/>
          </w:pPr>
          <w:r>
            <w:t xml:space="preserve">Zubair, S. &amp; </w:t>
          </w:r>
          <w:proofErr w:type="spellStart"/>
          <w:r>
            <w:t>Cios</w:t>
          </w:r>
          <w:proofErr w:type="spellEnd"/>
          <w:r>
            <w:t xml:space="preserve">, K.J. 2015. Extracting news sentiment and establishing its relationship with the S&amp;P 500 index. In </w:t>
          </w:r>
          <w:r>
            <w:rPr>
              <w:i/>
              <w:iCs/>
            </w:rPr>
            <w:t>Proceedings of the Annual Hawaii International Conference on System Sciences</w:t>
          </w:r>
          <w:r>
            <w:t>. V. 2015-March. IEEE Computer Society. 969–975. DOI: 10.1109/HICSS.2015.120.</w:t>
          </w:r>
        </w:p>
        <w:p w14:paraId="303C205D" w14:textId="3F6235AA" w:rsidR="009443E0" w:rsidRDefault="00D3383A" w:rsidP="009443E0">
          <w:pPr>
            <w:rPr>
              <w:lang w:eastAsia="en-US"/>
            </w:rPr>
          </w:pPr>
          <w:r>
            <w:t> </w:t>
          </w:r>
        </w:p>
      </w:sdtContent>
    </w:sdt>
    <w:p w14:paraId="0F3D7FCD" w14:textId="455CA02F" w:rsidR="009443E0" w:rsidRDefault="009443E0" w:rsidP="009443E0">
      <w:pPr>
        <w:rPr>
          <w:lang w:eastAsia="en-US"/>
        </w:rPr>
      </w:pPr>
    </w:p>
    <w:p w14:paraId="0D79F435" w14:textId="1A9A5386" w:rsidR="009443E0" w:rsidRDefault="009443E0" w:rsidP="009443E0">
      <w:pPr>
        <w:rPr>
          <w:lang w:eastAsia="en-US"/>
        </w:rPr>
      </w:pPr>
    </w:p>
    <w:p w14:paraId="2D82ECFC" w14:textId="12CA46F5" w:rsidR="009443E0" w:rsidRDefault="009443E0" w:rsidP="009443E0">
      <w:pPr>
        <w:rPr>
          <w:lang w:eastAsia="en-US"/>
        </w:rPr>
      </w:pPr>
    </w:p>
    <w:p w14:paraId="7510DC73" w14:textId="77777777" w:rsidR="009443E0" w:rsidRPr="009443E0" w:rsidRDefault="009443E0" w:rsidP="009443E0">
      <w:pPr>
        <w:rPr>
          <w:lang w:eastAsia="en-US"/>
        </w:rPr>
      </w:pPr>
    </w:p>
    <w:p w14:paraId="345E047C" w14:textId="1B18813E" w:rsidR="00BD5692" w:rsidRPr="00D32828" w:rsidRDefault="00BD5692" w:rsidP="00D32828"/>
    <w:p w14:paraId="611AF44E" w14:textId="3272AA53" w:rsidR="00BD5692" w:rsidRDefault="00BD5692" w:rsidP="00BD5692">
      <w:pPr>
        <w:pStyle w:val="Heading1"/>
        <w:numPr>
          <w:ilvl w:val="0"/>
          <w:numId w:val="0"/>
        </w:numPr>
      </w:pPr>
      <w:bookmarkStart w:id="0" w:name="_Appendix"/>
      <w:bookmarkEnd w:id="0"/>
    </w:p>
    <w:p w14:paraId="223403AC" w14:textId="557CDB31" w:rsidR="00BD5692" w:rsidRPr="00F620D7" w:rsidRDefault="00BD5692" w:rsidP="008911A4"/>
    <w:p w14:paraId="198FAFD8" w14:textId="77777777" w:rsidR="00BD5692" w:rsidRDefault="00BD5692" w:rsidP="00C40C49">
      <w:pPr>
        <w:jc w:val="center"/>
      </w:pPr>
    </w:p>
    <w:sectPr w:rsidR="00BD5692" w:rsidSect="00C40C49">
      <w:headerReference w:type="firs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BEF5B" w14:textId="77777777" w:rsidR="009429BD" w:rsidRDefault="009429BD" w:rsidP="00C40C49">
      <w:r>
        <w:separator/>
      </w:r>
    </w:p>
  </w:endnote>
  <w:endnote w:type="continuationSeparator" w:id="0">
    <w:p w14:paraId="1D38237D" w14:textId="77777777" w:rsidR="009429BD" w:rsidRDefault="009429BD" w:rsidP="00C40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9FD75" w14:textId="77777777" w:rsidR="009429BD" w:rsidRDefault="009429BD" w:rsidP="00C40C49">
      <w:r>
        <w:separator/>
      </w:r>
    </w:p>
  </w:footnote>
  <w:footnote w:type="continuationSeparator" w:id="0">
    <w:p w14:paraId="3FD61D3D" w14:textId="77777777" w:rsidR="009429BD" w:rsidRDefault="009429BD" w:rsidP="00C40C49">
      <w:r>
        <w:continuationSeparator/>
      </w:r>
    </w:p>
  </w:footnote>
  <w:footnote w:id="1">
    <w:p w14:paraId="407DAAA9" w14:textId="77777777" w:rsidR="00BD5692" w:rsidRDefault="00BD5692" w:rsidP="002E512A">
      <w:pPr>
        <w:pStyle w:val="FootnoteText"/>
      </w:pPr>
      <w:r>
        <w:rPr>
          <w:rStyle w:val="FootnoteReference"/>
        </w:rPr>
        <w:footnoteRef/>
      </w:r>
      <w:r>
        <w:t xml:space="preserve"> ‘Linguistic factors’ in this sense is intended to mean any and all patterns that can be detected in spoken language including verbiage, lexicon, tone, register, sentence length, word combination etc.</w:t>
      </w:r>
    </w:p>
  </w:footnote>
  <w:footnote w:id="2">
    <w:p w14:paraId="3008F2AE" w14:textId="77777777" w:rsidR="00BD5692" w:rsidRPr="006B3331" w:rsidRDefault="00BD5692">
      <w:pPr>
        <w:pStyle w:val="FootnoteText"/>
        <w:rPr>
          <w:lang w:val="en-US"/>
        </w:rPr>
      </w:pPr>
      <w:r>
        <w:rPr>
          <w:rStyle w:val="FootnoteReference"/>
        </w:rPr>
        <w:footnoteRef/>
      </w:r>
      <w:r>
        <w:t xml:space="preserve"> </w:t>
      </w:r>
      <w:r>
        <w:rPr>
          <w:lang w:val="en-US"/>
        </w:rPr>
        <w:t xml:space="preserve">‘Stopwords’ are words that commonly occur across all speech and therefore only create noise in the data. Some examples are ‘the’, ‘it’, ‘they’ and ‘and’. </w:t>
      </w:r>
    </w:p>
  </w:footnote>
  <w:footnote w:id="3">
    <w:p w14:paraId="6252DC85" w14:textId="77777777" w:rsidR="00BD5692" w:rsidRPr="006B3331" w:rsidRDefault="00BD5692">
      <w:pPr>
        <w:pStyle w:val="FootnoteText"/>
        <w:rPr>
          <w:lang w:val="en-US"/>
        </w:rPr>
      </w:pPr>
      <w:r>
        <w:rPr>
          <w:rStyle w:val="FootnoteReference"/>
        </w:rPr>
        <w:footnoteRef/>
      </w:r>
      <w:r>
        <w:t xml:space="preserve"> </w:t>
      </w:r>
      <w:r>
        <w:rPr>
          <w:lang w:val="en-US"/>
        </w:rPr>
        <w:t xml:space="preserve">‘Tokenizing’ refers to the splitting of words into tokens that have linguistic importance, for example the words ‘terrorism’, ‘terrorist’ and ‘terror’ may all be tokenized to ‘terror’. Thus, the core concept of the word is captured while also simplifying the dataset. </w:t>
      </w:r>
    </w:p>
  </w:footnote>
  <w:footnote w:id="4">
    <w:p w14:paraId="1FE2B5F5" w14:textId="77777777" w:rsidR="00BD5692" w:rsidRPr="00A358EE" w:rsidRDefault="00BD5692">
      <w:pPr>
        <w:pStyle w:val="FootnoteText"/>
        <w:rPr>
          <w:lang w:val="en-US"/>
        </w:rPr>
      </w:pPr>
      <w:r>
        <w:rPr>
          <w:rStyle w:val="FootnoteReference"/>
        </w:rPr>
        <w:footnoteRef/>
      </w:r>
      <w:r>
        <w:t xml:space="preserve"> ‘Stemming’ refers to the removal of suffixes to reduce the complexity of a dataset. </w:t>
      </w:r>
    </w:p>
  </w:footnote>
  <w:footnote w:id="5">
    <w:p w14:paraId="0D92222A" w14:textId="77777777" w:rsidR="00BD5692" w:rsidRPr="005A5ADC" w:rsidRDefault="00BD5692">
      <w:pPr>
        <w:pStyle w:val="FootnoteText"/>
        <w:rPr>
          <w:lang w:val="en-US"/>
        </w:rPr>
      </w:pPr>
      <w:r>
        <w:rPr>
          <w:rStyle w:val="FootnoteReference"/>
        </w:rPr>
        <w:footnoteRef/>
      </w:r>
      <w:r>
        <w:t xml:space="preserve"> </w:t>
      </w:r>
      <w:r>
        <w:rPr>
          <w:lang w:val="en-US"/>
        </w:rPr>
        <w:t>HTML tags include paragraphing and spacing indicators for computers to interpret such as ‘&lt;p&gt;’ and ‘&lt;/p&gt;’.</w:t>
      </w:r>
    </w:p>
  </w:footnote>
  <w:footnote w:id="6">
    <w:p w14:paraId="3A355C2E" w14:textId="77777777" w:rsidR="00BD5692" w:rsidRPr="00356D5A" w:rsidRDefault="00BD5692">
      <w:pPr>
        <w:pStyle w:val="FootnoteText"/>
        <w:rPr>
          <w:lang w:val="en-US"/>
        </w:rPr>
      </w:pPr>
      <w:r>
        <w:rPr>
          <w:rStyle w:val="FootnoteReference"/>
        </w:rPr>
        <w:footnoteRef/>
      </w:r>
      <w:r>
        <w:t xml:space="preserve"> </w:t>
      </w:r>
      <w:r>
        <w:rPr>
          <w:lang w:val="en-US"/>
        </w:rPr>
        <w:t>These were tags such as ‘&lt;em&gt;Laughter&lt;/em&gt;’ and ‘&lt;em&gt;Applause&lt;/em&gt;’.</w:t>
      </w:r>
    </w:p>
  </w:footnote>
  <w:footnote w:id="7">
    <w:p w14:paraId="2C1E3005" w14:textId="77777777" w:rsidR="00BD5692" w:rsidRPr="00E75DD3" w:rsidRDefault="00BD5692">
      <w:pPr>
        <w:pStyle w:val="FootnoteText"/>
        <w:rPr>
          <w:lang w:val="en-US"/>
        </w:rPr>
      </w:pPr>
      <w:r>
        <w:rPr>
          <w:rStyle w:val="FootnoteReference"/>
        </w:rPr>
        <w:footnoteRef/>
      </w:r>
      <w:r>
        <w:t xml:space="preserve"> </w:t>
      </w:r>
      <w:r>
        <w:rPr>
          <w:lang w:val="en-US"/>
        </w:rPr>
        <w:t xml:space="preserve">Stopwords are words that commonly occur in the English language and are therefore unlikely to contain any sort of signal and thus constitute only noise. </w:t>
      </w:r>
    </w:p>
  </w:footnote>
  <w:footnote w:id="8">
    <w:p w14:paraId="1D250B75" w14:textId="56A8B509" w:rsidR="00BD5692" w:rsidRPr="0003541E" w:rsidRDefault="00BD5692">
      <w:pPr>
        <w:pStyle w:val="FootnoteText"/>
        <w:rPr>
          <w:lang w:val="en-US"/>
        </w:rPr>
      </w:pPr>
      <w:r w:rsidRPr="005822BE">
        <w:rPr>
          <w:rStyle w:val="FootnoteReference"/>
        </w:rPr>
        <w:footnoteRef/>
      </w:r>
      <w:r w:rsidRPr="005822BE">
        <w:t xml:space="preserve"> </w:t>
      </w:r>
      <w:r w:rsidRPr="005822BE">
        <w:rPr>
          <w:lang w:val="en-US"/>
        </w:rPr>
        <w:t>The goal of this project is to create a model that can predict future S&amp;P 500 returns. Thus, to include a proxy for date (in this case in the date trending stdVol) would cause overfitting since dates do not hold any information relevant to the S&amp;P 500 returns</w:t>
      </w:r>
      <w:r w:rsidR="005822BE">
        <w:rPr>
          <w:lang w:val="en-US"/>
        </w:rPr>
        <w:t xml:space="preserve"> besides price or volatility trends</w:t>
      </w:r>
      <w:r w:rsidRPr="005822BE">
        <w:rPr>
          <w:lang w:val="en-US"/>
        </w:rPr>
        <w:t>.</w:t>
      </w:r>
      <w:r>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B2117" w14:textId="77777777" w:rsidR="00C40C49" w:rsidRDefault="00C40C49">
    <w:pPr>
      <w:pStyle w:val="Header"/>
    </w:pPr>
    <w:r>
      <w:rPr>
        <w:noProof/>
      </w:rPr>
      <w:drawing>
        <wp:anchor distT="0" distB="0" distL="114300" distR="114300" simplePos="0" relativeHeight="251659264" behindDoc="1" locked="0" layoutInCell="1" allowOverlap="1" wp14:anchorId="05049107" wp14:editId="1B3C6E72">
          <wp:simplePos x="0" y="0"/>
          <wp:positionH relativeFrom="column">
            <wp:posOffset>-943583</wp:posOffset>
          </wp:positionH>
          <wp:positionV relativeFrom="paragraph">
            <wp:posOffset>-448148</wp:posOffset>
          </wp:positionV>
          <wp:extent cx="7580630" cy="1562100"/>
          <wp:effectExtent l="0" t="0" r="1270" b="0"/>
          <wp:wrapTight wrapText="bothSides">
            <wp:wrapPolygon edited="0">
              <wp:start x="0" y="0"/>
              <wp:lineTo x="0" y="21424"/>
              <wp:lineTo x="21567" y="21424"/>
              <wp:lineTo x="21567"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
                    <a:extLst>
                      <a:ext uri="{28A0092B-C50C-407E-A947-70E740481C1C}">
                        <a14:useLocalDpi xmlns:a14="http://schemas.microsoft.com/office/drawing/2010/main" val="0"/>
                      </a:ext>
                    </a:extLst>
                  </a:blip>
                  <a:srcRect t="18237" b="19431"/>
                  <a:stretch/>
                </pic:blipFill>
                <pic:spPr bwMode="auto">
                  <a:xfrm>
                    <a:off x="0" y="0"/>
                    <a:ext cx="75806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3AC5"/>
    <w:multiLevelType w:val="multilevel"/>
    <w:tmpl w:val="B324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2115A"/>
    <w:multiLevelType w:val="multilevel"/>
    <w:tmpl w:val="4DFC48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4C9725F"/>
    <w:multiLevelType w:val="multilevel"/>
    <w:tmpl w:val="099038C6"/>
    <w:lvl w:ilvl="0">
      <w:start w:val="2"/>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42531B9D"/>
    <w:multiLevelType w:val="multilevel"/>
    <w:tmpl w:val="2DD6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0E7CF6"/>
    <w:multiLevelType w:val="multilevel"/>
    <w:tmpl w:val="7DEC4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F870D5"/>
    <w:multiLevelType w:val="multilevel"/>
    <w:tmpl w:val="DC98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8E1B91"/>
    <w:multiLevelType w:val="multilevel"/>
    <w:tmpl w:val="269C8496"/>
    <w:lvl w:ilvl="0">
      <w:start w:val="1"/>
      <w:numFmt w:val="decimal"/>
      <w:lvlText w:val="%1."/>
      <w:lvlJc w:val="left"/>
      <w:pPr>
        <w:ind w:left="720" w:hanging="360"/>
      </w:pPr>
      <w:rPr>
        <w:rFonts w:hint="default"/>
      </w:rPr>
    </w:lvl>
    <w:lvl w:ilvl="1">
      <w:start w:val="1"/>
      <w:numFmt w:val="decimal"/>
      <w:pStyle w:val="Heading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C2F7BDC"/>
    <w:multiLevelType w:val="multilevel"/>
    <w:tmpl w:val="61D0C96A"/>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930509388">
    <w:abstractNumId w:val="7"/>
  </w:num>
  <w:num w:numId="2" w16cid:durableId="2007243191">
    <w:abstractNumId w:val="4"/>
  </w:num>
  <w:num w:numId="3" w16cid:durableId="703796675">
    <w:abstractNumId w:val="0"/>
  </w:num>
  <w:num w:numId="4" w16cid:durableId="370150999">
    <w:abstractNumId w:val="3"/>
  </w:num>
  <w:num w:numId="5" w16cid:durableId="1315060676">
    <w:abstractNumId w:val="5"/>
  </w:num>
  <w:num w:numId="6" w16cid:durableId="15234061">
    <w:abstractNumId w:val="6"/>
  </w:num>
  <w:num w:numId="7" w16cid:durableId="1882010961">
    <w:abstractNumId w:val="1"/>
  </w:num>
  <w:num w:numId="8" w16cid:durableId="886645235">
    <w:abstractNumId w:val="2"/>
  </w:num>
  <w:num w:numId="9" w16cid:durableId="1834757784">
    <w:abstractNumId w:val="7"/>
    <w:lvlOverride w:ilvl="0">
      <w:startOverride w:val="2"/>
    </w:lvlOverride>
    <w:lvlOverride w:ilvl="1">
      <w:startOverride w:val="3"/>
    </w:lvlOverride>
  </w:num>
  <w:num w:numId="10" w16cid:durableId="4669700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692"/>
    <w:rsid w:val="00060073"/>
    <w:rsid w:val="00063D5E"/>
    <w:rsid w:val="001B711A"/>
    <w:rsid w:val="001C2813"/>
    <w:rsid w:val="001F446A"/>
    <w:rsid w:val="002A08B2"/>
    <w:rsid w:val="002B40B0"/>
    <w:rsid w:val="002D5BB8"/>
    <w:rsid w:val="003A3DBB"/>
    <w:rsid w:val="003C3190"/>
    <w:rsid w:val="003F5C35"/>
    <w:rsid w:val="0043032B"/>
    <w:rsid w:val="00440439"/>
    <w:rsid w:val="00471381"/>
    <w:rsid w:val="00483180"/>
    <w:rsid w:val="00491A02"/>
    <w:rsid w:val="00525C62"/>
    <w:rsid w:val="00567924"/>
    <w:rsid w:val="0057263A"/>
    <w:rsid w:val="005822BE"/>
    <w:rsid w:val="005A0207"/>
    <w:rsid w:val="007811DD"/>
    <w:rsid w:val="007E63CB"/>
    <w:rsid w:val="008A0F9E"/>
    <w:rsid w:val="009429BD"/>
    <w:rsid w:val="009443E0"/>
    <w:rsid w:val="00AF11AB"/>
    <w:rsid w:val="00B01FCC"/>
    <w:rsid w:val="00B44871"/>
    <w:rsid w:val="00B71239"/>
    <w:rsid w:val="00BD5692"/>
    <w:rsid w:val="00BE4E79"/>
    <w:rsid w:val="00C40C49"/>
    <w:rsid w:val="00CF4664"/>
    <w:rsid w:val="00D2576B"/>
    <w:rsid w:val="00D3383A"/>
    <w:rsid w:val="00D94793"/>
    <w:rsid w:val="00DD2FEC"/>
    <w:rsid w:val="00DD3BC3"/>
    <w:rsid w:val="00DE0D82"/>
    <w:rsid w:val="00DE0FEE"/>
    <w:rsid w:val="00E76F07"/>
    <w:rsid w:val="00E93FF2"/>
    <w:rsid w:val="00F3241E"/>
    <w:rsid w:val="00FF327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B2B8"/>
  <w15:chartTrackingRefBased/>
  <w15:docId w15:val="{B90563ED-73EF-834B-B006-46CAC134E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C49"/>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D5692"/>
    <w:pPr>
      <w:keepNext/>
      <w:keepLines/>
      <w:numPr>
        <w:numId w:val="1"/>
      </w:numPr>
      <w:spacing w:before="240"/>
      <w:outlineLvl w:val="0"/>
    </w:pPr>
    <w:rPr>
      <w:rFonts w:eastAsiaTheme="majorEastAsia" w:cstheme="majorBidi"/>
      <w:color w:val="C00000"/>
      <w:sz w:val="32"/>
      <w:szCs w:val="32"/>
      <w:lang w:eastAsia="en-US"/>
    </w:rPr>
  </w:style>
  <w:style w:type="paragraph" w:styleId="Heading2">
    <w:name w:val="heading 2"/>
    <w:basedOn w:val="Normal"/>
    <w:next w:val="Normal"/>
    <w:link w:val="Heading2Char"/>
    <w:uiPriority w:val="9"/>
    <w:unhideWhenUsed/>
    <w:qFormat/>
    <w:rsid w:val="00BD5692"/>
    <w:pPr>
      <w:keepNext/>
      <w:keepLines/>
      <w:spacing w:before="40"/>
      <w:outlineLvl w:val="1"/>
    </w:pPr>
    <w:rPr>
      <w:rFonts w:eastAsiaTheme="majorEastAsia" w:cstheme="majorBidi"/>
      <w:color w:val="C00000"/>
      <w:sz w:val="26"/>
      <w:szCs w:val="26"/>
      <w:lang w:eastAsia="en-US"/>
    </w:rPr>
  </w:style>
  <w:style w:type="paragraph" w:styleId="Heading3">
    <w:name w:val="heading 3"/>
    <w:basedOn w:val="Heading2"/>
    <w:next w:val="Normal"/>
    <w:link w:val="Heading3Char"/>
    <w:uiPriority w:val="9"/>
    <w:unhideWhenUsed/>
    <w:qFormat/>
    <w:rsid w:val="00BD5692"/>
    <w:pPr>
      <w:numPr>
        <w:ilvl w:val="1"/>
        <w:numId w:val="6"/>
      </w:numPr>
      <w:outlineLvl w:val="2"/>
    </w:pPr>
    <w:rPr>
      <w:sz w:val="24"/>
      <w:lang w:eastAsia="en-GB"/>
    </w:rPr>
  </w:style>
  <w:style w:type="paragraph" w:styleId="Heading4">
    <w:name w:val="heading 4"/>
    <w:basedOn w:val="Heading3"/>
    <w:next w:val="Normal"/>
    <w:link w:val="Heading4Char"/>
    <w:uiPriority w:val="9"/>
    <w:unhideWhenUsed/>
    <w:qFormat/>
    <w:rsid w:val="007811DD"/>
    <w:pPr>
      <w:numPr>
        <w:ilvl w:val="2"/>
        <w:numId w:val="1"/>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0C49"/>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C40C49"/>
  </w:style>
  <w:style w:type="paragraph" w:styleId="Footer">
    <w:name w:val="footer"/>
    <w:basedOn w:val="Normal"/>
    <w:link w:val="FooterChar"/>
    <w:uiPriority w:val="99"/>
    <w:unhideWhenUsed/>
    <w:rsid w:val="00C40C49"/>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C40C49"/>
  </w:style>
  <w:style w:type="paragraph" w:styleId="Title">
    <w:name w:val="Title"/>
    <w:basedOn w:val="Normal"/>
    <w:next w:val="Normal"/>
    <w:link w:val="TitleChar"/>
    <w:uiPriority w:val="10"/>
    <w:qFormat/>
    <w:rsid w:val="00C40C49"/>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C40C49"/>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BD5692"/>
    <w:rPr>
      <w:rFonts w:ascii="Times New Roman" w:eastAsiaTheme="majorEastAsia" w:hAnsi="Times New Roman" w:cstheme="majorBidi"/>
      <w:color w:val="C00000"/>
      <w:sz w:val="32"/>
      <w:szCs w:val="32"/>
    </w:rPr>
  </w:style>
  <w:style w:type="character" w:customStyle="1" w:styleId="Heading2Char">
    <w:name w:val="Heading 2 Char"/>
    <w:basedOn w:val="DefaultParagraphFont"/>
    <w:link w:val="Heading2"/>
    <w:uiPriority w:val="9"/>
    <w:rsid w:val="00BD5692"/>
    <w:rPr>
      <w:rFonts w:ascii="Times New Roman" w:eastAsiaTheme="majorEastAsia" w:hAnsi="Times New Roman" w:cstheme="majorBidi"/>
      <w:color w:val="C00000"/>
      <w:sz w:val="26"/>
      <w:szCs w:val="26"/>
    </w:rPr>
  </w:style>
  <w:style w:type="paragraph" w:styleId="FootnoteText">
    <w:name w:val="footnote text"/>
    <w:basedOn w:val="Normal"/>
    <w:link w:val="FootnoteTextChar"/>
    <w:uiPriority w:val="99"/>
    <w:semiHidden/>
    <w:unhideWhenUsed/>
    <w:rsid w:val="00BD5692"/>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BD5692"/>
    <w:rPr>
      <w:sz w:val="20"/>
      <w:szCs w:val="20"/>
    </w:rPr>
  </w:style>
  <w:style w:type="character" w:styleId="FootnoteReference">
    <w:name w:val="footnote reference"/>
    <w:basedOn w:val="DefaultParagraphFont"/>
    <w:uiPriority w:val="99"/>
    <w:semiHidden/>
    <w:unhideWhenUsed/>
    <w:rsid w:val="00BD5692"/>
    <w:rPr>
      <w:vertAlign w:val="superscript"/>
    </w:rPr>
  </w:style>
  <w:style w:type="character" w:styleId="Hyperlink">
    <w:name w:val="Hyperlink"/>
    <w:basedOn w:val="DefaultParagraphFont"/>
    <w:uiPriority w:val="99"/>
    <w:unhideWhenUsed/>
    <w:rsid w:val="00BD5692"/>
    <w:rPr>
      <w:color w:val="0563C1" w:themeColor="hyperlink"/>
      <w:u w:val="single"/>
    </w:rPr>
  </w:style>
  <w:style w:type="table" w:styleId="TableGrid">
    <w:name w:val="Table Grid"/>
    <w:basedOn w:val="TableNormal"/>
    <w:uiPriority w:val="39"/>
    <w:rsid w:val="00BD56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D5692"/>
    <w:rPr>
      <w:rFonts w:ascii="Times New Roman" w:eastAsiaTheme="majorEastAsia" w:hAnsi="Times New Roman" w:cstheme="majorBidi"/>
      <w:color w:val="C00000"/>
      <w:szCs w:val="26"/>
      <w:lang w:eastAsia="en-GB"/>
    </w:rPr>
  </w:style>
  <w:style w:type="paragraph" w:styleId="NormalWeb">
    <w:name w:val="Normal (Web)"/>
    <w:basedOn w:val="Normal"/>
    <w:uiPriority w:val="99"/>
    <w:semiHidden/>
    <w:unhideWhenUsed/>
    <w:rsid w:val="00BD5692"/>
    <w:pPr>
      <w:spacing w:before="100" w:beforeAutospacing="1" w:after="100" w:afterAutospacing="1"/>
    </w:pPr>
  </w:style>
  <w:style w:type="character" w:styleId="Strong">
    <w:name w:val="Strong"/>
    <w:basedOn w:val="DefaultParagraphFont"/>
    <w:uiPriority w:val="22"/>
    <w:qFormat/>
    <w:rsid w:val="00BD5692"/>
    <w:rPr>
      <w:b/>
      <w:bCs/>
    </w:rPr>
  </w:style>
  <w:style w:type="paragraph" w:styleId="ListParagraph">
    <w:name w:val="List Paragraph"/>
    <w:basedOn w:val="Normal"/>
    <w:uiPriority w:val="34"/>
    <w:qFormat/>
    <w:rsid w:val="00BD5692"/>
    <w:pPr>
      <w:ind w:left="720"/>
      <w:contextualSpacing/>
    </w:pPr>
  </w:style>
  <w:style w:type="character" w:styleId="PlaceholderText">
    <w:name w:val="Placeholder Text"/>
    <w:basedOn w:val="DefaultParagraphFont"/>
    <w:uiPriority w:val="99"/>
    <w:semiHidden/>
    <w:rsid w:val="00BD5692"/>
    <w:rPr>
      <w:color w:val="808080"/>
    </w:rPr>
  </w:style>
  <w:style w:type="character" w:styleId="UnresolvedMention">
    <w:name w:val="Unresolved Mention"/>
    <w:basedOn w:val="DefaultParagraphFont"/>
    <w:uiPriority w:val="99"/>
    <w:semiHidden/>
    <w:unhideWhenUsed/>
    <w:rsid w:val="00BD5692"/>
    <w:rPr>
      <w:color w:val="605E5C"/>
      <w:shd w:val="clear" w:color="auto" w:fill="E1DFDD"/>
    </w:rPr>
  </w:style>
  <w:style w:type="paragraph" w:styleId="Caption">
    <w:name w:val="caption"/>
    <w:basedOn w:val="Normal"/>
    <w:next w:val="Normal"/>
    <w:uiPriority w:val="35"/>
    <w:unhideWhenUsed/>
    <w:qFormat/>
    <w:rsid w:val="00BD5692"/>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BD5692"/>
    <w:rPr>
      <w:sz w:val="16"/>
      <w:szCs w:val="16"/>
    </w:rPr>
  </w:style>
  <w:style w:type="paragraph" w:styleId="CommentText">
    <w:name w:val="annotation text"/>
    <w:basedOn w:val="Normal"/>
    <w:link w:val="CommentTextChar"/>
    <w:uiPriority w:val="99"/>
    <w:semiHidden/>
    <w:unhideWhenUsed/>
    <w:rsid w:val="00BD5692"/>
    <w:rPr>
      <w:sz w:val="20"/>
      <w:szCs w:val="20"/>
    </w:rPr>
  </w:style>
  <w:style w:type="character" w:customStyle="1" w:styleId="CommentTextChar">
    <w:name w:val="Comment Text Char"/>
    <w:basedOn w:val="DefaultParagraphFont"/>
    <w:link w:val="CommentText"/>
    <w:uiPriority w:val="99"/>
    <w:semiHidden/>
    <w:rsid w:val="00BD5692"/>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BD5692"/>
    <w:rPr>
      <w:b/>
      <w:bCs/>
    </w:rPr>
  </w:style>
  <w:style w:type="character" w:customStyle="1" w:styleId="CommentSubjectChar">
    <w:name w:val="Comment Subject Char"/>
    <w:basedOn w:val="CommentTextChar"/>
    <w:link w:val="CommentSubject"/>
    <w:uiPriority w:val="99"/>
    <w:semiHidden/>
    <w:rsid w:val="00BD5692"/>
    <w:rPr>
      <w:rFonts w:ascii="Times New Roman" w:eastAsia="Times New Roman" w:hAnsi="Times New Roman" w:cs="Times New Roman"/>
      <w:b/>
      <w:bCs/>
      <w:sz w:val="20"/>
      <w:szCs w:val="20"/>
      <w:lang w:eastAsia="en-GB"/>
    </w:rPr>
  </w:style>
  <w:style w:type="paragraph" w:styleId="Revision">
    <w:name w:val="Revision"/>
    <w:hidden/>
    <w:uiPriority w:val="99"/>
    <w:semiHidden/>
    <w:rsid w:val="00BD5692"/>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semiHidden/>
    <w:unhideWhenUsed/>
    <w:rsid w:val="00BD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D5692"/>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rsid w:val="007811DD"/>
    <w:rPr>
      <w:rFonts w:ascii="Times New Roman" w:eastAsiaTheme="majorEastAsia" w:hAnsi="Times New Roman" w:cstheme="majorBidi"/>
      <w:color w:val="C00000"/>
      <w:szCs w:val="2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35">
      <w:bodyDiv w:val="1"/>
      <w:marLeft w:val="0"/>
      <w:marRight w:val="0"/>
      <w:marTop w:val="0"/>
      <w:marBottom w:val="0"/>
      <w:divBdr>
        <w:top w:val="none" w:sz="0" w:space="0" w:color="auto"/>
        <w:left w:val="none" w:sz="0" w:space="0" w:color="auto"/>
        <w:bottom w:val="none" w:sz="0" w:space="0" w:color="auto"/>
        <w:right w:val="none" w:sz="0" w:space="0" w:color="auto"/>
      </w:divBdr>
    </w:div>
    <w:div w:id="12996789">
      <w:bodyDiv w:val="1"/>
      <w:marLeft w:val="0"/>
      <w:marRight w:val="0"/>
      <w:marTop w:val="0"/>
      <w:marBottom w:val="0"/>
      <w:divBdr>
        <w:top w:val="none" w:sz="0" w:space="0" w:color="auto"/>
        <w:left w:val="none" w:sz="0" w:space="0" w:color="auto"/>
        <w:bottom w:val="none" w:sz="0" w:space="0" w:color="auto"/>
        <w:right w:val="none" w:sz="0" w:space="0" w:color="auto"/>
      </w:divBdr>
    </w:div>
    <w:div w:id="12999287">
      <w:bodyDiv w:val="1"/>
      <w:marLeft w:val="0"/>
      <w:marRight w:val="0"/>
      <w:marTop w:val="0"/>
      <w:marBottom w:val="0"/>
      <w:divBdr>
        <w:top w:val="none" w:sz="0" w:space="0" w:color="auto"/>
        <w:left w:val="none" w:sz="0" w:space="0" w:color="auto"/>
        <w:bottom w:val="none" w:sz="0" w:space="0" w:color="auto"/>
        <w:right w:val="none" w:sz="0" w:space="0" w:color="auto"/>
      </w:divBdr>
    </w:div>
    <w:div w:id="22829709">
      <w:bodyDiv w:val="1"/>
      <w:marLeft w:val="0"/>
      <w:marRight w:val="0"/>
      <w:marTop w:val="0"/>
      <w:marBottom w:val="0"/>
      <w:divBdr>
        <w:top w:val="none" w:sz="0" w:space="0" w:color="auto"/>
        <w:left w:val="none" w:sz="0" w:space="0" w:color="auto"/>
        <w:bottom w:val="none" w:sz="0" w:space="0" w:color="auto"/>
        <w:right w:val="none" w:sz="0" w:space="0" w:color="auto"/>
      </w:divBdr>
    </w:div>
    <w:div w:id="42369014">
      <w:bodyDiv w:val="1"/>
      <w:marLeft w:val="0"/>
      <w:marRight w:val="0"/>
      <w:marTop w:val="0"/>
      <w:marBottom w:val="0"/>
      <w:divBdr>
        <w:top w:val="none" w:sz="0" w:space="0" w:color="auto"/>
        <w:left w:val="none" w:sz="0" w:space="0" w:color="auto"/>
        <w:bottom w:val="none" w:sz="0" w:space="0" w:color="auto"/>
        <w:right w:val="none" w:sz="0" w:space="0" w:color="auto"/>
      </w:divBdr>
    </w:div>
    <w:div w:id="46531963">
      <w:bodyDiv w:val="1"/>
      <w:marLeft w:val="0"/>
      <w:marRight w:val="0"/>
      <w:marTop w:val="0"/>
      <w:marBottom w:val="0"/>
      <w:divBdr>
        <w:top w:val="none" w:sz="0" w:space="0" w:color="auto"/>
        <w:left w:val="none" w:sz="0" w:space="0" w:color="auto"/>
        <w:bottom w:val="none" w:sz="0" w:space="0" w:color="auto"/>
        <w:right w:val="none" w:sz="0" w:space="0" w:color="auto"/>
      </w:divBdr>
    </w:div>
    <w:div w:id="88670486">
      <w:bodyDiv w:val="1"/>
      <w:marLeft w:val="0"/>
      <w:marRight w:val="0"/>
      <w:marTop w:val="0"/>
      <w:marBottom w:val="0"/>
      <w:divBdr>
        <w:top w:val="none" w:sz="0" w:space="0" w:color="auto"/>
        <w:left w:val="none" w:sz="0" w:space="0" w:color="auto"/>
        <w:bottom w:val="none" w:sz="0" w:space="0" w:color="auto"/>
        <w:right w:val="none" w:sz="0" w:space="0" w:color="auto"/>
      </w:divBdr>
    </w:div>
    <w:div w:id="115225862">
      <w:bodyDiv w:val="1"/>
      <w:marLeft w:val="0"/>
      <w:marRight w:val="0"/>
      <w:marTop w:val="0"/>
      <w:marBottom w:val="0"/>
      <w:divBdr>
        <w:top w:val="none" w:sz="0" w:space="0" w:color="auto"/>
        <w:left w:val="none" w:sz="0" w:space="0" w:color="auto"/>
        <w:bottom w:val="none" w:sz="0" w:space="0" w:color="auto"/>
        <w:right w:val="none" w:sz="0" w:space="0" w:color="auto"/>
      </w:divBdr>
    </w:div>
    <w:div w:id="139275211">
      <w:bodyDiv w:val="1"/>
      <w:marLeft w:val="0"/>
      <w:marRight w:val="0"/>
      <w:marTop w:val="0"/>
      <w:marBottom w:val="0"/>
      <w:divBdr>
        <w:top w:val="none" w:sz="0" w:space="0" w:color="auto"/>
        <w:left w:val="none" w:sz="0" w:space="0" w:color="auto"/>
        <w:bottom w:val="none" w:sz="0" w:space="0" w:color="auto"/>
        <w:right w:val="none" w:sz="0" w:space="0" w:color="auto"/>
      </w:divBdr>
    </w:div>
    <w:div w:id="161512053">
      <w:bodyDiv w:val="1"/>
      <w:marLeft w:val="0"/>
      <w:marRight w:val="0"/>
      <w:marTop w:val="0"/>
      <w:marBottom w:val="0"/>
      <w:divBdr>
        <w:top w:val="none" w:sz="0" w:space="0" w:color="auto"/>
        <w:left w:val="none" w:sz="0" w:space="0" w:color="auto"/>
        <w:bottom w:val="none" w:sz="0" w:space="0" w:color="auto"/>
        <w:right w:val="none" w:sz="0" w:space="0" w:color="auto"/>
      </w:divBdr>
    </w:div>
    <w:div w:id="169371913">
      <w:bodyDiv w:val="1"/>
      <w:marLeft w:val="0"/>
      <w:marRight w:val="0"/>
      <w:marTop w:val="0"/>
      <w:marBottom w:val="0"/>
      <w:divBdr>
        <w:top w:val="none" w:sz="0" w:space="0" w:color="auto"/>
        <w:left w:val="none" w:sz="0" w:space="0" w:color="auto"/>
        <w:bottom w:val="none" w:sz="0" w:space="0" w:color="auto"/>
        <w:right w:val="none" w:sz="0" w:space="0" w:color="auto"/>
      </w:divBdr>
    </w:div>
    <w:div w:id="183446773">
      <w:bodyDiv w:val="1"/>
      <w:marLeft w:val="0"/>
      <w:marRight w:val="0"/>
      <w:marTop w:val="0"/>
      <w:marBottom w:val="0"/>
      <w:divBdr>
        <w:top w:val="none" w:sz="0" w:space="0" w:color="auto"/>
        <w:left w:val="none" w:sz="0" w:space="0" w:color="auto"/>
        <w:bottom w:val="none" w:sz="0" w:space="0" w:color="auto"/>
        <w:right w:val="none" w:sz="0" w:space="0" w:color="auto"/>
      </w:divBdr>
    </w:div>
    <w:div w:id="201480118">
      <w:bodyDiv w:val="1"/>
      <w:marLeft w:val="0"/>
      <w:marRight w:val="0"/>
      <w:marTop w:val="0"/>
      <w:marBottom w:val="0"/>
      <w:divBdr>
        <w:top w:val="none" w:sz="0" w:space="0" w:color="auto"/>
        <w:left w:val="none" w:sz="0" w:space="0" w:color="auto"/>
        <w:bottom w:val="none" w:sz="0" w:space="0" w:color="auto"/>
        <w:right w:val="none" w:sz="0" w:space="0" w:color="auto"/>
      </w:divBdr>
    </w:div>
    <w:div w:id="221911990">
      <w:bodyDiv w:val="1"/>
      <w:marLeft w:val="0"/>
      <w:marRight w:val="0"/>
      <w:marTop w:val="0"/>
      <w:marBottom w:val="0"/>
      <w:divBdr>
        <w:top w:val="none" w:sz="0" w:space="0" w:color="auto"/>
        <w:left w:val="none" w:sz="0" w:space="0" w:color="auto"/>
        <w:bottom w:val="none" w:sz="0" w:space="0" w:color="auto"/>
        <w:right w:val="none" w:sz="0" w:space="0" w:color="auto"/>
      </w:divBdr>
    </w:div>
    <w:div w:id="238561203">
      <w:bodyDiv w:val="1"/>
      <w:marLeft w:val="0"/>
      <w:marRight w:val="0"/>
      <w:marTop w:val="0"/>
      <w:marBottom w:val="0"/>
      <w:divBdr>
        <w:top w:val="none" w:sz="0" w:space="0" w:color="auto"/>
        <w:left w:val="none" w:sz="0" w:space="0" w:color="auto"/>
        <w:bottom w:val="none" w:sz="0" w:space="0" w:color="auto"/>
        <w:right w:val="none" w:sz="0" w:space="0" w:color="auto"/>
      </w:divBdr>
    </w:div>
    <w:div w:id="240607888">
      <w:bodyDiv w:val="1"/>
      <w:marLeft w:val="0"/>
      <w:marRight w:val="0"/>
      <w:marTop w:val="0"/>
      <w:marBottom w:val="0"/>
      <w:divBdr>
        <w:top w:val="none" w:sz="0" w:space="0" w:color="auto"/>
        <w:left w:val="none" w:sz="0" w:space="0" w:color="auto"/>
        <w:bottom w:val="none" w:sz="0" w:space="0" w:color="auto"/>
        <w:right w:val="none" w:sz="0" w:space="0" w:color="auto"/>
      </w:divBdr>
    </w:div>
    <w:div w:id="242300247">
      <w:bodyDiv w:val="1"/>
      <w:marLeft w:val="0"/>
      <w:marRight w:val="0"/>
      <w:marTop w:val="0"/>
      <w:marBottom w:val="0"/>
      <w:divBdr>
        <w:top w:val="none" w:sz="0" w:space="0" w:color="auto"/>
        <w:left w:val="none" w:sz="0" w:space="0" w:color="auto"/>
        <w:bottom w:val="none" w:sz="0" w:space="0" w:color="auto"/>
        <w:right w:val="none" w:sz="0" w:space="0" w:color="auto"/>
      </w:divBdr>
    </w:div>
    <w:div w:id="256057316">
      <w:bodyDiv w:val="1"/>
      <w:marLeft w:val="0"/>
      <w:marRight w:val="0"/>
      <w:marTop w:val="0"/>
      <w:marBottom w:val="0"/>
      <w:divBdr>
        <w:top w:val="none" w:sz="0" w:space="0" w:color="auto"/>
        <w:left w:val="none" w:sz="0" w:space="0" w:color="auto"/>
        <w:bottom w:val="none" w:sz="0" w:space="0" w:color="auto"/>
        <w:right w:val="none" w:sz="0" w:space="0" w:color="auto"/>
      </w:divBdr>
    </w:div>
    <w:div w:id="263273839">
      <w:bodyDiv w:val="1"/>
      <w:marLeft w:val="0"/>
      <w:marRight w:val="0"/>
      <w:marTop w:val="0"/>
      <w:marBottom w:val="0"/>
      <w:divBdr>
        <w:top w:val="none" w:sz="0" w:space="0" w:color="auto"/>
        <w:left w:val="none" w:sz="0" w:space="0" w:color="auto"/>
        <w:bottom w:val="none" w:sz="0" w:space="0" w:color="auto"/>
        <w:right w:val="none" w:sz="0" w:space="0" w:color="auto"/>
      </w:divBdr>
    </w:div>
    <w:div w:id="265695507">
      <w:bodyDiv w:val="1"/>
      <w:marLeft w:val="0"/>
      <w:marRight w:val="0"/>
      <w:marTop w:val="0"/>
      <w:marBottom w:val="0"/>
      <w:divBdr>
        <w:top w:val="none" w:sz="0" w:space="0" w:color="auto"/>
        <w:left w:val="none" w:sz="0" w:space="0" w:color="auto"/>
        <w:bottom w:val="none" w:sz="0" w:space="0" w:color="auto"/>
        <w:right w:val="none" w:sz="0" w:space="0" w:color="auto"/>
      </w:divBdr>
    </w:div>
    <w:div w:id="273824288">
      <w:bodyDiv w:val="1"/>
      <w:marLeft w:val="0"/>
      <w:marRight w:val="0"/>
      <w:marTop w:val="0"/>
      <w:marBottom w:val="0"/>
      <w:divBdr>
        <w:top w:val="none" w:sz="0" w:space="0" w:color="auto"/>
        <w:left w:val="none" w:sz="0" w:space="0" w:color="auto"/>
        <w:bottom w:val="none" w:sz="0" w:space="0" w:color="auto"/>
        <w:right w:val="none" w:sz="0" w:space="0" w:color="auto"/>
      </w:divBdr>
    </w:div>
    <w:div w:id="313802940">
      <w:bodyDiv w:val="1"/>
      <w:marLeft w:val="0"/>
      <w:marRight w:val="0"/>
      <w:marTop w:val="0"/>
      <w:marBottom w:val="0"/>
      <w:divBdr>
        <w:top w:val="none" w:sz="0" w:space="0" w:color="auto"/>
        <w:left w:val="none" w:sz="0" w:space="0" w:color="auto"/>
        <w:bottom w:val="none" w:sz="0" w:space="0" w:color="auto"/>
        <w:right w:val="none" w:sz="0" w:space="0" w:color="auto"/>
      </w:divBdr>
    </w:div>
    <w:div w:id="321543157">
      <w:bodyDiv w:val="1"/>
      <w:marLeft w:val="0"/>
      <w:marRight w:val="0"/>
      <w:marTop w:val="0"/>
      <w:marBottom w:val="0"/>
      <w:divBdr>
        <w:top w:val="none" w:sz="0" w:space="0" w:color="auto"/>
        <w:left w:val="none" w:sz="0" w:space="0" w:color="auto"/>
        <w:bottom w:val="none" w:sz="0" w:space="0" w:color="auto"/>
        <w:right w:val="none" w:sz="0" w:space="0" w:color="auto"/>
      </w:divBdr>
    </w:div>
    <w:div w:id="334192982">
      <w:bodyDiv w:val="1"/>
      <w:marLeft w:val="0"/>
      <w:marRight w:val="0"/>
      <w:marTop w:val="0"/>
      <w:marBottom w:val="0"/>
      <w:divBdr>
        <w:top w:val="none" w:sz="0" w:space="0" w:color="auto"/>
        <w:left w:val="none" w:sz="0" w:space="0" w:color="auto"/>
        <w:bottom w:val="none" w:sz="0" w:space="0" w:color="auto"/>
        <w:right w:val="none" w:sz="0" w:space="0" w:color="auto"/>
      </w:divBdr>
    </w:div>
    <w:div w:id="339234405">
      <w:bodyDiv w:val="1"/>
      <w:marLeft w:val="0"/>
      <w:marRight w:val="0"/>
      <w:marTop w:val="0"/>
      <w:marBottom w:val="0"/>
      <w:divBdr>
        <w:top w:val="none" w:sz="0" w:space="0" w:color="auto"/>
        <w:left w:val="none" w:sz="0" w:space="0" w:color="auto"/>
        <w:bottom w:val="none" w:sz="0" w:space="0" w:color="auto"/>
        <w:right w:val="none" w:sz="0" w:space="0" w:color="auto"/>
      </w:divBdr>
    </w:div>
    <w:div w:id="345715458">
      <w:bodyDiv w:val="1"/>
      <w:marLeft w:val="0"/>
      <w:marRight w:val="0"/>
      <w:marTop w:val="0"/>
      <w:marBottom w:val="0"/>
      <w:divBdr>
        <w:top w:val="none" w:sz="0" w:space="0" w:color="auto"/>
        <w:left w:val="none" w:sz="0" w:space="0" w:color="auto"/>
        <w:bottom w:val="none" w:sz="0" w:space="0" w:color="auto"/>
        <w:right w:val="none" w:sz="0" w:space="0" w:color="auto"/>
      </w:divBdr>
    </w:div>
    <w:div w:id="371005358">
      <w:bodyDiv w:val="1"/>
      <w:marLeft w:val="0"/>
      <w:marRight w:val="0"/>
      <w:marTop w:val="0"/>
      <w:marBottom w:val="0"/>
      <w:divBdr>
        <w:top w:val="none" w:sz="0" w:space="0" w:color="auto"/>
        <w:left w:val="none" w:sz="0" w:space="0" w:color="auto"/>
        <w:bottom w:val="none" w:sz="0" w:space="0" w:color="auto"/>
        <w:right w:val="none" w:sz="0" w:space="0" w:color="auto"/>
      </w:divBdr>
    </w:div>
    <w:div w:id="381173485">
      <w:bodyDiv w:val="1"/>
      <w:marLeft w:val="0"/>
      <w:marRight w:val="0"/>
      <w:marTop w:val="0"/>
      <w:marBottom w:val="0"/>
      <w:divBdr>
        <w:top w:val="none" w:sz="0" w:space="0" w:color="auto"/>
        <w:left w:val="none" w:sz="0" w:space="0" w:color="auto"/>
        <w:bottom w:val="none" w:sz="0" w:space="0" w:color="auto"/>
        <w:right w:val="none" w:sz="0" w:space="0" w:color="auto"/>
      </w:divBdr>
    </w:div>
    <w:div w:id="407768261">
      <w:bodyDiv w:val="1"/>
      <w:marLeft w:val="0"/>
      <w:marRight w:val="0"/>
      <w:marTop w:val="0"/>
      <w:marBottom w:val="0"/>
      <w:divBdr>
        <w:top w:val="none" w:sz="0" w:space="0" w:color="auto"/>
        <w:left w:val="none" w:sz="0" w:space="0" w:color="auto"/>
        <w:bottom w:val="none" w:sz="0" w:space="0" w:color="auto"/>
        <w:right w:val="none" w:sz="0" w:space="0" w:color="auto"/>
      </w:divBdr>
    </w:div>
    <w:div w:id="433596082">
      <w:bodyDiv w:val="1"/>
      <w:marLeft w:val="0"/>
      <w:marRight w:val="0"/>
      <w:marTop w:val="0"/>
      <w:marBottom w:val="0"/>
      <w:divBdr>
        <w:top w:val="none" w:sz="0" w:space="0" w:color="auto"/>
        <w:left w:val="none" w:sz="0" w:space="0" w:color="auto"/>
        <w:bottom w:val="none" w:sz="0" w:space="0" w:color="auto"/>
        <w:right w:val="none" w:sz="0" w:space="0" w:color="auto"/>
      </w:divBdr>
    </w:div>
    <w:div w:id="437794313">
      <w:bodyDiv w:val="1"/>
      <w:marLeft w:val="0"/>
      <w:marRight w:val="0"/>
      <w:marTop w:val="0"/>
      <w:marBottom w:val="0"/>
      <w:divBdr>
        <w:top w:val="none" w:sz="0" w:space="0" w:color="auto"/>
        <w:left w:val="none" w:sz="0" w:space="0" w:color="auto"/>
        <w:bottom w:val="none" w:sz="0" w:space="0" w:color="auto"/>
        <w:right w:val="none" w:sz="0" w:space="0" w:color="auto"/>
      </w:divBdr>
    </w:div>
    <w:div w:id="511574055">
      <w:bodyDiv w:val="1"/>
      <w:marLeft w:val="0"/>
      <w:marRight w:val="0"/>
      <w:marTop w:val="0"/>
      <w:marBottom w:val="0"/>
      <w:divBdr>
        <w:top w:val="none" w:sz="0" w:space="0" w:color="auto"/>
        <w:left w:val="none" w:sz="0" w:space="0" w:color="auto"/>
        <w:bottom w:val="none" w:sz="0" w:space="0" w:color="auto"/>
        <w:right w:val="none" w:sz="0" w:space="0" w:color="auto"/>
      </w:divBdr>
    </w:div>
    <w:div w:id="520827829">
      <w:bodyDiv w:val="1"/>
      <w:marLeft w:val="0"/>
      <w:marRight w:val="0"/>
      <w:marTop w:val="0"/>
      <w:marBottom w:val="0"/>
      <w:divBdr>
        <w:top w:val="none" w:sz="0" w:space="0" w:color="auto"/>
        <w:left w:val="none" w:sz="0" w:space="0" w:color="auto"/>
        <w:bottom w:val="none" w:sz="0" w:space="0" w:color="auto"/>
        <w:right w:val="none" w:sz="0" w:space="0" w:color="auto"/>
      </w:divBdr>
    </w:div>
    <w:div w:id="526527515">
      <w:bodyDiv w:val="1"/>
      <w:marLeft w:val="0"/>
      <w:marRight w:val="0"/>
      <w:marTop w:val="0"/>
      <w:marBottom w:val="0"/>
      <w:divBdr>
        <w:top w:val="none" w:sz="0" w:space="0" w:color="auto"/>
        <w:left w:val="none" w:sz="0" w:space="0" w:color="auto"/>
        <w:bottom w:val="none" w:sz="0" w:space="0" w:color="auto"/>
        <w:right w:val="none" w:sz="0" w:space="0" w:color="auto"/>
      </w:divBdr>
    </w:div>
    <w:div w:id="527910576">
      <w:bodyDiv w:val="1"/>
      <w:marLeft w:val="0"/>
      <w:marRight w:val="0"/>
      <w:marTop w:val="0"/>
      <w:marBottom w:val="0"/>
      <w:divBdr>
        <w:top w:val="none" w:sz="0" w:space="0" w:color="auto"/>
        <w:left w:val="none" w:sz="0" w:space="0" w:color="auto"/>
        <w:bottom w:val="none" w:sz="0" w:space="0" w:color="auto"/>
        <w:right w:val="none" w:sz="0" w:space="0" w:color="auto"/>
      </w:divBdr>
    </w:div>
    <w:div w:id="575478750">
      <w:bodyDiv w:val="1"/>
      <w:marLeft w:val="0"/>
      <w:marRight w:val="0"/>
      <w:marTop w:val="0"/>
      <w:marBottom w:val="0"/>
      <w:divBdr>
        <w:top w:val="none" w:sz="0" w:space="0" w:color="auto"/>
        <w:left w:val="none" w:sz="0" w:space="0" w:color="auto"/>
        <w:bottom w:val="none" w:sz="0" w:space="0" w:color="auto"/>
        <w:right w:val="none" w:sz="0" w:space="0" w:color="auto"/>
      </w:divBdr>
    </w:div>
    <w:div w:id="576867016">
      <w:bodyDiv w:val="1"/>
      <w:marLeft w:val="0"/>
      <w:marRight w:val="0"/>
      <w:marTop w:val="0"/>
      <w:marBottom w:val="0"/>
      <w:divBdr>
        <w:top w:val="none" w:sz="0" w:space="0" w:color="auto"/>
        <w:left w:val="none" w:sz="0" w:space="0" w:color="auto"/>
        <w:bottom w:val="none" w:sz="0" w:space="0" w:color="auto"/>
        <w:right w:val="none" w:sz="0" w:space="0" w:color="auto"/>
      </w:divBdr>
    </w:div>
    <w:div w:id="585461562">
      <w:bodyDiv w:val="1"/>
      <w:marLeft w:val="0"/>
      <w:marRight w:val="0"/>
      <w:marTop w:val="0"/>
      <w:marBottom w:val="0"/>
      <w:divBdr>
        <w:top w:val="none" w:sz="0" w:space="0" w:color="auto"/>
        <w:left w:val="none" w:sz="0" w:space="0" w:color="auto"/>
        <w:bottom w:val="none" w:sz="0" w:space="0" w:color="auto"/>
        <w:right w:val="none" w:sz="0" w:space="0" w:color="auto"/>
      </w:divBdr>
    </w:div>
    <w:div w:id="590158961">
      <w:bodyDiv w:val="1"/>
      <w:marLeft w:val="0"/>
      <w:marRight w:val="0"/>
      <w:marTop w:val="0"/>
      <w:marBottom w:val="0"/>
      <w:divBdr>
        <w:top w:val="none" w:sz="0" w:space="0" w:color="auto"/>
        <w:left w:val="none" w:sz="0" w:space="0" w:color="auto"/>
        <w:bottom w:val="none" w:sz="0" w:space="0" w:color="auto"/>
        <w:right w:val="none" w:sz="0" w:space="0" w:color="auto"/>
      </w:divBdr>
    </w:div>
    <w:div w:id="612173340">
      <w:bodyDiv w:val="1"/>
      <w:marLeft w:val="0"/>
      <w:marRight w:val="0"/>
      <w:marTop w:val="0"/>
      <w:marBottom w:val="0"/>
      <w:divBdr>
        <w:top w:val="none" w:sz="0" w:space="0" w:color="auto"/>
        <w:left w:val="none" w:sz="0" w:space="0" w:color="auto"/>
        <w:bottom w:val="none" w:sz="0" w:space="0" w:color="auto"/>
        <w:right w:val="none" w:sz="0" w:space="0" w:color="auto"/>
      </w:divBdr>
    </w:div>
    <w:div w:id="613706797">
      <w:bodyDiv w:val="1"/>
      <w:marLeft w:val="0"/>
      <w:marRight w:val="0"/>
      <w:marTop w:val="0"/>
      <w:marBottom w:val="0"/>
      <w:divBdr>
        <w:top w:val="none" w:sz="0" w:space="0" w:color="auto"/>
        <w:left w:val="none" w:sz="0" w:space="0" w:color="auto"/>
        <w:bottom w:val="none" w:sz="0" w:space="0" w:color="auto"/>
        <w:right w:val="none" w:sz="0" w:space="0" w:color="auto"/>
      </w:divBdr>
    </w:div>
    <w:div w:id="619843336">
      <w:bodyDiv w:val="1"/>
      <w:marLeft w:val="0"/>
      <w:marRight w:val="0"/>
      <w:marTop w:val="0"/>
      <w:marBottom w:val="0"/>
      <w:divBdr>
        <w:top w:val="none" w:sz="0" w:space="0" w:color="auto"/>
        <w:left w:val="none" w:sz="0" w:space="0" w:color="auto"/>
        <w:bottom w:val="none" w:sz="0" w:space="0" w:color="auto"/>
        <w:right w:val="none" w:sz="0" w:space="0" w:color="auto"/>
      </w:divBdr>
    </w:div>
    <w:div w:id="622730718">
      <w:bodyDiv w:val="1"/>
      <w:marLeft w:val="0"/>
      <w:marRight w:val="0"/>
      <w:marTop w:val="0"/>
      <w:marBottom w:val="0"/>
      <w:divBdr>
        <w:top w:val="none" w:sz="0" w:space="0" w:color="auto"/>
        <w:left w:val="none" w:sz="0" w:space="0" w:color="auto"/>
        <w:bottom w:val="none" w:sz="0" w:space="0" w:color="auto"/>
        <w:right w:val="none" w:sz="0" w:space="0" w:color="auto"/>
      </w:divBdr>
    </w:div>
    <w:div w:id="629822339">
      <w:bodyDiv w:val="1"/>
      <w:marLeft w:val="0"/>
      <w:marRight w:val="0"/>
      <w:marTop w:val="0"/>
      <w:marBottom w:val="0"/>
      <w:divBdr>
        <w:top w:val="none" w:sz="0" w:space="0" w:color="auto"/>
        <w:left w:val="none" w:sz="0" w:space="0" w:color="auto"/>
        <w:bottom w:val="none" w:sz="0" w:space="0" w:color="auto"/>
        <w:right w:val="none" w:sz="0" w:space="0" w:color="auto"/>
      </w:divBdr>
    </w:div>
    <w:div w:id="642471681">
      <w:bodyDiv w:val="1"/>
      <w:marLeft w:val="0"/>
      <w:marRight w:val="0"/>
      <w:marTop w:val="0"/>
      <w:marBottom w:val="0"/>
      <w:divBdr>
        <w:top w:val="none" w:sz="0" w:space="0" w:color="auto"/>
        <w:left w:val="none" w:sz="0" w:space="0" w:color="auto"/>
        <w:bottom w:val="none" w:sz="0" w:space="0" w:color="auto"/>
        <w:right w:val="none" w:sz="0" w:space="0" w:color="auto"/>
      </w:divBdr>
    </w:div>
    <w:div w:id="643242353">
      <w:bodyDiv w:val="1"/>
      <w:marLeft w:val="0"/>
      <w:marRight w:val="0"/>
      <w:marTop w:val="0"/>
      <w:marBottom w:val="0"/>
      <w:divBdr>
        <w:top w:val="none" w:sz="0" w:space="0" w:color="auto"/>
        <w:left w:val="none" w:sz="0" w:space="0" w:color="auto"/>
        <w:bottom w:val="none" w:sz="0" w:space="0" w:color="auto"/>
        <w:right w:val="none" w:sz="0" w:space="0" w:color="auto"/>
      </w:divBdr>
    </w:div>
    <w:div w:id="658121664">
      <w:bodyDiv w:val="1"/>
      <w:marLeft w:val="0"/>
      <w:marRight w:val="0"/>
      <w:marTop w:val="0"/>
      <w:marBottom w:val="0"/>
      <w:divBdr>
        <w:top w:val="none" w:sz="0" w:space="0" w:color="auto"/>
        <w:left w:val="none" w:sz="0" w:space="0" w:color="auto"/>
        <w:bottom w:val="none" w:sz="0" w:space="0" w:color="auto"/>
        <w:right w:val="none" w:sz="0" w:space="0" w:color="auto"/>
      </w:divBdr>
    </w:div>
    <w:div w:id="670764823">
      <w:bodyDiv w:val="1"/>
      <w:marLeft w:val="0"/>
      <w:marRight w:val="0"/>
      <w:marTop w:val="0"/>
      <w:marBottom w:val="0"/>
      <w:divBdr>
        <w:top w:val="none" w:sz="0" w:space="0" w:color="auto"/>
        <w:left w:val="none" w:sz="0" w:space="0" w:color="auto"/>
        <w:bottom w:val="none" w:sz="0" w:space="0" w:color="auto"/>
        <w:right w:val="none" w:sz="0" w:space="0" w:color="auto"/>
      </w:divBdr>
    </w:div>
    <w:div w:id="675696108">
      <w:bodyDiv w:val="1"/>
      <w:marLeft w:val="0"/>
      <w:marRight w:val="0"/>
      <w:marTop w:val="0"/>
      <w:marBottom w:val="0"/>
      <w:divBdr>
        <w:top w:val="none" w:sz="0" w:space="0" w:color="auto"/>
        <w:left w:val="none" w:sz="0" w:space="0" w:color="auto"/>
        <w:bottom w:val="none" w:sz="0" w:space="0" w:color="auto"/>
        <w:right w:val="none" w:sz="0" w:space="0" w:color="auto"/>
      </w:divBdr>
    </w:div>
    <w:div w:id="685669177">
      <w:bodyDiv w:val="1"/>
      <w:marLeft w:val="0"/>
      <w:marRight w:val="0"/>
      <w:marTop w:val="0"/>
      <w:marBottom w:val="0"/>
      <w:divBdr>
        <w:top w:val="none" w:sz="0" w:space="0" w:color="auto"/>
        <w:left w:val="none" w:sz="0" w:space="0" w:color="auto"/>
        <w:bottom w:val="none" w:sz="0" w:space="0" w:color="auto"/>
        <w:right w:val="none" w:sz="0" w:space="0" w:color="auto"/>
      </w:divBdr>
    </w:div>
    <w:div w:id="686057969">
      <w:bodyDiv w:val="1"/>
      <w:marLeft w:val="0"/>
      <w:marRight w:val="0"/>
      <w:marTop w:val="0"/>
      <w:marBottom w:val="0"/>
      <w:divBdr>
        <w:top w:val="none" w:sz="0" w:space="0" w:color="auto"/>
        <w:left w:val="none" w:sz="0" w:space="0" w:color="auto"/>
        <w:bottom w:val="none" w:sz="0" w:space="0" w:color="auto"/>
        <w:right w:val="none" w:sz="0" w:space="0" w:color="auto"/>
      </w:divBdr>
    </w:div>
    <w:div w:id="700279289">
      <w:bodyDiv w:val="1"/>
      <w:marLeft w:val="0"/>
      <w:marRight w:val="0"/>
      <w:marTop w:val="0"/>
      <w:marBottom w:val="0"/>
      <w:divBdr>
        <w:top w:val="none" w:sz="0" w:space="0" w:color="auto"/>
        <w:left w:val="none" w:sz="0" w:space="0" w:color="auto"/>
        <w:bottom w:val="none" w:sz="0" w:space="0" w:color="auto"/>
        <w:right w:val="none" w:sz="0" w:space="0" w:color="auto"/>
      </w:divBdr>
    </w:div>
    <w:div w:id="705063699">
      <w:bodyDiv w:val="1"/>
      <w:marLeft w:val="0"/>
      <w:marRight w:val="0"/>
      <w:marTop w:val="0"/>
      <w:marBottom w:val="0"/>
      <w:divBdr>
        <w:top w:val="none" w:sz="0" w:space="0" w:color="auto"/>
        <w:left w:val="none" w:sz="0" w:space="0" w:color="auto"/>
        <w:bottom w:val="none" w:sz="0" w:space="0" w:color="auto"/>
        <w:right w:val="none" w:sz="0" w:space="0" w:color="auto"/>
      </w:divBdr>
    </w:div>
    <w:div w:id="717438732">
      <w:bodyDiv w:val="1"/>
      <w:marLeft w:val="0"/>
      <w:marRight w:val="0"/>
      <w:marTop w:val="0"/>
      <w:marBottom w:val="0"/>
      <w:divBdr>
        <w:top w:val="none" w:sz="0" w:space="0" w:color="auto"/>
        <w:left w:val="none" w:sz="0" w:space="0" w:color="auto"/>
        <w:bottom w:val="none" w:sz="0" w:space="0" w:color="auto"/>
        <w:right w:val="none" w:sz="0" w:space="0" w:color="auto"/>
      </w:divBdr>
    </w:div>
    <w:div w:id="736780862">
      <w:bodyDiv w:val="1"/>
      <w:marLeft w:val="0"/>
      <w:marRight w:val="0"/>
      <w:marTop w:val="0"/>
      <w:marBottom w:val="0"/>
      <w:divBdr>
        <w:top w:val="none" w:sz="0" w:space="0" w:color="auto"/>
        <w:left w:val="none" w:sz="0" w:space="0" w:color="auto"/>
        <w:bottom w:val="none" w:sz="0" w:space="0" w:color="auto"/>
        <w:right w:val="none" w:sz="0" w:space="0" w:color="auto"/>
      </w:divBdr>
    </w:div>
    <w:div w:id="736978408">
      <w:bodyDiv w:val="1"/>
      <w:marLeft w:val="0"/>
      <w:marRight w:val="0"/>
      <w:marTop w:val="0"/>
      <w:marBottom w:val="0"/>
      <w:divBdr>
        <w:top w:val="none" w:sz="0" w:space="0" w:color="auto"/>
        <w:left w:val="none" w:sz="0" w:space="0" w:color="auto"/>
        <w:bottom w:val="none" w:sz="0" w:space="0" w:color="auto"/>
        <w:right w:val="none" w:sz="0" w:space="0" w:color="auto"/>
      </w:divBdr>
    </w:div>
    <w:div w:id="758135816">
      <w:bodyDiv w:val="1"/>
      <w:marLeft w:val="0"/>
      <w:marRight w:val="0"/>
      <w:marTop w:val="0"/>
      <w:marBottom w:val="0"/>
      <w:divBdr>
        <w:top w:val="none" w:sz="0" w:space="0" w:color="auto"/>
        <w:left w:val="none" w:sz="0" w:space="0" w:color="auto"/>
        <w:bottom w:val="none" w:sz="0" w:space="0" w:color="auto"/>
        <w:right w:val="none" w:sz="0" w:space="0" w:color="auto"/>
      </w:divBdr>
    </w:div>
    <w:div w:id="760296772">
      <w:bodyDiv w:val="1"/>
      <w:marLeft w:val="0"/>
      <w:marRight w:val="0"/>
      <w:marTop w:val="0"/>
      <w:marBottom w:val="0"/>
      <w:divBdr>
        <w:top w:val="none" w:sz="0" w:space="0" w:color="auto"/>
        <w:left w:val="none" w:sz="0" w:space="0" w:color="auto"/>
        <w:bottom w:val="none" w:sz="0" w:space="0" w:color="auto"/>
        <w:right w:val="none" w:sz="0" w:space="0" w:color="auto"/>
      </w:divBdr>
    </w:div>
    <w:div w:id="762796770">
      <w:bodyDiv w:val="1"/>
      <w:marLeft w:val="0"/>
      <w:marRight w:val="0"/>
      <w:marTop w:val="0"/>
      <w:marBottom w:val="0"/>
      <w:divBdr>
        <w:top w:val="none" w:sz="0" w:space="0" w:color="auto"/>
        <w:left w:val="none" w:sz="0" w:space="0" w:color="auto"/>
        <w:bottom w:val="none" w:sz="0" w:space="0" w:color="auto"/>
        <w:right w:val="none" w:sz="0" w:space="0" w:color="auto"/>
      </w:divBdr>
    </w:div>
    <w:div w:id="766460028">
      <w:bodyDiv w:val="1"/>
      <w:marLeft w:val="0"/>
      <w:marRight w:val="0"/>
      <w:marTop w:val="0"/>
      <w:marBottom w:val="0"/>
      <w:divBdr>
        <w:top w:val="none" w:sz="0" w:space="0" w:color="auto"/>
        <w:left w:val="none" w:sz="0" w:space="0" w:color="auto"/>
        <w:bottom w:val="none" w:sz="0" w:space="0" w:color="auto"/>
        <w:right w:val="none" w:sz="0" w:space="0" w:color="auto"/>
      </w:divBdr>
    </w:div>
    <w:div w:id="809128130">
      <w:bodyDiv w:val="1"/>
      <w:marLeft w:val="0"/>
      <w:marRight w:val="0"/>
      <w:marTop w:val="0"/>
      <w:marBottom w:val="0"/>
      <w:divBdr>
        <w:top w:val="none" w:sz="0" w:space="0" w:color="auto"/>
        <w:left w:val="none" w:sz="0" w:space="0" w:color="auto"/>
        <w:bottom w:val="none" w:sz="0" w:space="0" w:color="auto"/>
        <w:right w:val="none" w:sz="0" w:space="0" w:color="auto"/>
      </w:divBdr>
    </w:div>
    <w:div w:id="818545576">
      <w:bodyDiv w:val="1"/>
      <w:marLeft w:val="0"/>
      <w:marRight w:val="0"/>
      <w:marTop w:val="0"/>
      <w:marBottom w:val="0"/>
      <w:divBdr>
        <w:top w:val="none" w:sz="0" w:space="0" w:color="auto"/>
        <w:left w:val="none" w:sz="0" w:space="0" w:color="auto"/>
        <w:bottom w:val="none" w:sz="0" w:space="0" w:color="auto"/>
        <w:right w:val="none" w:sz="0" w:space="0" w:color="auto"/>
      </w:divBdr>
    </w:div>
    <w:div w:id="819813975">
      <w:bodyDiv w:val="1"/>
      <w:marLeft w:val="0"/>
      <w:marRight w:val="0"/>
      <w:marTop w:val="0"/>
      <w:marBottom w:val="0"/>
      <w:divBdr>
        <w:top w:val="none" w:sz="0" w:space="0" w:color="auto"/>
        <w:left w:val="none" w:sz="0" w:space="0" w:color="auto"/>
        <w:bottom w:val="none" w:sz="0" w:space="0" w:color="auto"/>
        <w:right w:val="none" w:sz="0" w:space="0" w:color="auto"/>
      </w:divBdr>
    </w:div>
    <w:div w:id="824706878">
      <w:bodyDiv w:val="1"/>
      <w:marLeft w:val="0"/>
      <w:marRight w:val="0"/>
      <w:marTop w:val="0"/>
      <w:marBottom w:val="0"/>
      <w:divBdr>
        <w:top w:val="none" w:sz="0" w:space="0" w:color="auto"/>
        <w:left w:val="none" w:sz="0" w:space="0" w:color="auto"/>
        <w:bottom w:val="none" w:sz="0" w:space="0" w:color="auto"/>
        <w:right w:val="none" w:sz="0" w:space="0" w:color="auto"/>
      </w:divBdr>
    </w:div>
    <w:div w:id="842940199">
      <w:bodyDiv w:val="1"/>
      <w:marLeft w:val="0"/>
      <w:marRight w:val="0"/>
      <w:marTop w:val="0"/>
      <w:marBottom w:val="0"/>
      <w:divBdr>
        <w:top w:val="none" w:sz="0" w:space="0" w:color="auto"/>
        <w:left w:val="none" w:sz="0" w:space="0" w:color="auto"/>
        <w:bottom w:val="none" w:sz="0" w:space="0" w:color="auto"/>
        <w:right w:val="none" w:sz="0" w:space="0" w:color="auto"/>
      </w:divBdr>
    </w:div>
    <w:div w:id="848644403">
      <w:bodyDiv w:val="1"/>
      <w:marLeft w:val="0"/>
      <w:marRight w:val="0"/>
      <w:marTop w:val="0"/>
      <w:marBottom w:val="0"/>
      <w:divBdr>
        <w:top w:val="none" w:sz="0" w:space="0" w:color="auto"/>
        <w:left w:val="none" w:sz="0" w:space="0" w:color="auto"/>
        <w:bottom w:val="none" w:sz="0" w:space="0" w:color="auto"/>
        <w:right w:val="none" w:sz="0" w:space="0" w:color="auto"/>
      </w:divBdr>
      <w:divsChild>
        <w:div w:id="1148280190">
          <w:marLeft w:val="0"/>
          <w:marRight w:val="0"/>
          <w:marTop w:val="0"/>
          <w:marBottom w:val="0"/>
          <w:divBdr>
            <w:top w:val="none" w:sz="0" w:space="0" w:color="auto"/>
            <w:left w:val="none" w:sz="0" w:space="0" w:color="auto"/>
            <w:bottom w:val="none" w:sz="0" w:space="0" w:color="auto"/>
            <w:right w:val="none" w:sz="0" w:space="0" w:color="auto"/>
          </w:divBdr>
        </w:div>
        <w:div w:id="1029381284">
          <w:marLeft w:val="0"/>
          <w:marRight w:val="0"/>
          <w:marTop w:val="0"/>
          <w:marBottom w:val="0"/>
          <w:divBdr>
            <w:top w:val="none" w:sz="0" w:space="0" w:color="auto"/>
            <w:left w:val="none" w:sz="0" w:space="0" w:color="auto"/>
            <w:bottom w:val="none" w:sz="0" w:space="0" w:color="auto"/>
            <w:right w:val="none" w:sz="0" w:space="0" w:color="auto"/>
          </w:divBdr>
        </w:div>
        <w:div w:id="1061829972">
          <w:marLeft w:val="0"/>
          <w:marRight w:val="0"/>
          <w:marTop w:val="0"/>
          <w:marBottom w:val="0"/>
          <w:divBdr>
            <w:top w:val="none" w:sz="0" w:space="0" w:color="auto"/>
            <w:left w:val="none" w:sz="0" w:space="0" w:color="auto"/>
            <w:bottom w:val="none" w:sz="0" w:space="0" w:color="auto"/>
            <w:right w:val="none" w:sz="0" w:space="0" w:color="auto"/>
          </w:divBdr>
        </w:div>
        <w:div w:id="1462576195">
          <w:marLeft w:val="0"/>
          <w:marRight w:val="0"/>
          <w:marTop w:val="0"/>
          <w:marBottom w:val="0"/>
          <w:divBdr>
            <w:top w:val="none" w:sz="0" w:space="0" w:color="auto"/>
            <w:left w:val="none" w:sz="0" w:space="0" w:color="auto"/>
            <w:bottom w:val="none" w:sz="0" w:space="0" w:color="auto"/>
            <w:right w:val="none" w:sz="0" w:space="0" w:color="auto"/>
          </w:divBdr>
        </w:div>
        <w:div w:id="1122654324">
          <w:marLeft w:val="0"/>
          <w:marRight w:val="0"/>
          <w:marTop w:val="0"/>
          <w:marBottom w:val="0"/>
          <w:divBdr>
            <w:top w:val="none" w:sz="0" w:space="0" w:color="auto"/>
            <w:left w:val="none" w:sz="0" w:space="0" w:color="auto"/>
            <w:bottom w:val="none" w:sz="0" w:space="0" w:color="auto"/>
            <w:right w:val="none" w:sz="0" w:space="0" w:color="auto"/>
          </w:divBdr>
        </w:div>
        <w:div w:id="1801341267">
          <w:marLeft w:val="0"/>
          <w:marRight w:val="0"/>
          <w:marTop w:val="0"/>
          <w:marBottom w:val="0"/>
          <w:divBdr>
            <w:top w:val="none" w:sz="0" w:space="0" w:color="auto"/>
            <w:left w:val="none" w:sz="0" w:space="0" w:color="auto"/>
            <w:bottom w:val="none" w:sz="0" w:space="0" w:color="auto"/>
            <w:right w:val="none" w:sz="0" w:space="0" w:color="auto"/>
          </w:divBdr>
        </w:div>
        <w:div w:id="301427598">
          <w:marLeft w:val="0"/>
          <w:marRight w:val="0"/>
          <w:marTop w:val="0"/>
          <w:marBottom w:val="0"/>
          <w:divBdr>
            <w:top w:val="none" w:sz="0" w:space="0" w:color="auto"/>
            <w:left w:val="none" w:sz="0" w:space="0" w:color="auto"/>
            <w:bottom w:val="none" w:sz="0" w:space="0" w:color="auto"/>
            <w:right w:val="none" w:sz="0" w:space="0" w:color="auto"/>
          </w:divBdr>
        </w:div>
        <w:div w:id="1429035903">
          <w:marLeft w:val="0"/>
          <w:marRight w:val="0"/>
          <w:marTop w:val="0"/>
          <w:marBottom w:val="0"/>
          <w:divBdr>
            <w:top w:val="none" w:sz="0" w:space="0" w:color="auto"/>
            <w:left w:val="none" w:sz="0" w:space="0" w:color="auto"/>
            <w:bottom w:val="none" w:sz="0" w:space="0" w:color="auto"/>
            <w:right w:val="none" w:sz="0" w:space="0" w:color="auto"/>
          </w:divBdr>
        </w:div>
        <w:div w:id="967781584">
          <w:marLeft w:val="0"/>
          <w:marRight w:val="0"/>
          <w:marTop w:val="0"/>
          <w:marBottom w:val="0"/>
          <w:divBdr>
            <w:top w:val="none" w:sz="0" w:space="0" w:color="auto"/>
            <w:left w:val="none" w:sz="0" w:space="0" w:color="auto"/>
            <w:bottom w:val="none" w:sz="0" w:space="0" w:color="auto"/>
            <w:right w:val="none" w:sz="0" w:space="0" w:color="auto"/>
          </w:divBdr>
        </w:div>
        <w:div w:id="776364576">
          <w:marLeft w:val="0"/>
          <w:marRight w:val="0"/>
          <w:marTop w:val="0"/>
          <w:marBottom w:val="0"/>
          <w:divBdr>
            <w:top w:val="none" w:sz="0" w:space="0" w:color="auto"/>
            <w:left w:val="none" w:sz="0" w:space="0" w:color="auto"/>
            <w:bottom w:val="none" w:sz="0" w:space="0" w:color="auto"/>
            <w:right w:val="none" w:sz="0" w:space="0" w:color="auto"/>
          </w:divBdr>
        </w:div>
        <w:div w:id="244071806">
          <w:marLeft w:val="0"/>
          <w:marRight w:val="0"/>
          <w:marTop w:val="0"/>
          <w:marBottom w:val="0"/>
          <w:divBdr>
            <w:top w:val="none" w:sz="0" w:space="0" w:color="auto"/>
            <w:left w:val="none" w:sz="0" w:space="0" w:color="auto"/>
            <w:bottom w:val="none" w:sz="0" w:space="0" w:color="auto"/>
            <w:right w:val="none" w:sz="0" w:space="0" w:color="auto"/>
          </w:divBdr>
        </w:div>
        <w:div w:id="594293209">
          <w:marLeft w:val="0"/>
          <w:marRight w:val="0"/>
          <w:marTop w:val="0"/>
          <w:marBottom w:val="0"/>
          <w:divBdr>
            <w:top w:val="none" w:sz="0" w:space="0" w:color="auto"/>
            <w:left w:val="none" w:sz="0" w:space="0" w:color="auto"/>
            <w:bottom w:val="none" w:sz="0" w:space="0" w:color="auto"/>
            <w:right w:val="none" w:sz="0" w:space="0" w:color="auto"/>
          </w:divBdr>
        </w:div>
        <w:div w:id="1691642322">
          <w:marLeft w:val="0"/>
          <w:marRight w:val="0"/>
          <w:marTop w:val="0"/>
          <w:marBottom w:val="0"/>
          <w:divBdr>
            <w:top w:val="none" w:sz="0" w:space="0" w:color="auto"/>
            <w:left w:val="none" w:sz="0" w:space="0" w:color="auto"/>
            <w:bottom w:val="none" w:sz="0" w:space="0" w:color="auto"/>
            <w:right w:val="none" w:sz="0" w:space="0" w:color="auto"/>
          </w:divBdr>
        </w:div>
        <w:div w:id="1473987083">
          <w:marLeft w:val="0"/>
          <w:marRight w:val="0"/>
          <w:marTop w:val="0"/>
          <w:marBottom w:val="0"/>
          <w:divBdr>
            <w:top w:val="none" w:sz="0" w:space="0" w:color="auto"/>
            <w:left w:val="none" w:sz="0" w:space="0" w:color="auto"/>
            <w:bottom w:val="none" w:sz="0" w:space="0" w:color="auto"/>
            <w:right w:val="none" w:sz="0" w:space="0" w:color="auto"/>
          </w:divBdr>
        </w:div>
        <w:div w:id="1009063168">
          <w:marLeft w:val="0"/>
          <w:marRight w:val="0"/>
          <w:marTop w:val="0"/>
          <w:marBottom w:val="0"/>
          <w:divBdr>
            <w:top w:val="none" w:sz="0" w:space="0" w:color="auto"/>
            <w:left w:val="none" w:sz="0" w:space="0" w:color="auto"/>
            <w:bottom w:val="none" w:sz="0" w:space="0" w:color="auto"/>
            <w:right w:val="none" w:sz="0" w:space="0" w:color="auto"/>
          </w:divBdr>
        </w:div>
        <w:div w:id="480197328">
          <w:marLeft w:val="0"/>
          <w:marRight w:val="0"/>
          <w:marTop w:val="0"/>
          <w:marBottom w:val="0"/>
          <w:divBdr>
            <w:top w:val="none" w:sz="0" w:space="0" w:color="auto"/>
            <w:left w:val="none" w:sz="0" w:space="0" w:color="auto"/>
            <w:bottom w:val="none" w:sz="0" w:space="0" w:color="auto"/>
            <w:right w:val="none" w:sz="0" w:space="0" w:color="auto"/>
          </w:divBdr>
        </w:div>
        <w:div w:id="1748190039">
          <w:marLeft w:val="0"/>
          <w:marRight w:val="0"/>
          <w:marTop w:val="0"/>
          <w:marBottom w:val="0"/>
          <w:divBdr>
            <w:top w:val="none" w:sz="0" w:space="0" w:color="auto"/>
            <w:left w:val="none" w:sz="0" w:space="0" w:color="auto"/>
            <w:bottom w:val="none" w:sz="0" w:space="0" w:color="auto"/>
            <w:right w:val="none" w:sz="0" w:space="0" w:color="auto"/>
          </w:divBdr>
        </w:div>
        <w:div w:id="1963730945">
          <w:marLeft w:val="0"/>
          <w:marRight w:val="0"/>
          <w:marTop w:val="0"/>
          <w:marBottom w:val="0"/>
          <w:divBdr>
            <w:top w:val="none" w:sz="0" w:space="0" w:color="auto"/>
            <w:left w:val="none" w:sz="0" w:space="0" w:color="auto"/>
            <w:bottom w:val="none" w:sz="0" w:space="0" w:color="auto"/>
            <w:right w:val="none" w:sz="0" w:space="0" w:color="auto"/>
          </w:divBdr>
        </w:div>
        <w:div w:id="916862532">
          <w:marLeft w:val="0"/>
          <w:marRight w:val="0"/>
          <w:marTop w:val="0"/>
          <w:marBottom w:val="0"/>
          <w:divBdr>
            <w:top w:val="none" w:sz="0" w:space="0" w:color="auto"/>
            <w:left w:val="none" w:sz="0" w:space="0" w:color="auto"/>
            <w:bottom w:val="none" w:sz="0" w:space="0" w:color="auto"/>
            <w:right w:val="none" w:sz="0" w:space="0" w:color="auto"/>
          </w:divBdr>
        </w:div>
        <w:div w:id="1770153902">
          <w:marLeft w:val="0"/>
          <w:marRight w:val="0"/>
          <w:marTop w:val="0"/>
          <w:marBottom w:val="0"/>
          <w:divBdr>
            <w:top w:val="none" w:sz="0" w:space="0" w:color="auto"/>
            <w:left w:val="none" w:sz="0" w:space="0" w:color="auto"/>
            <w:bottom w:val="none" w:sz="0" w:space="0" w:color="auto"/>
            <w:right w:val="none" w:sz="0" w:space="0" w:color="auto"/>
          </w:divBdr>
        </w:div>
        <w:div w:id="490022266">
          <w:marLeft w:val="0"/>
          <w:marRight w:val="0"/>
          <w:marTop w:val="0"/>
          <w:marBottom w:val="0"/>
          <w:divBdr>
            <w:top w:val="none" w:sz="0" w:space="0" w:color="auto"/>
            <w:left w:val="none" w:sz="0" w:space="0" w:color="auto"/>
            <w:bottom w:val="none" w:sz="0" w:space="0" w:color="auto"/>
            <w:right w:val="none" w:sz="0" w:space="0" w:color="auto"/>
          </w:divBdr>
        </w:div>
        <w:div w:id="1499149661">
          <w:marLeft w:val="0"/>
          <w:marRight w:val="0"/>
          <w:marTop w:val="0"/>
          <w:marBottom w:val="0"/>
          <w:divBdr>
            <w:top w:val="none" w:sz="0" w:space="0" w:color="auto"/>
            <w:left w:val="none" w:sz="0" w:space="0" w:color="auto"/>
            <w:bottom w:val="none" w:sz="0" w:space="0" w:color="auto"/>
            <w:right w:val="none" w:sz="0" w:space="0" w:color="auto"/>
          </w:divBdr>
        </w:div>
        <w:div w:id="1241214926">
          <w:marLeft w:val="0"/>
          <w:marRight w:val="0"/>
          <w:marTop w:val="0"/>
          <w:marBottom w:val="0"/>
          <w:divBdr>
            <w:top w:val="none" w:sz="0" w:space="0" w:color="auto"/>
            <w:left w:val="none" w:sz="0" w:space="0" w:color="auto"/>
            <w:bottom w:val="none" w:sz="0" w:space="0" w:color="auto"/>
            <w:right w:val="none" w:sz="0" w:space="0" w:color="auto"/>
          </w:divBdr>
        </w:div>
        <w:div w:id="1409230349">
          <w:marLeft w:val="0"/>
          <w:marRight w:val="0"/>
          <w:marTop w:val="0"/>
          <w:marBottom w:val="0"/>
          <w:divBdr>
            <w:top w:val="none" w:sz="0" w:space="0" w:color="auto"/>
            <w:left w:val="none" w:sz="0" w:space="0" w:color="auto"/>
            <w:bottom w:val="none" w:sz="0" w:space="0" w:color="auto"/>
            <w:right w:val="none" w:sz="0" w:space="0" w:color="auto"/>
          </w:divBdr>
        </w:div>
        <w:div w:id="1546597157">
          <w:marLeft w:val="0"/>
          <w:marRight w:val="0"/>
          <w:marTop w:val="0"/>
          <w:marBottom w:val="0"/>
          <w:divBdr>
            <w:top w:val="none" w:sz="0" w:space="0" w:color="auto"/>
            <w:left w:val="none" w:sz="0" w:space="0" w:color="auto"/>
            <w:bottom w:val="none" w:sz="0" w:space="0" w:color="auto"/>
            <w:right w:val="none" w:sz="0" w:space="0" w:color="auto"/>
          </w:divBdr>
        </w:div>
        <w:div w:id="616957884">
          <w:marLeft w:val="0"/>
          <w:marRight w:val="0"/>
          <w:marTop w:val="0"/>
          <w:marBottom w:val="0"/>
          <w:divBdr>
            <w:top w:val="none" w:sz="0" w:space="0" w:color="auto"/>
            <w:left w:val="none" w:sz="0" w:space="0" w:color="auto"/>
            <w:bottom w:val="none" w:sz="0" w:space="0" w:color="auto"/>
            <w:right w:val="none" w:sz="0" w:space="0" w:color="auto"/>
          </w:divBdr>
        </w:div>
        <w:div w:id="1153644461">
          <w:marLeft w:val="0"/>
          <w:marRight w:val="0"/>
          <w:marTop w:val="0"/>
          <w:marBottom w:val="0"/>
          <w:divBdr>
            <w:top w:val="none" w:sz="0" w:space="0" w:color="auto"/>
            <w:left w:val="none" w:sz="0" w:space="0" w:color="auto"/>
            <w:bottom w:val="none" w:sz="0" w:space="0" w:color="auto"/>
            <w:right w:val="none" w:sz="0" w:space="0" w:color="auto"/>
          </w:divBdr>
        </w:div>
        <w:div w:id="2099324626">
          <w:marLeft w:val="0"/>
          <w:marRight w:val="0"/>
          <w:marTop w:val="0"/>
          <w:marBottom w:val="0"/>
          <w:divBdr>
            <w:top w:val="none" w:sz="0" w:space="0" w:color="auto"/>
            <w:left w:val="none" w:sz="0" w:space="0" w:color="auto"/>
            <w:bottom w:val="none" w:sz="0" w:space="0" w:color="auto"/>
            <w:right w:val="none" w:sz="0" w:space="0" w:color="auto"/>
          </w:divBdr>
        </w:div>
        <w:div w:id="1528980843">
          <w:marLeft w:val="0"/>
          <w:marRight w:val="0"/>
          <w:marTop w:val="0"/>
          <w:marBottom w:val="0"/>
          <w:divBdr>
            <w:top w:val="none" w:sz="0" w:space="0" w:color="auto"/>
            <w:left w:val="none" w:sz="0" w:space="0" w:color="auto"/>
            <w:bottom w:val="none" w:sz="0" w:space="0" w:color="auto"/>
            <w:right w:val="none" w:sz="0" w:space="0" w:color="auto"/>
          </w:divBdr>
        </w:div>
        <w:div w:id="1678269173">
          <w:marLeft w:val="0"/>
          <w:marRight w:val="0"/>
          <w:marTop w:val="0"/>
          <w:marBottom w:val="0"/>
          <w:divBdr>
            <w:top w:val="none" w:sz="0" w:space="0" w:color="auto"/>
            <w:left w:val="none" w:sz="0" w:space="0" w:color="auto"/>
            <w:bottom w:val="none" w:sz="0" w:space="0" w:color="auto"/>
            <w:right w:val="none" w:sz="0" w:space="0" w:color="auto"/>
          </w:divBdr>
        </w:div>
        <w:div w:id="324474927">
          <w:marLeft w:val="0"/>
          <w:marRight w:val="0"/>
          <w:marTop w:val="0"/>
          <w:marBottom w:val="0"/>
          <w:divBdr>
            <w:top w:val="none" w:sz="0" w:space="0" w:color="auto"/>
            <w:left w:val="none" w:sz="0" w:space="0" w:color="auto"/>
            <w:bottom w:val="none" w:sz="0" w:space="0" w:color="auto"/>
            <w:right w:val="none" w:sz="0" w:space="0" w:color="auto"/>
          </w:divBdr>
        </w:div>
        <w:div w:id="1244220639">
          <w:marLeft w:val="0"/>
          <w:marRight w:val="0"/>
          <w:marTop w:val="0"/>
          <w:marBottom w:val="0"/>
          <w:divBdr>
            <w:top w:val="none" w:sz="0" w:space="0" w:color="auto"/>
            <w:left w:val="none" w:sz="0" w:space="0" w:color="auto"/>
            <w:bottom w:val="none" w:sz="0" w:space="0" w:color="auto"/>
            <w:right w:val="none" w:sz="0" w:space="0" w:color="auto"/>
          </w:divBdr>
        </w:div>
        <w:div w:id="728264864">
          <w:marLeft w:val="0"/>
          <w:marRight w:val="0"/>
          <w:marTop w:val="0"/>
          <w:marBottom w:val="0"/>
          <w:divBdr>
            <w:top w:val="none" w:sz="0" w:space="0" w:color="auto"/>
            <w:left w:val="none" w:sz="0" w:space="0" w:color="auto"/>
            <w:bottom w:val="none" w:sz="0" w:space="0" w:color="auto"/>
            <w:right w:val="none" w:sz="0" w:space="0" w:color="auto"/>
          </w:divBdr>
        </w:div>
        <w:div w:id="1357921834">
          <w:marLeft w:val="0"/>
          <w:marRight w:val="0"/>
          <w:marTop w:val="0"/>
          <w:marBottom w:val="0"/>
          <w:divBdr>
            <w:top w:val="none" w:sz="0" w:space="0" w:color="auto"/>
            <w:left w:val="none" w:sz="0" w:space="0" w:color="auto"/>
            <w:bottom w:val="none" w:sz="0" w:space="0" w:color="auto"/>
            <w:right w:val="none" w:sz="0" w:space="0" w:color="auto"/>
          </w:divBdr>
        </w:div>
        <w:div w:id="1742949023">
          <w:marLeft w:val="0"/>
          <w:marRight w:val="0"/>
          <w:marTop w:val="0"/>
          <w:marBottom w:val="0"/>
          <w:divBdr>
            <w:top w:val="none" w:sz="0" w:space="0" w:color="auto"/>
            <w:left w:val="none" w:sz="0" w:space="0" w:color="auto"/>
            <w:bottom w:val="none" w:sz="0" w:space="0" w:color="auto"/>
            <w:right w:val="none" w:sz="0" w:space="0" w:color="auto"/>
          </w:divBdr>
        </w:div>
        <w:div w:id="1471895671">
          <w:marLeft w:val="0"/>
          <w:marRight w:val="0"/>
          <w:marTop w:val="0"/>
          <w:marBottom w:val="0"/>
          <w:divBdr>
            <w:top w:val="none" w:sz="0" w:space="0" w:color="auto"/>
            <w:left w:val="none" w:sz="0" w:space="0" w:color="auto"/>
            <w:bottom w:val="none" w:sz="0" w:space="0" w:color="auto"/>
            <w:right w:val="none" w:sz="0" w:space="0" w:color="auto"/>
          </w:divBdr>
        </w:div>
        <w:div w:id="1729449867">
          <w:marLeft w:val="0"/>
          <w:marRight w:val="0"/>
          <w:marTop w:val="0"/>
          <w:marBottom w:val="0"/>
          <w:divBdr>
            <w:top w:val="none" w:sz="0" w:space="0" w:color="auto"/>
            <w:left w:val="none" w:sz="0" w:space="0" w:color="auto"/>
            <w:bottom w:val="none" w:sz="0" w:space="0" w:color="auto"/>
            <w:right w:val="none" w:sz="0" w:space="0" w:color="auto"/>
          </w:divBdr>
        </w:div>
        <w:div w:id="582759475">
          <w:marLeft w:val="0"/>
          <w:marRight w:val="0"/>
          <w:marTop w:val="0"/>
          <w:marBottom w:val="0"/>
          <w:divBdr>
            <w:top w:val="none" w:sz="0" w:space="0" w:color="auto"/>
            <w:left w:val="none" w:sz="0" w:space="0" w:color="auto"/>
            <w:bottom w:val="none" w:sz="0" w:space="0" w:color="auto"/>
            <w:right w:val="none" w:sz="0" w:space="0" w:color="auto"/>
          </w:divBdr>
        </w:div>
        <w:div w:id="463037402">
          <w:marLeft w:val="0"/>
          <w:marRight w:val="0"/>
          <w:marTop w:val="0"/>
          <w:marBottom w:val="0"/>
          <w:divBdr>
            <w:top w:val="none" w:sz="0" w:space="0" w:color="auto"/>
            <w:left w:val="none" w:sz="0" w:space="0" w:color="auto"/>
            <w:bottom w:val="none" w:sz="0" w:space="0" w:color="auto"/>
            <w:right w:val="none" w:sz="0" w:space="0" w:color="auto"/>
          </w:divBdr>
        </w:div>
        <w:div w:id="960957424">
          <w:marLeft w:val="0"/>
          <w:marRight w:val="0"/>
          <w:marTop w:val="0"/>
          <w:marBottom w:val="0"/>
          <w:divBdr>
            <w:top w:val="none" w:sz="0" w:space="0" w:color="auto"/>
            <w:left w:val="none" w:sz="0" w:space="0" w:color="auto"/>
            <w:bottom w:val="none" w:sz="0" w:space="0" w:color="auto"/>
            <w:right w:val="none" w:sz="0" w:space="0" w:color="auto"/>
          </w:divBdr>
        </w:div>
        <w:div w:id="2124641544">
          <w:marLeft w:val="0"/>
          <w:marRight w:val="0"/>
          <w:marTop w:val="0"/>
          <w:marBottom w:val="0"/>
          <w:divBdr>
            <w:top w:val="none" w:sz="0" w:space="0" w:color="auto"/>
            <w:left w:val="none" w:sz="0" w:space="0" w:color="auto"/>
            <w:bottom w:val="none" w:sz="0" w:space="0" w:color="auto"/>
            <w:right w:val="none" w:sz="0" w:space="0" w:color="auto"/>
          </w:divBdr>
        </w:div>
        <w:div w:id="1442720212">
          <w:marLeft w:val="0"/>
          <w:marRight w:val="0"/>
          <w:marTop w:val="0"/>
          <w:marBottom w:val="0"/>
          <w:divBdr>
            <w:top w:val="none" w:sz="0" w:space="0" w:color="auto"/>
            <w:left w:val="none" w:sz="0" w:space="0" w:color="auto"/>
            <w:bottom w:val="none" w:sz="0" w:space="0" w:color="auto"/>
            <w:right w:val="none" w:sz="0" w:space="0" w:color="auto"/>
          </w:divBdr>
        </w:div>
      </w:divsChild>
    </w:div>
    <w:div w:id="852494386">
      <w:bodyDiv w:val="1"/>
      <w:marLeft w:val="0"/>
      <w:marRight w:val="0"/>
      <w:marTop w:val="0"/>
      <w:marBottom w:val="0"/>
      <w:divBdr>
        <w:top w:val="none" w:sz="0" w:space="0" w:color="auto"/>
        <w:left w:val="none" w:sz="0" w:space="0" w:color="auto"/>
        <w:bottom w:val="none" w:sz="0" w:space="0" w:color="auto"/>
        <w:right w:val="none" w:sz="0" w:space="0" w:color="auto"/>
      </w:divBdr>
    </w:div>
    <w:div w:id="860896676">
      <w:bodyDiv w:val="1"/>
      <w:marLeft w:val="0"/>
      <w:marRight w:val="0"/>
      <w:marTop w:val="0"/>
      <w:marBottom w:val="0"/>
      <w:divBdr>
        <w:top w:val="none" w:sz="0" w:space="0" w:color="auto"/>
        <w:left w:val="none" w:sz="0" w:space="0" w:color="auto"/>
        <w:bottom w:val="none" w:sz="0" w:space="0" w:color="auto"/>
        <w:right w:val="none" w:sz="0" w:space="0" w:color="auto"/>
      </w:divBdr>
    </w:div>
    <w:div w:id="863900555">
      <w:bodyDiv w:val="1"/>
      <w:marLeft w:val="0"/>
      <w:marRight w:val="0"/>
      <w:marTop w:val="0"/>
      <w:marBottom w:val="0"/>
      <w:divBdr>
        <w:top w:val="none" w:sz="0" w:space="0" w:color="auto"/>
        <w:left w:val="none" w:sz="0" w:space="0" w:color="auto"/>
        <w:bottom w:val="none" w:sz="0" w:space="0" w:color="auto"/>
        <w:right w:val="none" w:sz="0" w:space="0" w:color="auto"/>
      </w:divBdr>
    </w:div>
    <w:div w:id="873880483">
      <w:bodyDiv w:val="1"/>
      <w:marLeft w:val="0"/>
      <w:marRight w:val="0"/>
      <w:marTop w:val="0"/>
      <w:marBottom w:val="0"/>
      <w:divBdr>
        <w:top w:val="none" w:sz="0" w:space="0" w:color="auto"/>
        <w:left w:val="none" w:sz="0" w:space="0" w:color="auto"/>
        <w:bottom w:val="none" w:sz="0" w:space="0" w:color="auto"/>
        <w:right w:val="none" w:sz="0" w:space="0" w:color="auto"/>
      </w:divBdr>
    </w:div>
    <w:div w:id="889341834">
      <w:bodyDiv w:val="1"/>
      <w:marLeft w:val="0"/>
      <w:marRight w:val="0"/>
      <w:marTop w:val="0"/>
      <w:marBottom w:val="0"/>
      <w:divBdr>
        <w:top w:val="none" w:sz="0" w:space="0" w:color="auto"/>
        <w:left w:val="none" w:sz="0" w:space="0" w:color="auto"/>
        <w:bottom w:val="none" w:sz="0" w:space="0" w:color="auto"/>
        <w:right w:val="none" w:sz="0" w:space="0" w:color="auto"/>
      </w:divBdr>
    </w:div>
    <w:div w:id="900018924">
      <w:bodyDiv w:val="1"/>
      <w:marLeft w:val="0"/>
      <w:marRight w:val="0"/>
      <w:marTop w:val="0"/>
      <w:marBottom w:val="0"/>
      <w:divBdr>
        <w:top w:val="none" w:sz="0" w:space="0" w:color="auto"/>
        <w:left w:val="none" w:sz="0" w:space="0" w:color="auto"/>
        <w:bottom w:val="none" w:sz="0" w:space="0" w:color="auto"/>
        <w:right w:val="none" w:sz="0" w:space="0" w:color="auto"/>
      </w:divBdr>
    </w:div>
    <w:div w:id="964654395">
      <w:bodyDiv w:val="1"/>
      <w:marLeft w:val="0"/>
      <w:marRight w:val="0"/>
      <w:marTop w:val="0"/>
      <w:marBottom w:val="0"/>
      <w:divBdr>
        <w:top w:val="none" w:sz="0" w:space="0" w:color="auto"/>
        <w:left w:val="none" w:sz="0" w:space="0" w:color="auto"/>
        <w:bottom w:val="none" w:sz="0" w:space="0" w:color="auto"/>
        <w:right w:val="none" w:sz="0" w:space="0" w:color="auto"/>
      </w:divBdr>
    </w:div>
    <w:div w:id="980187858">
      <w:bodyDiv w:val="1"/>
      <w:marLeft w:val="0"/>
      <w:marRight w:val="0"/>
      <w:marTop w:val="0"/>
      <w:marBottom w:val="0"/>
      <w:divBdr>
        <w:top w:val="none" w:sz="0" w:space="0" w:color="auto"/>
        <w:left w:val="none" w:sz="0" w:space="0" w:color="auto"/>
        <w:bottom w:val="none" w:sz="0" w:space="0" w:color="auto"/>
        <w:right w:val="none" w:sz="0" w:space="0" w:color="auto"/>
      </w:divBdr>
    </w:div>
    <w:div w:id="982077922">
      <w:bodyDiv w:val="1"/>
      <w:marLeft w:val="0"/>
      <w:marRight w:val="0"/>
      <w:marTop w:val="0"/>
      <w:marBottom w:val="0"/>
      <w:divBdr>
        <w:top w:val="none" w:sz="0" w:space="0" w:color="auto"/>
        <w:left w:val="none" w:sz="0" w:space="0" w:color="auto"/>
        <w:bottom w:val="none" w:sz="0" w:space="0" w:color="auto"/>
        <w:right w:val="none" w:sz="0" w:space="0" w:color="auto"/>
      </w:divBdr>
    </w:div>
    <w:div w:id="1008217796">
      <w:bodyDiv w:val="1"/>
      <w:marLeft w:val="0"/>
      <w:marRight w:val="0"/>
      <w:marTop w:val="0"/>
      <w:marBottom w:val="0"/>
      <w:divBdr>
        <w:top w:val="none" w:sz="0" w:space="0" w:color="auto"/>
        <w:left w:val="none" w:sz="0" w:space="0" w:color="auto"/>
        <w:bottom w:val="none" w:sz="0" w:space="0" w:color="auto"/>
        <w:right w:val="none" w:sz="0" w:space="0" w:color="auto"/>
      </w:divBdr>
    </w:div>
    <w:div w:id="1009214585">
      <w:bodyDiv w:val="1"/>
      <w:marLeft w:val="0"/>
      <w:marRight w:val="0"/>
      <w:marTop w:val="0"/>
      <w:marBottom w:val="0"/>
      <w:divBdr>
        <w:top w:val="none" w:sz="0" w:space="0" w:color="auto"/>
        <w:left w:val="none" w:sz="0" w:space="0" w:color="auto"/>
        <w:bottom w:val="none" w:sz="0" w:space="0" w:color="auto"/>
        <w:right w:val="none" w:sz="0" w:space="0" w:color="auto"/>
      </w:divBdr>
    </w:div>
    <w:div w:id="1029647719">
      <w:bodyDiv w:val="1"/>
      <w:marLeft w:val="0"/>
      <w:marRight w:val="0"/>
      <w:marTop w:val="0"/>
      <w:marBottom w:val="0"/>
      <w:divBdr>
        <w:top w:val="none" w:sz="0" w:space="0" w:color="auto"/>
        <w:left w:val="none" w:sz="0" w:space="0" w:color="auto"/>
        <w:bottom w:val="none" w:sz="0" w:space="0" w:color="auto"/>
        <w:right w:val="none" w:sz="0" w:space="0" w:color="auto"/>
      </w:divBdr>
    </w:div>
    <w:div w:id="1065181526">
      <w:bodyDiv w:val="1"/>
      <w:marLeft w:val="0"/>
      <w:marRight w:val="0"/>
      <w:marTop w:val="0"/>
      <w:marBottom w:val="0"/>
      <w:divBdr>
        <w:top w:val="none" w:sz="0" w:space="0" w:color="auto"/>
        <w:left w:val="none" w:sz="0" w:space="0" w:color="auto"/>
        <w:bottom w:val="none" w:sz="0" w:space="0" w:color="auto"/>
        <w:right w:val="none" w:sz="0" w:space="0" w:color="auto"/>
      </w:divBdr>
    </w:div>
    <w:div w:id="1065446180">
      <w:bodyDiv w:val="1"/>
      <w:marLeft w:val="0"/>
      <w:marRight w:val="0"/>
      <w:marTop w:val="0"/>
      <w:marBottom w:val="0"/>
      <w:divBdr>
        <w:top w:val="none" w:sz="0" w:space="0" w:color="auto"/>
        <w:left w:val="none" w:sz="0" w:space="0" w:color="auto"/>
        <w:bottom w:val="none" w:sz="0" w:space="0" w:color="auto"/>
        <w:right w:val="none" w:sz="0" w:space="0" w:color="auto"/>
      </w:divBdr>
    </w:div>
    <w:div w:id="1076636041">
      <w:bodyDiv w:val="1"/>
      <w:marLeft w:val="0"/>
      <w:marRight w:val="0"/>
      <w:marTop w:val="0"/>
      <w:marBottom w:val="0"/>
      <w:divBdr>
        <w:top w:val="none" w:sz="0" w:space="0" w:color="auto"/>
        <w:left w:val="none" w:sz="0" w:space="0" w:color="auto"/>
        <w:bottom w:val="none" w:sz="0" w:space="0" w:color="auto"/>
        <w:right w:val="none" w:sz="0" w:space="0" w:color="auto"/>
      </w:divBdr>
    </w:div>
    <w:div w:id="1097948499">
      <w:bodyDiv w:val="1"/>
      <w:marLeft w:val="0"/>
      <w:marRight w:val="0"/>
      <w:marTop w:val="0"/>
      <w:marBottom w:val="0"/>
      <w:divBdr>
        <w:top w:val="none" w:sz="0" w:space="0" w:color="auto"/>
        <w:left w:val="none" w:sz="0" w:space="0" w:color="auto"/>
        <w:bottom w:val="none" w:sz="0" w:space="0" w:color="auto"/>
        <w:right w:val="none" w:sz="0" w:space="0" w:color="auto"/>
      </w:divBdr>
    </w:div>
    <w:div w:id="1104499405">
      <w:bodyDiv w:val="1"/>
      <w:marLeft w:val="0"/>
      <w:marRight w:val="0"/>
      <w:marTop w:val="0"/>
      <w:marBottom w:val="0"/>
      <w:divBdr>
        <w:top w:val="none" w:sz="0" w:space="0" w:color="auto"/>
        <w:left w:val="none" w:sz="0" w:space="0" w:color="auto"/>
        <w:bottom w:val="none" w:sz="0" w:space="0" w:color="auto"/>
        <w:right w:val="none" w:sz="0" w:space="0" w:color="auto"/>
      </w:divBdr>
    </w:div>
    <w:div w:id="1110977172">
      <w:bodyDiv w:val="1"/>
      <w:marLeft w:val="0"/>
      <w:marRight w:val="0"/>
      <w:marTop w:val="0"/>
      <w:marBottom w:val="0"/>
      <w:divBdr>
        <w:top w:val="none" w:sz="0" w:space="0" w:color="auto"/>
        <w:left w:val="none" w:sz="0" w:space="0" w:color="auto"/>
        <w:bottom w:val="none" w:sz="0" w:space="0" w:color="auto"/>
        <w:right w:val="none" w:sz="0" w:space="0" w:color="auto"/>
      </w:divBdr>
    </w:div>
    <w:div w:id="1112746002">
      <w:bodyDiv w:val="1"/>
      <w:marLeft w:val="0"/>
      <w:marRight w:val="0"/>
      <w:marTop w:val="0"/>
      <w:marBottom w:val="0"/>
      <w:divBdr>
        <w:top w:val="none" w:sz="0" w:space="0" w:color="auto"/>
        <w:left w:val="none" w:sz="0" w:space="0" w:color="auto"/>
        <w:bottom w:val="none" w:sz="0" w:space="0" w:color="auto"/>
        <w:right w:val="none" w:sz="0" w:space="0" w:color="auto"/>
      </w:divBdr>
    </w:div>
    <w:div w:id="1141309509">
      <w:bodyDiv w:val="1"/>
      <w:marLeft w:val="0"/>
      <w:marRight w:val="0"/>
      <w:marTop w:val="0"/>
      <w:marBottom w:val="0"/>
      <w:divBdr>
        <w:top w:val="none" w:sz="0" w:space="0" w:color="auto"/>
        <w:left w:val="none" w:sz="0" w:space="0" w:color="auto"/>
        <w:bottom w:val="none" w:sz="0" w:space="0" w:color="auto"/>
        <w:right w:val="none" w:sz="0" w:space="0" w:color="auto"/>
      </w:divBdr>
      <w:divsChild>
        <w:div w:id="1836610007">
          <w:marLeft w:val="0"/>
          <w:marRight w:val="0"/>
          <w:marTop w:val="0"/>
          <w:marBottom w:val="0"/>
          <w:divBdr>
            <w:top w:val="none" w:sz="0" w:space="0" w:color="auto"/>
            <w:left w:val="none" w:sz="0" w:space="0" w:color="auto"/>
            <w:bottom w:val="none" w:sz="0" w:space="0" w:color="auto"/>
            <w:right w:val="none" w:sz="0" w:space="0" w:color="auto"/>
          </w:divBdr>
        </w:div>
        <w:div w:id="2101483146">
          <w:marLeft w:val="0"/>
          <w:marRight w:val="0"/>
          <w:marTop w:val="0"/>
          <w:marBottom w:val="0"/>
          <w:divBdr>
            <w:top w:val="none" w:sz="0" w:space="0" w:color="auto"/>
            <w:left w:val="none" w:sz="0" w:space="0" w:color="auto"/>
            <w:bottom w:val="none" w:sz="0" w:space="0" w:color="auto"/>
            <w:right w:val="none" w:sz="0" w:space="0" w:color="auto"/>
          </w:divBdr>
        </w:div>
        <w:div w:id="779422566">
          <w:marLeft w:val="0"/>
          <w:marRight w:val="0"/>
          <w:marTop w:val="0"/>
          <w:marBottom w:val="0"/>
          <w:divBdr>
            <w:top w:val="none" w:sz="0" w:space="0" w:color="auto"/>
            <w:left w:val="none" w:sz="0" w:space="0" w:color="auto"/>
            <w:bottom w:val="none" w:sz="0" w:space="0" w:color="auto"/>
            <w:right w:val="none" w:sz="0" w:space="0" w:color="auto"/>
          </w:divBdr>
        </w:div>
        <w:div w:id="1289895154">
          <w:marLeft w:val="0"/>
          <w:marRight w:val="0"/>
          <w:marTop w:val="0"/>
          <w:marBottom w:val="0"/>
          <w:divBdr>
            <w:top w:val="none" w:sz="0" w:space="0" w:color="auto"/>
            <w:left w:val="none" w:sz="0" w:space="0" w:color="auto"/>
            <w:bottom w:val="none" w:sz="0" w:space="0" w:color="auto"/>
            <w:right w:val="none" w:sz="0" w:space="0" w:color="auto"/>
          </w:divBdr>
        </w:div>
        <w:div w:id="888036440">
          <w:marLeft w:val="0"/>
          <w:marRight w:val="0"/>
          <w:marTop w:val="0"/>
          <w:marBottom w:val="0"/>
          <w:divBdr>
            <w:top w:val="none" w:sz="0" w:space="0" w:color="auto"/>
            <w:left w:val="none" w:sz="0" w:space="0" w:color="auto"/>
            <w:bottom w:val="none" w:sz="0" w:space="0" w:color="auto"/>
            <w:right w:val="none" w:sz="0" w:space="0" w:color="auto"/>
          </w:divBdr>
        </w:div>
        <w:div w:id="1123696285">
          <w:marLeft w:val="0"/>
          <w:marRight w:val="0"/>
          <w:marTop w:val="0"/>
          <w:marBottom w:val="0"/>
          <w:divBdr>
            <w:top w:val="none" w:sz="0" w:space="0" w:color="auto"/>
            <w:left w:val="none" w:sz="0" w:space="0" w:color="auto"/>
            <w:bottom w:val="none" w:sz="0" w:space="0" w:color="auto"/>
            <w:right w:val="none" w:sz="0" w:space="0" w:color="auto"/>
          </w:divBdr>
        </w:div>
        <w:div w:id="549149061">
          <w:marLeft w:val="0"/>
          <w:marRight w:val="0"/>
          <w:marTop w:val="0"/>
          <w:marBottom w:val="0"/>
          <w:divBdr>
            <w:top w:val="none" w:sz="0" w:space="0" w:color="auto"/>
            <w:left w:val="none" w:sz="0" w:space="0" w:color="auto"/>
            <w:bottom w:val="none" w:sz="0" w:space="0" w:color="auto"/>
            <w:right w:val="none" w:sz="0" w:space="0" w:color="auto"/>
          </w:divBdr>
        </w:div>
        <w:div w:id="1620574717">
          <w:marLeft w:val="0"/>
          <w:marRight w:val="0"/>
          <w:marTop w:val="0"/>
          <w:marBottom w:val="0"/>
          <w:divBdr>
            <w:top w:val="none" w:sz="0" w:space="0" w:color="auto"/>
            <w:left w:val="none" w:sz="0" w:space="0" w:color="auto"/>
            <w:bottom w:val="none" w:sz="0" w:space="0" w:color="auto"/>
            <w:right w:val="none" w:sz="0" w:space="0" w:color="auto"/>
          </w:divBdr>
        </w:div>
        <w:div w:id="1114985965">
          <w:marLeft w:val="0"/>
          <w:marRight w:val="0"/>
          <w:marTop w:val="0"/>
          <w:marBottom w:val="0"/>
          <w:divBdr>
            <w:top w:val="none" w:sz="0" w:space="0" w:color="auto"/>
            <w:left w:val="none" w:sz="0" w:space="0" w:color="auto"/>
            <w:bottom w:val="none" w:sz="0" w:space="0" w:color="auto"/>
            <w:right w:val="none" w:sz="0" w:space="0" w:color="auto"/>
          </w:divBdr>
        </w:div>
        <w:div w:id="149827873">
          <w:marLeft w:val="0"/>
          <w:marRight w:val="0"/>
          <w:marTop w:val="0"/>
          <w:marBottom w:val="0"/>
          <w:divBdr>
            <w:top w:val="none" w:sz="0" w:space="0" w:color="auto"/>
            <w:left w:val="none" w:sz="0" w:space="0" w:color="auto"/>
            <w:bottom w:val="none" w:sz="0" w:space="0" w:color="auto"/>
            <w:right w:val="none" w:sz="0" w:space="0" w:color="auto"/>
          </w:divBdr>
        </w:div>
        <w:div w:id="1373921589">
          <w:marLeft w:val="0"/>
          <w:marRight w:val="0"/>
          <w:marTop w:val="0"/>
          <w:marBottom w:val="0"/>
          <w:divBdr>
            <w:top w:val="none" w:sz="0" w:space="0" w:color="auto"/>
            <w:left w:val="none" w:sz="0" w:space="0" w:color="auto"/>
            <w:bottom w:val="none" w:sz="0" w:space="0" w:color="auto"/>
            <w:right w:val="none" w:sz="0" w:space="0" w:color="auto"/>
          </w:divBdr>
        </w:div>
        <w:div w:id="1281111802">
          <w:marLeft w:val="0"/>
          <w:marRight w:val="0"/>
          <w:marTop w:val="0"/>
          <w:marBottom w:val="0"/>
          <w:divBdr>
            <w:top w:val="none" w:sz="0" w:space="0" w:color="auto"/>
            <w:left w:val="none" w:sz="0" w:space="0" w:color="auto"/>
            <w:bottom w:val="none" w:sz="0" w:space="0" w:color="auto"/>
            <w:right w:val="none" w:sz="0" w:space="0" w:color="auto"/>
          </w:divBdr>
        </w:div>
        <w:div w:id="1000892363">
          <w:marLeft w:val="0"/>
          <w:marRight w:val="0"/>
          <w:marTop w:val="0"/>
          <w:marBottom w:val="0"/>
          <w:divBdr>
            <w:top w:val="none" w:sz="0" w:space="0" w:color="auto"/>
            <w:left w:val="none" w:sz="0" w:space="0" w:color="auto"/>
            <w:bottom w:val="none" w:sz="0" w:space="0" w:color="auto"/>
            <w:right w:val="none" w:sz="0" w:space="0" w:color="auto"/>
          </w:divBdr>
        </w:div>
        <w:div w:id="224032161">
          <w:marLeft w:val="0"/>
          <w:marRight w:val="0"/>
          <w:marTop w:val="0"/>
          <w:marBottom w:val="0"/>
          <w:divBdr>
            <w:top w:val="none" w:sz="0" w:space="0" w:color="auto"/>
            <w:left w:val="none" w:sz="0" w:space="0" w:color="auto"/>
            <w:bottom w:val="none" w:sz="0" w:space="0" w:color="auto"/>
            <w:right w:val="none" w:sz="0" w:space="0" w:color="auto"/>
          </w:divBdr>
        </w:div>
        <w:div w:id="1117022443">
          <w:marLeft w:val="0"/>
          <w:marRight w:val="0"/>
          <w:marTop w:val="0"/>
          <w:marBottom w:val="0"/>
          <w:divBdr>
            <w:top w:val="none" w:sz="0" w:space="0" w:color="auto"/>
            <w:left w:val="none" w:sz="0" w:space="0" w:color="auto"/>
            <w:bottom w:val="none" w:sz="0" w:space="0" w:color="auto"/>
            <w:right w:val="none" w:sz="0" w:space="0" w:color="auto"/>
          </w:divBdr>
        </w:div>
        <w:div w:id="852188472">
          <w:marLeft w:val="0"/>
          <w:marRight w:val="0"/>
          <w:marTop w:val="0"/>
          <w:marBottom w:val="0"/>
          <w:divBdr>
            <w:top w:val="none" w:sz="0" w:space="0" w:color="auto"/>
            <w:left w:val="none" w:sz="0" w:space="0" w:color="auto"/>
            <w:bottom w:val="none" w:sz="0" w:space="0" w:color="auto"/>
            <w:right w:val="none" w:sz="0" w:space="0" w:color="auto"/>
          </w:divBdr>
        </w:div>
        <w:div w:id="1056585043">
          <w:marLeft w:val="0"/>
          <w:marRight w:val="0"/>
          <w:marTop w:val="0"/>
          <w:marBottom w:val="0"/>
          <w:divBdr>
            <w:top w:val="none" w:sz="0" w:space="0" w:color="auto"/>
            <w:left w:val="none" w:sz="0" w:space="0" w:color="auto"/>
            <w:bottom w:val="none" w:sz="0" w:space="0" w:color="auto"/>
            <w:right w:val="none" w:sz="0" w:space="0" w:color="auto"/>
          </w:divBdr>
        </w:div>
        <w:div w:id="1302538573">
          <w:marLeft w:val="0"/>
          <w:marRight w:val="0"/>
          <w:marTop w:val="0"/>
          <w:marBottom w:val="0"/>
          <w:divBdr>
            <w:top w:val="none" w:sz="0" w:space="0" w:color="auto"/>
            <w:left w:val="none" w:sz="0" w:space="0" w:color="auto"/>
            <w:bottom w:val="none" w:sz="0" w:space="0" w:color="auto"/>
            <w:right w:val="none" w:sz="0" w:space="0" w:color="auto"/>
          </w:divBdr>
        </w:div>
        <w:div w:id="1991514377">
          <w:marLeft w:val="0"/>
          <w:marRight w:val="0"/>
          <w:marTop w:val="0"/>
          <w:marBottom w:val="0"/>
          <w:divBdr>
            <w:top w:val="none" w:sz="0" w:space="0" w:color="auto"/>
            <w:left w:val="none" w:sz="0" w:space="0" w:color="auto"/>
            <w:bottom w:val="none" w:sz="0" w:space="0" w:color="auto"/>
            <w:right w:val="none" w:sz="0" w:space="0" w:color="auto"/>
          </w:divBdr>
        </w:div>
        <w:div w:id="1997686267">
          <w:marLeft w:val="0"/>
          <w:marRight w:val="0"/>
          <w:marTop w:val="0"/>
          <w:marBottom w:val="0"/>
          <w:divBdr>
            <w:top w:val="none" w:sz="0" w:space="0" w:color="auto"/>
            <w:left w:val="none" w:sz="0" w:space="0" w:color="auto"/>
            <w:bottom w:val="none" w:sz="0" w:space="0" w:color="auto"/>
            <w:right w:val="none" w:sz="0" w:space="0" w:color="auto"/>
          </w:divBdr>
        </w:div>
        <w:div w:id="1357996418">
          <w:marLeft w:val="0"/>
          <w:marRight w:val="0"/>
          <w:marTop w:val="0"/>
          <w:marBottom w:val="0"/>
          <w:divBdr>
            <w:top w:val="none" w:sz="0" w:space="0" w:color="auto"/>
            <w:left w:val="none" w:sz="0" w:space="0" w:color="auto"/>
            <w:bottom w:val="none" w:sz="0" w:space="0" w:color="auto"/>
            <w:right w:val="none" w:sz="0" w:space="0" w:color="auto"/>
          </w:divBdr>
        </w:div>
        <w:div w:id="1463767459">
          <w:marLeft w:val="0"/>
          <w:marRight w:val="0"/>
          <w:marTop w:val="0"/>
          <w:marBottom w:val="0"/>
          <w:divBdr>
            <w:top w:val="none" w:sz="0" w:space="0" w:color="auto"/>
            <w:left w:val="none" w:sz="0" w:space="0" w:color="auto"/>
            <w:bottom w:val="none" w:sz="0" w:space="0" w:color="auto"/>
            <w:right w:val="none" w:sz="0" w:space="0" w:color="auto"/>
          </w:divBdr>
        </w:div>
        <w:div w:id="1858273428">
          <w:marLeft w:val="0"/>
          <w:marRight w:val="0"/>
          <w:marTop w:val="0"/>
          <w:marBottom w:val="0"/>
          <w:divBdr>
            <w:top w:val="none" w:sz="0" w:space="0" w:color="auto"/>
            <w:left w:val="none" w:sz="0" w:space="0" w:color="auto"/>
            <w:bottom w:val="none" w:sz="0" w:space="0" w:color="auto"/>
            <w:right w:val="none" w:sz="0" w:space="0" w:color="auto"/>
          </w:divBdr>
        </w:div>
        <w:div w:id="857813491">
          <w:marLeft w:val="0"/>
          <w:marRight w:val="0"/>
          <w:marTop w:val="0"/>
          <w:marBottom w:val="0"/>
          <w:divBdr>
            <w:top w:val="none" w:sz="0" w:space="0" w:color="auto"/>
            <w:left w:val="none" w:sz="0" w:space="0" w:color="auto"/>
            <w:bottom w:val="none" w:sz="0" w:space="0" w:color="auto"/>
            <w:right w:val="none" w:sz="0" w:space="0" w:color="auto"/>
          </w:divBdr>
        </w:div>
        <w:div w:id="1376812695">
          <w:marLeft w:val="0"/>
          <w:marRight w:val="0"/>
          <w:marTop w:val="0"/>
          <w:marBottom w:val="0"/>
          <w:divBdr>
            <w:top w:val="none" w:sz="0" w:space="0" w:color="auto"/>
            <w:left w:val="none" w:sz="0" w:space="0" w:color="auto"/>
            <w:bottom w:val="none" w:sz="0" w:space="0" w:color="auto"/>
            <w:right w:val="none" w:sz="0" w:space="0" w:color="auto"/>
          </w:divBdr>
        </w:div>
        <w:div w:id="492575470">
          <w:marLeft w:val="0"/>
          <w:marRight w:val="0"/>
          <w:marTop w:val="0"/>
          <w:marBottom w:val="0"/>
          <w:divBdr>
            <w:top w:val="none" w:sz="0" w:space="0" w:color="auto"/>
            <w:left w:val="none" w:sz="0" w:space="0" w:color="auto"/>
            <w:bottom w:val="none" w:sz="0" w:space="0" w:color="auto"/>
            <w:right w:val="none" w:sz="0" w:space="0" w:color="auto"/>
          </w:divBdr>
        </w:div>
        <w:div w:id="1026293889">
          <w:marLeft w:val="0"/>
          <w:marRight w:val="0"/>
          <w:marTop w:val="0"/>
          <w:marBottom w:val="0"/>
          <w:divBdr>
            <w:top w:val="none" w:sz="0" w:space="0" w:color="auto"/>
            <w:left w:val="none" w:sz="0" w:space="0" w:color="auto"/>
            <w:bottom w:val="none" w:sz="0" w:space="0" w:color="auto"/>
            <w:right w:val="none" w:sz="0" w:space="0" w:color="auto"/>
          </w:divBdr>
        </w:div>
        <w:div w:id="1639411478">
          <w:marLeft w:val="0"/>
          <w:marRight w:val="0"/>
          <w:marTop w:val="0"/>
          <w:marBottom w:val="0"/>
          <w:divBdr>
            <w:top w:val="none" w:sz="0" w:space="0" w:color="auto"/>
            <w:left w:val="none" w:sz="0" w:space="0" w:color="auto"/>
            <w:bottom w:val="none" w:sz="0" w:space="0" w:color="auto"/>
            <w:right w:val="none" w:sz="0" w:space="0" w:color="auto"/>
          </w:divBdr>
        </w:div>
        <w:div w:id="1016423289">
          <w:marLeft w:val="0"/>
          <w:marRight w:val="0"/>
          <w:marTop w:val="0"/>
          <w:marBottom w:val="0"/>
          <w:divBdr>
            <w:top w:val="none" w:sz="0" w:space="0" w:color="auto"/>
            <w:left w:val="none" w:sz="0" w:space="0" w:color="auto"/>
            <w:bottom w:val="none" w:sz="0" w:space="0" w:color="auto"/>
            <w:right w:val="none" w:sz="0" w:space="0" w:color="auto"/>
          </w:divBdr>
        </w:div>
        <w:div w:id="810364287">
          <w:marLeft w:val="0"/>
          <w:marRight w:val="0"/>
          <w:marTop w:val="0"/>
          <w:marBottom w:val="0"/>
          <w:divBdr>
            <w:top w:val="none" w:sz="0" w:space="0" w:color="auto"/>
            <w:left w:val="none" w:sz="0" w:space="0" w:color="auto"/>
            <w:bottom w:val="none" w:sz="0" w:space="0" w:color="auto"/>
            <w:right w:val="none" w:sz="0" w:space="0" w:color="auto"/>
          </w:divBdr>
        </w:div>
        <w:div w:id="1830169950">
          <w:marLeft w:val="0"/>
          <w:marRight w:val="0"/>
          <w:marTop w:val="0"/>
          <w:marBottom w:val="0"/>
          <w:divBdr>
            <w:top w:val="none" w:sz="0" w:space="0" w:color="auto"/>
            <w:left w:val="none" w:sz="0" w:space="0" w:color="auto"/>
            <w:bottom w:val="none" w:sz="0" w:space="0" w:color="auto"/>
            <w:right w:val="none" w:sz="0" w:space="0" w:color="auto"/>
          </w:divBdr>
        </w:div>
        <w:div w:id="265428675">
          <w:marLeft w:val="0"/>
          <w:marRight w:val="0"/>
          <w:marTop w:val="0"/>
          <w:marBottom w:val="0"/>
          <w:divBdr>
            <w:top w:val="none" w:sz="0" w:space="0" w:color="auto"/>
            <w:left w:val="none" w:sz="0" w:space="0" w:color="auto"/>
            <w:bottom w:val="none" w:sz="0" w:space="0" w:color="auto"/>
            <w:right w:val="none" w:sz="0" w:space="0" w:color="auto"/>
          </w:divBdr>
        </w:div>
        <w:div w:id="525143762">
          <w:marLeft w:val="0"/>
          <w:marRight w:val="0"/>
          <w:marTop w:val="0"/>
          <w:marBottom w:val="0"/>
          <w:divBdr>
            <w:top w:val="none" w:sz="0" w:space="0" w:color="auto"/>
            <w:left w:val="none" w:sz="0" w:space="0" w:color="auto"/>
            <w:bottom w:val="none" w:sz="0" w:space="0" w:color="auto"/>
            <w:right w:val="none" w:sz="0" w:space="0" w:color="auto"/>
          </w:divBdr>
        </w:div>
        <w:div w:id="672610861">
          <w:marLeft w:val="0"/>
          <w:marRight w:val="0"/>
          <w:marTop w:val="0"/>
          <w:marBottom w:val="0"/>
          <w:divBdr>
            <w:top w:val="none" w:sz="0" w:space="0" w:color="auto"/>
            <w:left w:val="none" w:sz="0" w:space="0" w:color="auto"/>
            <w:bottom w:val="none" w:sz="0" w:space="0" w:color="auto"/>
            <w:right w:val="none" w:sz="0" w:space="0" w:color="auto"/>
          </w:divBdr>
        </w:div>
        <w:div w:id="1980105800">
          <w:marLeft w:val="0"/>
          <w:marRight w:val="0"/>
          <w:marTop w:val="0"/>
          <w:marBottom w:val="0"/>
          <w:divBdr>
            <w:top w:val="none" w:sz="0" w:space="0" w:color="auto"/>
            <w:left w:val="none" w:sz="0" w:space="0" w:color="auto"/>
            <w:bottom w:val="none" w:sz="0" w:space="0" w:color="auto"/>
            <w:right w:val="none" w:sz="0" w:space="0" w:color="auto"/>
          </w:divBdr>
        </w:div>
        <w:div w:id="1489321152">
          <w:marLeft w:val="0"/>
          <w:marRight w:val="0"/>
          <w:marTop w:val="0"/>
          <w:marBottom w:val="0"/>
          <w:divBdr>
            <w:top w:val="none" w:sz="0" w:space="0" w:color="auto"/>
            <w:left w:val="none" w:sz="0" w:space="0" w:color="auto"/>
            <w:bottom w:val="none" w:sz="0" w:space="0" w:color="auto"/>
            <w:right w:val="none" w:sz="0" w:space="0" w:color="auto"/>
          </w:divBdr>
        </w:div>
        <w:div w:id="622076782">
          <w:marLeft w:val="0"/>
          <w:marRight w:val="0"/>
          <w:marTop w:val="0"/>
          <w:marBottom w:val="0"/>
          <w:divBdr>
            <w:top w:val="none" w:sz="0" w:space="0" w:color="auto"/>
            <w:left w:val="none" w:sz="0" w:space="0" w:color="auto"/>
            <w:bottom w:val="none" w:sz="0" w:space="0" w:color="auto"/>
            <w:right w:val="none" w:sz="0" w:space="0" w:color="auto"/>
          </w:divBdr>
        </w:div>
        <w:div w:id="1354302163">
          <w:marLeft w:val="0"/>
          <w:marRight w:val="0"/>
          <w:marTop w:val="0"/>
          <w:marBottom w:val="0"/>
          <w:divBdr>
            <w:top w:val="none" w:sz="0" w:space="0" w:color="auto"/>
            <w:left w:val="none" w:sz="0" w:space="0" w:color="auto"/>
            <w:bottom w:val="none" w:sz="0" w:space="0" w:color="auto"/>
            <w:right w:val="none" w:sz="0" w:space="0" w:color="auto"/>
          </w:divBdr>
        </w:div>
        <w:div w:id="1553036826">
          <w:marLeft w:val="0"/>
          <w:marRight w:val="0"/>
          <w:marTop w:val="0"/>
          <w:marBottom w:val="0"/>
          <w:divBdr>
            <w:top w:val="none" w:sz="0" w:space="0" w:color="auto"/>
            <w:left w:val="none" w:sz="0" w:space="0" w:color="auto"/>
            <w:bottom w:val="none" w:sz="0" w:space="0" w:color="auto"/>
            <w:right w:val="none" w:sz="0" w:space="0" w:color="auto"/>
          </w:divBdr>
        </w:div>
        <w:div w:id="1634746223">
          <w:marLeft w:val="0"/>
          <w:marRight w:val="0"/>
          <w:marTop w:val="0"/>
          <w:marBottom w:val="0"/>
          <w:divBdr>
            <w:top w:val="none" w:sz="0" w:space="0" w:color="auto"/>
            <w:left w:val="none" w:sz="0" w:space="0" w:color="auto"/>
            <w:bottom w:val="none" w:sz="0" w:space="0" w:color="auto"/>
            <w:right w:val="none" w:sz="0" w:space="0" w:color="auto"/>
          </w:divBdr>
        </w:div>
        <w:div w:id="339159068">
          <w:marLeft w:val="0"/>
          <w:marRight w:val="0"/>
          <w:marTop w:val="0"/>
          <w:marBottom w:val="0"/>
          <w:divBdr>
            <w:top w:val="none" w:sz="0" w:space="0" w:color="auto"/>
            <w:left w:val="none" w:sz="0" w:space="0" w:color="auto"/>
            <w:bottom w:val="none" w:sz="0" w:space="0" w:color="auto"/>
            <w:right w:val="none" w:sz="0" w:space="0" w:color="auto"/>
          </w:divBdr>
        </w:div>
        <w:div w:id="1277174595">
          <w:marLeft w:val="0"/>
          <w:marRight w:val="0"/>
          <w:marTop w:val="0"/>
          <w:marBottom w:val="0"/>
          <w:divBdr>
            <w:top w:val="none" w:sz="0" w:space="0" w:color="auto"/>
            <w:left w:val="none" w:sz="0" w:space="0" w:color="auto"/>
            <w:bottom w:val="none" w:sz="0" w:space="0" w:color="auto"/>
            <w:right w:val="none" w:sz="0" w:space="0" w:color="auto"/>
          </w:divBdr>
        </w:div>
      </w:divsChild>
    </w:div>
    <w:div w:id="1147815478">
      <w:bodyDiv w:val="1"/>
      <w:marLeft w:val="0"/>
      <w:marRight w:val="0"/>
      <w:marTop w:val="0"/>
      <w:marBottom w:val="0"/>
      <w:divBdr>
        <w:top w:val="none" w:sz="0" w:space="0" w:color="auto"/>
        <w:left w:val="none" w:sz="0" w:space="0" w:color="auto"/>
        <w:bottom w:val="none" w:sz="0" w:space="0" w:color="auto"/>
        <w:right w:val="none" w:sz="0" w:space="0" w:color="auto"/>
      </w:divBdr>
    </w:div>
    <w:div w:id="1189098347">
      <w:bodyDiv w:val="1"/>
      <w:marLeft w:val="0"/>
      <w:marRight w:val="0"/>
      <w:marTop w:val="0"/>
      <w:marBottom w:val="0"/>
      <w:divBdr>
        <w:top w:val="none" w:sz="0" w:space="0" w:color="auto"/>
        <w:left w:val="none" w:sz="0" w:space="0" w:color="auto"/>
        <w:bottom w:val="none" w:sz="0" w:space="0" w:color="auto"/>
        <w:right w:val="none" w:sz="0" w:space="0" w:color="auto"/>
      </w:divBdr>
    </w:div>
    <w:div w:id="1189417560">
      <w:bodyDiv w:val="1"/>
      <w:marLeft w:val="0"/>
      <w:marRight w:val="0"/>
      <w:marTop w:val="0"/>
      <w:marBottom w:val="0"/>
      <w:divBdr>
        <w:top w:val="none" w:sz="0" w:space="0" w:color="auto"/>
        <w:left w:val="none" w:sz="0" w:space="0" w:color="auto"/>
        <w:bottom w:val="none" w:sz="0" w:space="0" w:color="auto"/>
        <w:right w:val="none" w:sz="0" w:space="0" w:color="auto"/>
      </w:divBdr>
    </w:div>
    <w:div w:id="1191605119">
      <w:bodyDiv w:val="1"/>
      <w:marLeft w:val="0"/>
      <w:marRight w:val="0"/>
      <w:marTop w:val="0"/>
      <w:marBottom w:val="0"/>
      <w:divBdr>
        <w:top w:val="none" w:sz="0" w:space="0" w:color="auto"/>
        <w:left w:val="none" w:sz="0" w:space="0" w:color="auto"/>
        <w:bottom w:val="none" w:sz="0" w:space="0" w:color="auto"/>
        <w:right w:val="none" w:sz="0" w:space="0" w:color="auto"/>
      </w:divBdr>
    </w:div>
    <w:div w:id="1197693406">
      <w:bodyDiv w:val="1"/>
      <w:marLeft w:val="0"/>
      <w:marRight w:val="0"/>
      <w:marTop w:val="0"/>
      <w:marBottom w:val="0"/>
      <w:divBdr>
        <w:top w:val="none" w:sz="0" w:space="0" w:color="auto"/>
        <w:left w:val="none" w:sz="0" w:space="0" w:color="auto"/>
        <w:bottom w:val="none" w:sz="0" w:space="0" w:color="auto"/>
        <w:right w:val="none" w:sz="0" w:space="0" w:color="auto"/>
      </w:divBdr>
    </w:div>
    <w:div w:id="1199007063">
      <w:bodyDiv w:val="1"/>
      <w:marLeft w:val="0"/>
      <w:marRight w:val="0"/>
      <w:marTop w:val="0"/>
      <w:marBottom w:val="0"/>
      <w:divBdr>
        <w:top w:val="none" w:sz="0" w:space="0" w:color="auto"/>
        <w:left w:val="none" w:sz="0" w:space="0" w:color="auto"/>
        <w:bottom w:val="none" w:sz="0" w:space="0" w:color="auto"/>
        <w:right w:val="none" w:sz="0" w:space="0" w:color="auto"/>
      </w:divBdr>
    </w:div>
    <w:div w:id="1206599459">
      <w:bodyDiv w:val="1"/>
      <w:marLeft w:val="0"/>
      <w:marRight w:val="0"/>
      <w:marTop w:val="0"/>
      <w:marBottom w:val="0"/>
      <w:divBdr>
        <w:top w:val="none" w:sz="0" w:space="0" w:color="auto"/>
        <w:left w:val="none" w:sz="0" w:space="0" w:color="auto"/>
        <w:bottom w:val="none" w:sz="0" w:space="0" w:color="auto"/>
        <w:right w:val="none" w:sz="0" w:space="0" w:color="auto"/>
      </w:divBdr>
    </w:div>
    <w:div w:id="1207765647">
      <w:bodyDiv w:val="1"/>
      <w:marLeft w:val="0"/>
      <w:marRight w:val="0"/>
      <w:marTop w:val="0"/>
      <w:marBottom w:val="0"/>
      <w:divBdr>
        <w:top w:val="none" w:sz="0" w:space="0" w:color="auto"/>
        <w:left w:val="none" w:sz="0" w:space="0" w:color="auto"/>
        <w:bottom w:val="none" w:sz="0" w:space="0" w:color="auto"/>
        <w:right w:val="none" w:sz="0" w:space="0" w:color="auto"/>
      </w:divBdr>
    </w:div>
    <w:div w:id="1215628826">
      <w:bodyDiv w:val="1"/>
      <w:marLeft w:val="0"/>
      <w:marRight w:val="0"/>
      <w:marTop w:val="0"/>
      <w:marBottom w:val="0"/>
      <w:divBdr>
        <w:top w:val="none" w:sz="0" w:space="0" w:color="auto"/>
        <w:left w:val="none" w:sz="0" w:space="0" w:color="auto"/>
        <w:bottom w:val="none" w:sz="0" w:space="0" w:color="auto"/>
        <w:right w:val="none" w:sz="0" w:space="0" w:color="auto"/>
      </w:divBdr>
    </w:div>
    <w:div w:id="1217935443">
      <w:bodyDiv w:val="1"/>
      <w:marLeft w:val="0"/>
      <w:marRight w:val="0"/>
      <w:marTop w:val="0"/>
      <w:marBottom w:val="0"/>
      <w:divBdr>
        <w:top w:val="none" w:sz="0" w:space="0" w:color="auto"/>
        <w:left w:val="none" w:sz="0" w:space="0" w:color="auto"/>
        <w:bottom w:val="none" w:sz="0" w:space="0" w:color="auto"/>
        <w:right w:val="none" w:sz="0" w:space="0" w:color="auto"/>
      </w:divBdr>
    </w:div>
    <w:div w:id="1226061741">
      <w:bodyDiv w:val="1"/>
      <w:marLeft w:val="0"/>
      <w:marRight w:val="0"/>
      <w:marTop w:val="0"/>
      <w:marBottom w:val="0"/>
      <w:divBdr>
        <w:top w:val="none" w:sz="0" w:space="0" w:color="auto"/>
        <w:left w:val="none" w:sz="0" w:space="0" w:color="auto"/>
        <w:bottom w:val="none" w:sz="0" w:space="0" w:color="auto"/>
        <w:right w:val="none" w:sz="0" w:space="0" w:color="auto"/>
      </w:divBdr>
    </w:div>
    <w:div w:id="1231816821">
      <w:bodyDiv w:val="1"/>
      <w:marLeft w:val="0"/>
      <w:marRight w:val="0"/>
      <w:marTop w:val="0"/>
      <w:marBottom w:val="0"/>
      <w:divBdr>
        <w:top w:val="none" w:sz="0" w:space="0" w:color="auto"/>
        <w:left w:val="none" w:sz="0" w:space="0" w:color="auto"/>
        <w:bottom w:val="none" w:sz="0" w:space="0" w:color="auto"/>
        <w:right w:val="none" w:sz="0" w:space="0" w:color="auto"/>
      </w:divBdr>
      <w:divsChild>
        <w:div w:id="2035570452">
          <w:marLeft w:val="0"/>
          <w:marRight w:val="0"/>
          <w:marTop w:val="0"/>
          <w:marBottom w:val="0"/>
          <w:divBdr>
            <w:top w:val="none" w:sz="0" w:space="0" w:color="auto"/>
            <w:left w:val="none" w:sz="0" w:space="0" w:color="auto"/>
            <w:bottom w:val="none" w:sz="0" w:space="0" w:color="auto"/>
            <w:right w:val="none" w:sz="0" w:space="0" w:color="auto"/>
          </w:divBdr>
        </w:div>
        <w:div w:id="1279072124">
          <w:marLeft w:val="0"/>
          <w:marRight w:val="0"/>
          <w:marTop w:val="0"/>
          <w:marBottom w:val="0"/>
          <w:divBdr>
            <w:top w:val="none" w:sz="0" w:space="0" w:color="auto"/>
            <w:left w:val="none" w:sz="0" w:space="0" w:color="auto"/>
            <w:bottom w:val="none" w:sz="0" w:space="0" w:color="auto"/>
            <w:right w:val="none" w:sz="0" w:space="0" w:color="auto"/>
          </w:divBdr>
        </w:div>
        <w:div w:id="32120295">
          <w:marLeft w:val="0"/>
          <w:marRight w:val="0"/>
          <w:marTop w:val="0"/>
          <w:marBottom w:val="0"/>
          <w:divBdr>
            <w:top w:val="none" w:sz="0" w:space="0" w:color="auto"/>
            <w:left w:val="none" w:sz="0" w:space="0" w:color="auto"/>
            <w:bottom w:val="none" w:sz="0" w:space="0" w:color="auto"/>
            <w:right w:val="none" w:sz="0" w:space="0" w:color="auto"/>
          </w:divBdr>
        </w:div>
        <w:div w:id="617756220">
          <w:marLeft w:val="0"/>
          <w:marRight w:val="0"/>
          <w:marTop w:val="0"/>
          <w:marBottom w:val="0"/>
          <w:divBdr>
            <w:top w:val="none" w:sz="0" w:space="0" w:color="auto"/>
            <w:left w:val="none" w:sz="0" w:space="0" w:color="auto"/>
            <w:bottom w:val="none" w:sz="0" w:space="0" w:color="auto"/>
            <w:right w:val="none" w:sz="0" w:space="0" w:color="auto"/>
          </w:divBdr>
        </w:div>
        <w:div w:id="862018843">
          <w:marLeft w:val="0"/>
          <w:marRight w:val="0"/>
          <w:marTop w:val="0"/>
          <w:marBottom w:val="0"/>
          <w:divBdr>
            <w:top w:val="none" w:sz="0" w:space="0" w:color="auto"/>
            <w:left w:val="none" w:sz="0" w:space="0" w:color="auto"/>
            <w:bottom w:val="none" w:sz="0" w:space="0" w:color="auto"/>
            <w:right w:val="none" w:sz="0" w:space="0" w:color="auto"/>
          </w:divBdr>
        </w:div>
        <w:div w:id="6180362">
          <w:marLeft w:val="0"/>
          <w:marRight w:val="0"/>
          <w:marTop w:val="0"/>
          <w:marBottom w:val="0"/>
          <w:divBdr>
            <w:top w:val="none" w:sz="0" w:space="0" w:color="auto"/>
            <w:left w:val="none" w:sz="0" w:space="0" w:color="auto"/>
            <w:bottom w:val="none" w:sz="0" w:space="0" w:color="auto"/>
            <w:right w:val="none" w:sz="0" w:space="0" w:color="auto"/>
          </w:divBdr>
        </w:div>
        <w:div w:id="2137673138">
          <w:marLeft w:val="0"/>
          <w:marRight w:val="0"/>
          <w:marTop w:val="0"/>
          <w:marBottom w:val="0"/>
          <w:divBdr>
            <w:top w:val="none" w:sz="0" w:space="0" w:color="auto"/>
            <w:left w:val="none" w:sz="0" w:space="0" w:color="auto"/>
            <w:bottom w:val="none" w:sz="0" w:space="0" w:color="auto"/>
            <w:right w:val="none" w:sz="0" w:space="0" w:color="auto"/>
          </w:divBdr>
        </w:div>
        <w:div w:id="947352268">
          <w:marLeft w:val="0"/>
          <w:marRight w:val="0"/>
          <w:marTop w:val="0"/>
          <w:marBottom w:val="0"/>
          <w:divBdr>
            <w:top w:val="none" w:sz="0" w:space="0" w:color="auto"/>
            <w:left w:val="none" w:sz="0" w:space="0" w:color="auto"/>
            <w:bottom w:val="none" w:sz="0" w:space="0" w:color="auto"/>
            <w:right w:val="none" w:sz="0" w:space="0" w:color="auto"/>
          </w:divBdr>
        </w:div>
        <w:div w:id="711659927">
          <w:marLeft w:val="0"/>
          <w:marRight w:val="0"/>
          <w:marTop w:val="0"/>
          <w:marBottom w:val="0"/>
          <w:divBdr>
            <w:top w:val="none" w:sz="0" w:space="0" w:color="auto"/>
            <w:left w:val="none" w:sz="0" w:space="0" w:color="auto"/>
            <w:bottom w:val="none" w:sz="0" w:space="0" w:color="auto"/>
            <w:right w:val="none" w:sz="0" w:space="0" w:color="auto"/>
          </w:divBdr>
        </w:div>
        <w:div w:id="1593734176">
          <w:marLeft w:val="0"/>
          <w:marRight w:val="0"/>
          <w:marTop w:val="0"/>
          <w:marBottom w:val="0"/>
          <w:divBdr>
            <w:top w:val="none" w:sz="0" w:space="0" w:color="auto"/>
            <w:left w:val="none" w:sz="0" w:space="0" w:color="auto"/>
            <w:bottom w:val="none" w:sz="0" w:space="0" w:color="auto"/>
            <w:right w:val="none" w:sz="0" w:space="0" w:color="auto"/>
          </w:divBdr>
        </w:div>
        <w:div w:id="178005581">
          <w:marLeft w:val="0"/>
          <w:marRight w:val="0"/>
          <w:marTop w:val="0"/>
          <w:marBottom w:val="0"/>
          <w:divBdr>
            <w:top w:val="none" w:sz="0" w:space="0" w:color="auto"/>
            <w:left w:val="none" w:sz="0" w:space="0" w:color="auto"/>
            <w:bottom w:val="none" w:sz="0" w:space="0" w:color="auto"/>
            <w:right w:val="none" w:sz="0" w:space="0" w:color="auto"/>
          </w:divBdr>
        </w:div>
        <w:div w:id="1733112014">
          <w:marLeft w:val="0"/>
          <w:marRight w:val="0"/>
          <w:marTop w:val="0"/>
          <w:marBottom w:val="0"/>
          <w:divBdr>
            <w:top w:val="none" w:sz="0" w:space="0" w:color="auto"/>
            <w:left w:val="none" w:sz="0" w:space="0" w:color="auto"/>
            <w:bottom w:val="none" w:sz="0" w:space="0" w:color="auto"/>
            <w:right w:val="none" w:sz="0" w:space="0" w:color="auto"/>
          </w:divBdr>
        </w:div>
        <w:div w:id="1438594794">
          <w:marLeft w:val="0"/>
          <w:marRight w:val="0"/>
          <w:marTop w:val="0"/>
          <w:marBottom w:val="0"/>
          <w:divBdr>
            <w:top w:val="none" w:sz="0" w:space="0" w:color="auto"/>
            <w:left w:val="none" w:sz="0" w:space="0" w:color="auto"/>
            <w:bottom w:val="none" w:sz="0" w:space="0" w:color="auto"/>
            <w:right w:val="none" w:sz="0" w:space="0" w:color="auto"/>
          </w:divBdr>
        </w:div>
      </w:divsChild>
    </w:div>
    <w:div w:id="1233927203">
      <w:bodyDiv w:val="1"/>
      <w:marLeft w:val="0"/>
      <w:marRight w:val="0"/>
      <w:marTop w:val="0"/>
      <w:marBottom w:val="0"/>
      <w:divBdr>
        <w:top w:val="none" w:sz="0" w:space="0" w:color="auto"/>
        <w:left w:val="none" w:sz="0" w:space="0" w:color="auto"/>
        <w:bottom w:val="none" w:sz="0" w:space="0" w:color="auto"/>
        <w:right w:val="none" w:sz="0" w:space="0" w:color="auto"/>
      </w:divBdr>
    </w:div>
    <w:div w:id="1234464100">
      <w:bodyDiv w:val="1"/>
      <w:marLeft w:val="0"/>
      <w:marRight w:val="0"/>
      <w:marTop w:val="0"/>
      <w:marBottom w:val="0"/>
      <w:divBdr>
        <w:top w:val="none" w:sz="0" w:space="0" w:color="auto"/>
        <w:left w:val="none" w:sz="0" w:space="0" w:color="auto"/>
        <w:bottom w:val="none" w:sz="0" w:space="0" w:color="auto"/>
        <w:right w:val="none" w:sz="0" w:space="0" w:color="auto"/>
      </w:divBdr>
    </w:div>
    <w:div w:id="1239750625">
      <w:bodyDiv w:val="1"/>
      <w:marLeft w:val="0"/>
      <w:marRight w:val="0"/>
      <w:marTop w:val="0"/>
      <w:marBottom w:val="0"/>
      <w:divBdr>
        <w:top w:val="none" w:sz="0" w:space="0" w:color="auto"/>
        <w:left w:val="none" w:sz="0" w:space="0" w:color="auto"/>
        <w:bottom w:val="none" w:sz="0" w:space="0" w:color="auto"/>
        <w:right w:val="none" w:sz="0" w:space="0" w:color="auto"/>
      </w:divBdr>
    </w:div>
    <w:div w:id="1243376131">
      <w:bodyDiv w:val="1"/>
      <w:marLeft w:val="0"/>
      <w:marRight w:val="0"/>
      <w:marTop w:val="0"/>
      <w:marBottom w:val="0"/>
      <w:divBdr>
        <w:top w:val="none" w:sz="0" w:space="0" w:color="auto"/>
        <w:left w:val="none" w:sz="0" w:space="0" w:color="auto"/>
        <w:bottom w:val="none" w:sz="0" w:space="0" w:color="auto"/>
        <w:right w:val="none" w:sz="0" w:space="0" w:color="auto"/>
      </w:divBdr>
    </w:div>
    <w:div w:id="1262954940">
      <w:bodyDiv w:val="1"/>
      <w:marLeft w:val="0"/>
      <w:marRight w:val="0"/>
      <w:marTop w:val="0"/>
      <w:marBottom w:val="0"/>
      <w:divBdr>
        <w:top w:val="none" w:sz="0" w:space="0" w:color="auto"/>
        <w:left w:val="none" w:sz="0" w:space="0" w:color="auto"/>
        <w:bottom w:val="none" w:sz="0" w:space="0" w:color="auto"/>
        <w:right w:val="none" w:sz="0" w:space="0" w:color="auto"/>
      </w:divBdr>
    </w:div>
    <w:div w:id="1277982250">
      <w:bodyDiv w:val="1"/>
      <w:marLeft w:val="0"/>
      <w:marRight w:val="0"/>
      <w:marTop w:val="0"/>
      <w:marBottom w:val="0"/>
      <w:divBdr>
        <w:top w:val="none" w:sz="0" w:space="0" w:color="auto"/>
        <w:left w:val="none" w:sz="0" w:space="0" w:color="auto"/>
        <w:bottom w:val="none" w:sz="0" w:space="0" w:color="auto"/>
        <w:right w:val="none" w:sz="0" w:space="0" w:color="auto"/>
      </w:divBdr>
      <w:divsChild>
        <w:div w:id="496651777">
          <w:marLeft w:val="0"/>
          <w:marRight w:val="0"/>
          <w:marTop w:val="0"/>
          <w:marBottom w:val="0"/>
          <w:divBdr>
            <w:top w:val="none" w:sz="0" w:space="0" w:color="auto"/>
            <w:left w:val="none" w:sz="0" w:space="0" w:color="auto"/>
            <w:bottom w:val="none" w:sz="0" w:space="0" w:color="auto"/>
            <w:right w:val="none" w:sz="0" w:space="0" w:color="auto"/>
          </w:divBdr>
        </w:div>
        <w:div w:id="201989309">
          <w:marLeft w:val="0"/>
          <w:marRight w:val="0"/>
          <w:marTop w:val="0"/>
          <w:marBottom w:val="0"/>
          <w:divBdr>
            <w:top w:val="none" w:sz="0" w:space="0" w:color="auto"/>
            <w:left w:val="none" w:sz="0" w:space="0" w:color="auto"/>
            <w:bottom w:val="none" w:sz="0" w:space="0" w:color="auto"/>
            <w:right w:val="none" w:sz="0" w:space="0" w:color="auto"/>
          </w:divBdr>
        </w:div>
        <w:div w:id="2095585014">
          <w:marLeft w:val="0"/>
          <w:marRight w:val="0"/>
          <w:marTop w:val="0"/>
          <w:marBottom w:val="0"/>
          <w:divBdr>
            <w:top w:val="none" w:sz="0" w:space="0" w:color="auto"/>
            <w:left w:val="none" w:sz="0" w:space="0" w:color="auto"/>
            <w:bottom w:val="none" w:sz="0" w:space="0" w:color="auto"/>
            <w:right w:val="none" w:sz="0" w:space="0" w:color="auto"/>
          </w:divBdr>
        </w:div>
        <w:div w:id="2076391147">
          <w:marLeft w:val="0"/>
          <w:marRight w:val="0"/>
          <w:marTop w:val="0"/>
          <w:marBottom w:val="0"/>
          <w:divBdr>
            <w:top w:val="none" w:sz="0" w:space="0" w:color="auto"/>
            <w:left w:val="none" w:sz="0" w:space="0" w:color="auto"/>
            <w:bottom w:val="none" w:sz="0" w:space="0" w:color="auto"/>
            <w:right w:val="none" w:sz="0" w:space="0" w:color="auto"/>
          </w:divBdr>
        </w:div>
        <w:div w:id="1635477620">
          <w:marLeft w:val="0"/>
          <w:marRight w:val="0"/>
          <w:marTop w:val="0"/>
          <w:marBottom w:val="0"/>
          <w:divBdr>
            <w:top w:val="none" w:sz="0" w:space="0" w:color="auto"/>
            <w:left w:val="none" w:sz="0" w:space="0" w:color="auto"/>
            <w:bottom w:val="none" w:sz="0" w:space="0" w:color="auto"/>
            <w:right w:val="none" w:sz="0" w:space="0" w:color="auto"/>
          </w:divBdr>
        </w:div>
        <w:div w:id="1178739370">
          <w:marLeft w:val="0"/>
          <w:marRight w:val="0"/>
          <w:marTop w:val="0"/>
          <w:marBottom w:val="0"/>
          <w:divBdr>
            <w:top w:val="none" w:sz="0" w:space="0" w:color="auto"/>
            <w:left w:val="none" w:sz="0" w:space="0" w:color="auto"/>
            <w:bottom w:val="none" w:sz="0" w:space="0" w:color="auto"/>
            <w:right w:val="none" w:sz="0" w:space="0" w:color="auto"/>
          </w:divBdr>
        </w:div>
        <w:div w:id="1700013712">
          <w:marLeft w:val="0"/>
          <w:marRight w:val="0"/>
          <w:marTop w:val="0"/>
          <w:marBottom w:val="0"/>
          <w:divBdr>
            <w:top w:val="none" w:sz="0" w:space="0" w:color="auto"/>
            <w:left w:val="none" w:sz="0" w:space="0" w:color="auto"/>
            <w:bottom w:val="none" w:sz="0" w:space="0" w:color="auto"/>
            <w:right w:val="none" w:sz="0" w:space="0" w:color="auto"/>
          </w:divBdr>
        </w:div>
        <w:div w:id="2131701216">
          <w:marLeft w:val="0"/>
          <w:marRight w:val="0"/>
          <w:marTop w:val="0"/>
          <w:marBottom w:val="0"/>
          <w:divBdr>
            <w:top w:val="none" w:sz="0" w:space="0" w:color="auto"/>
            <w:left w:val="none" w:sz="0" w:space="0" w:color="auto"/>
            <w:bottom w:val="none" w:sz="0" w:space="0" w:color="auto"/>
            <w:right w:val="none" w:sz="0" w:space="0" w:color="auto"/>
          </w:divBdr>
        </w:div>
        <w:div w:id="1983924151">
          <w:marLeft w:val="0"/>
          <w:marRight w:val="0"/>
          <w:marTop w:val="0"/>
          <w:marBottom w:val="0"/>
          <w:divBdr>
            <w:top w:val="none" w:sz="0" w:space="0" w:color="auto"/>
            <w:left w:val="none" w:sz="0" w:space="0" w:color="auto"/>
            <w:bottom w:val="none" w:sz="0" w:space="0" w:color="auto"/>
            <w:right w:val="none" w:sz="0" w:space="0" w:color="auto"/>
          </w:divBdr>
        </w:div>
        <w:div w:id="1134638738">
          <w:marLeft w:val="0"/>
          <w:marRight w:val="0"/>
          <w:marTop w:val="0"/>
          <w:marBottom w:val="0"/>
          <w:divBdr>
            <w:top w:val="none" w:sz="0" w:space="0" w:color="auto"/>
            <w:left w:val="none" w:sz="0" w:space="0" w:color="auto"/>
            <w:bottom w:val="none" w:sz="0" w:space="0" w:color="auto"/>
            <w:right w:val="none" w:sz="0" w:space="0" w:color="auto"/>
          </w:divBdr>
        </w:div>
        <w:div w:id="543178614">
          <w:marLeft w:val="0"/>
          <w:marRight w:val="0"/>
          <w:marTop w:val="0"/>
          <w:marBottom w:val="0"/>
          <w:divBdr>
            <w:top w:val="none" w:sz="0" w:space="0" w:color="auto"/>
            <w:left w:val="none" w:sz="0" w:space="0" w:color="auto"/>
            <w:bottom w:val="none" w:sz="0" w:space="0" w:color="auto"/>
            <w:right w:val="none" w:sz="0" w:space="0" w:color="auto"/>
          </w:divBdr>
        </w:div>
        <w:div w:id="900091051">
          <w:marLeft w:val="0"/>
          <w:marRight w:val="0"/>
          <w:marTop w:val="0"/>
          <w:marBottom w:val="0"/>
          <w:divBdr>
            <w:top w:val="none" w:sz="0" w:space="0" w:color="auto"/>
            <w:left w:val="none" w:sz="0" w:space="0" w:color="auto"/>
            <w:bottom w:val="none" w:sz="0" w:space="0" w:color="auto"/>
            <w:right w:val="none" w:sz="0" w:space="0" w:color="auto"/>
          </w:divBdr>
        </w:div>
        <w:div w:id="1642267354">
          <w:marLeft w:val="0"/>
          <w:marRight w:val="0"/>
          <w:marTop w:val="0"/>
          <w:marBottom w:val="0"/>
          <w:divBdr>
            <w:top w:val="none" w:sz="0" w:space="0" w:color="auto"/>
            <w:left w:val="none" w:sz="0" w:space="0" w:color="auto"/>
            <w:bottom w:val="none" w:sz="0" w:space="0" w:color="auto"/>
            <w:right w:val="none" w:sz="0" w:space="0" w:color="auto"/>
          </w:divBdr>
        </w:div>
        <w:div w:id="1657955020">
          <w:marLeft w:val="0"/>
          <w:marRight w:val="0"/>
          <w:marTop w:val="0"/>
          <w:marBottom w:val="0"/>
          <w:divBdr>
            <w:top w:val="none" w:sz="0" w:space="0" w:color="auto"/>
            <w:left w:val="none" w:sz="0" w:space="0" w:color="auto"/>
            <w:bottom w:val="none" w:sz="0" w:space="0" w:color="auto"/>
            <w:right w:val="none" w:sz="0" w:space="0" w:color="auto"/>
          </w:divBdr>
        </w:div>
        <w:div w:id="1599561974">
          <w:marLeft w:val="0"/>
          <w:marRight w:val="0"/>
          <w:marTop w:val="0"/>
          <w:marBottom w:val="0"/>
          <w:divBdr>
            <w:top w:val="none" w:sz="0" w:space="0" w:color="auto"/>
            <w:left w:val="none" w:sz="0" w:space="0" w:color="auto"/>
            <w:bottom w:val="none" w:sz="0" w:space="0" w:color="auto"/>
            <w:right w:val="none" w:sz="0" w:space="0" w:color="auto"/>
          </w:divBdr>
        </w:div>
        <w:div w:id="1482502994">
          <w:marLeft w:val="0"/>
          <w:marRight w:val="0"/>
          <w:marTop w:val="0"/>
          <w:marBottom w:val="0"/>
          <w:divBdr>
            <w:top w:val="none" w:sz="0" w:space="0" w:color="auto"/>
            <w:left w:val="none" w:sz="0" w:space="0" w:color="auto"/>
            <w:bottom w:val="none" w:sz="0" w:space="0" w:color="auto"/>
            <w:right w:val="none" w:sz="0" w:space="0" w:color="auto"/>
          </w:divBdr>
        </w:div>
        <w:div w:id="1951080428">
          <w:marLeft w:val="0"/>
          <w:marRight w:val="0"/>
          <w:marTop w:val="0"/>
          <w:marBottom w:val="0"/>
          <w:divBdr>
            <w:top w:val="none" w:sz="0" w:space="0" w:color="auto"/>
            <w:left w:val="none" w:sz="0" w:space="0" w:color="auto"/>
            <w:bottom w:val="none" w:sz="0" w:space="0" w:color="auto"/>
            <w:right w:val="none" w:sz="0" w:space="0" w:color="auto"/>
          </w:divBdr>
        </w:div>
        <w:div w:id="572593329">
          <w:marLeft w:val="0"/>
          <w:marRight w:val="0"/>
          <w:marTop w:val="0"/>
          <w:marBottom w:val="0"/>
          <w:divBdr>
            <w:top w:val="none" w:sz="0" w:space="0" w:color="auto"/>
            <w:left w:val="none" w:sz="0" w:space="0" w:color="auto"/>
            <w:bottom w:val="none" w:sz="0" w:space="0" w:color="auto"/>
            <w:right w:val="none" w:sz="0" w:space="0" w:color="auto"/>
          </w:divBdr>
        </w:div>
        <w:div w:id="1633487214">
          <w:marLeft w:val="0"/>
          <w:marRight w:val="0"/>
          <w:marTop w:val="0"/>
          <w:marBottom w:val="0"/>
          <w:divBdr>
            <w:top w:val="none" w:sz="0" w:space="0" w:color="auto"/>
            <w:left w:val="none" w:sz="0" w:space="0" w:color="auto"/>
            <w:bottom w:val="none" w:sz="0" w:space="0" w:color="auto"/>
            <w:right w:val="none" w:sz="0" w:space="0" w:color="auto"/>
          </w:divBdr>
        </w:div>
        <w:div w:id="1320377833">
          <w:marLeft w:val="0"/>
          <w:marRight w:val="0"/>
          <w:marTop w:val="0"/>
          <w:marBottom w:val="0"/>
          <w:divBdr>
            <w:top w:val="none" w:sz="0" w:space="0" w:color="auto"/>
            <w:left w:val="none" w:sz="0" w:space="0" w:color="auto"/>
            <w:bottom w:val="none" w:sz="0" w:space="0" w:color="auto"/>
            <w:right w:val="none" w:sz="0" w:space="0" w:color="auto"/>
          </w:divBdr>
        </w:div>
        <w:div w:id="1412047683">
          <w:marLeft w:val="0"/>
          <w:marRight w:val="0"/>
          <w:marTop w:val="0"/>
          <w:marBottom w:val="0"/>
          <w:divBdr>
            <w:top w:val="none" w:sz="0" w:space="0" w:color="auto"/>
            <w:left w:val="none" w:sz="0" w:space="0" w:color="auto"/>
            <w:bottom w:val="none" w:sz="0" w:space="0" w:color="auto"/>
            <w:right w:val="none" w:sz="0" w:space="0" w:color="auto"/>
          </w:divBdr>
        </w:div>
        <w:div w:id="1490176543">
          <w:marLeft w:val="0"/>
          <w:marRight w:val="0"/>
          <w:marTop w:val="0"/>
          <w:marBottom w:val="0"/>
          <w:divBdr>
            <w:top w:val="none" w:sz="0" w:space="0" w:color="auto"/>
            <w:left w:val="none" w:sz="0" w:space="0" w:color="auto"/>
            <w:bottom w:val="none" w:sz="0" w:space="0" w:color="auto"/>
            <w:right w:val="none" w:sz="0" w:space="0" w:color="auto"/>
          </w:divBdr>
        </w:div>
        <w:div w:id="799609433">
          <w:marLeft w:val="0"/>
          <w:marRight w:val="0"/>
          <w:marTop w:val="0"/>
          <w:marBottom w:val="0"/>
          <w:divBdr>
            <w:top w:val="none" w:sz="0" w:space="0" w:color="auto"/>
            <w:left w:val="none" w:sz="0" w:space="0" w:color="auto"/>
            <w:bottom w:val="none" w:sz="0" w:space="0" w:color="auto"/>
            <w:right w:val="none" w:sz="0" w:space="0" w:color="auto"/>
          </w:divBdr>
        </w:div>
        <w:div w:id="1990405136">
          <w:marLeft w:val="0"/>
          <w:marRight w:val="0"/>
          <w:marTop w:val="0"/>
          <w:marBottom w:val="0"/>
          <w:divBdr>
            <w:top w:val="none" w:sz="0" w:space="0" w:color="auto"/>
            <w:left w:val="none" w:sz="0" w:space="0" w:color="auto"/>
            <w:bottom w:val="none" w:sz="0" w:space="0" w:color="auto"/>
            <w:right w:val="none" w:sz="0" w:space="0" w:color="auto"/>
          </w:divBdr>
        </w:div>
        <w:div w:id="2131435452">
          <w:marLeft w:val="0"/>
          <w:marRight w:val="0"/>
          <w:marTop w:val="0"/>
          <w:marBottom w:val="0"/>
          <w:divBdr>
            <w:top w:val="none" w:sz="0" w:space="0" w:color="auto"/>
            <w:left w:val="none" w:sz="0" w:space="0" w:color="auto"/>
            <w:bottom w:val="none" w:sz="0" w:space="0" w:color="auto"/>
            <w:right w:val="none" w:sz="0" w:space="0" w:color="auto"/>
          </w:divBdr>
        </w:div>
        <w:div w:id="59134889">
          <w:marLeft w:val="0"/>
          <w:marRight w:val="0"/>
          <w:marTop w:val="0"/>
          <w:marBottom w:val="0"/>
          <w:divBdr>
            <w:top w:val="none" w:sz="0" w:space="0" w:color="auto"/>
            <w:left w:val="none" w:sz="0" w:space="0" w:color="auto"/>
            <w:bottom w:val="none" w:sz="0" w:space="0" w:color="auto"/>
            <w:right w:val="none" w:sz="0" w:space="0" w:color="auto"/>
          </w:divBdr>
        </w:div>
        <w:div w:id="259996429">
          <w:marLeft w:val="0"/>
          <w:marRight w:val="0"/>
          <w:marTop w:val="0"/>
          <w:marBottom w:val="0"/>
          <w:divBdr>
            <w:top w:val="none" w:sz="0" w:space="0" w:color="auto"/>
            <w:left w:val="none" w:sz="0" w:space="0" w:color="auto"/>
            <w:bottom w:val="none" w:sz="0" w:space="0" w:color="auto"/>
            <w:right w:val="none" w:sz="0" w:space="0" w:color="auto"/>
          </w:divBdr>
        </w:div>
        <w:div w:id="2025861238">
          <w:marLeft w:val="0"/>
          <w:marRight w:val="0"/>
          <w:marTop w:val="0"/>
          <w:marBottom w:val="0"/>
          <w:divBdr>
            <w:top w:val="none" w:sz="0" w:space="0" w:color="auto"/>
            <w:left w:val="none" w:sz="0" w:space="0" w:color="auto"/>
            <w:bottom w:val="none" w:sz="0" w:space="0" w:color="auto"/>
            <w:right w:val="none" w:sz="0" w:space="0" w:color="auto"/>
          </w:divBdr>
        </w:div>
        <w:div w:id="896935676">
          <w:marLeft w:val="0"/>
          <w:marRight w:val="0"/>
          <w:marTop w:val="0"/>
          <w:marBottom w:val="0"/>
          <w:divBdr>
            <w:top w:val="none" w:sz="0" w:space="0" w:color="auto"/>
            <w:left w:val="none" w:sz="0" w:space="0" w:color="auto"/>
            <w:bottom w:val="none" w:sz="0" w:space="0" w:color="auto"/>
            <w:right w:val="none" w:sz="0" w:space="0" w:color="auto"/>
          </w:divBdr>
        </w:div>
        <w:div w:id="883833952">
          <w:marLeft w:val="0"/>
          <w:marRight w:val="0"/>
          <w:marTop w:val="0"/>
          <w:marBottom w:val="0"/>
          <w:divBdr>
            <w:top w:val="none" w:sz="0" w:space="0" w:color="auto"/>
            <w:left w:val="none" w:sz="0" w:space="0" w:color="auto"/>
            <w:bottom w:val="none" w:sz="0" w:space="0" w:color="auto"/>
            <w:right w:val="none" w:sz="0" w:space="0" w:color="auto"/>
          </w:divBdr>
        </w:div>
        <w:div w:id="1165509570">
          <w:marLeft w:val="0"/>
          <w:marRight w:val="0"/>
          <w:marTop w:val="0"/>
          <w:marBottom w:val="0"/>
          <w:divBdr>
            <w:top w:val="none" w:sz="0" w:space="0" w:color="auto"/>
            <w:left w:val="none" w:sz="0" w:space="0" w:color="auto"/>
            <w:bottom w:val="none" w:sz="0" w:space="0" w:color="auto"/>
            <w:right w:val="none" w:sz="0" w:space="0" w:color="auto"/>
          </w:divBdr>
        </w:div>
        <w:div w:id="2035886491">
          <w:marLeft w:val="0"/>
          <w:marRight w:val="0"/>
          <w:marTop w:val="0"/>
          <w:marBottom w:val="0"/>
          <w:divBdr>
            <w:top w:val="none" w:sz="0" w:space="0" w:color="auto"/>
            <w:left w:val="none" w:sz="0" w:space="0" w:color="auto"/>
            <w:bottom w:val="none" w:sz="0" w:space="0" w:color="auto"/>
            <w:right w:val="none" w:sz="0" w:space="0" w:color="auto"/>
          </w:divBdr>
        </w:div>
        <w:div w:id="1067265845">
          <w:marLeft w:val="0"/>
          <w:marRight w:val="0"/>
          <w:marTop w:val="0"/>
          <w:marBottom w:val="0"/>
          <w:divBdr>
            <w:top w:val="none" w:sz="0" w:space="0" w:color="auto"/>
            <w:left w:val="none" w:sz="0" w:space="0" w:color="auto"/>
            <w:bottom w:val="none" w:sz="0" w:space="0" w:color="auto"/>
            <w:right w:val="none" w:sz="0" w:space="0" w:color="auto"/>
          </w:divBdr>
        </w:div>
        <w:div w:id="366953476">
          <w:marLeft w:val="0"/>
          <w:marRight w:val="0"/>
          <w:marTop w:val="0"/>
          <w:marBottom w:val="0"/>
          <w:divBdr>
            <w:top w:val="none" w:sz="0" w:space="0" w:color="auto"/>
            <w:left w:val="none" w:sz="0" w:space="0" w:color="auto"/>
            <w:bottom w:val="none" w:sz="0" w:space="0" w:color="auto"/>
            <w:right w:val="none" w:sz="0" w:space="0" w:color="auto"/>
          </w:divBdr>
        </w:div>
        <w:div w:id="1649557406">
          <w:marLeft w:val="0"/>
          <w:marRight w:val="0"/>
          <w:marTop w:val="0"/>
          <w:marBottom w:val="0"/>
          <w:divBdr>
            <w:top w:val="none" w:sz="0" w:space="0" w:color="auto"/>
            <w:left w:val="none" w:sz="0" w:space="0" w:color="auto"/>
            <w:bottom w:val="none" w:sz="0" w:space="0" w:color="auto"/>
            <w:right w:val="none" w:sz="0" w:space="0" w:color="auto"/>
          </w:divBdr>
        </w:div>
        <w:div w:id="696126917">
          <w:marLeft w:val="0"/>
          <w:marRight w:val="0"/>
          <w:marTop w:val="0"/>
          <w:marBottom w:val="0"/>
          <w:divBdr>
            <w:top w:val="none" w:sz="0" w:space="0" w:color="auto"/>
            <w:left w:val="none" w:sz="0" w:space="0" w:color="auto"/>
            <w:bottom w:val="none" w:sz="0" w:space="0" w:color="auto"/>
            <w:right w:val="none" w:sz="0" w:space="0" w:color="auto"/>
          </w:divBdr>
        </w:div>
        <w:div w:id="930357639">
          <w:marLeft w:val="0"/>
          <w:marRight w:val="0"/>
          <w:marTop w:val="0"/>
          <w:marBottom w:val="0"/>
          <w:divBdr>
            <w:top w:val="none" w:sz="0" w:space="0" w:color="auto"/>
            <w:left w:val="none" w:sz="0" w:space="0" w:color="auto"/>
            <w:bottom w:val="none" w:sz="0" w:space="0" w:color="auto"/>
            <w:right w:val="none" w:sz="0" w:space="0" w:color="auto"/>
          </w:divBdr>
        </w:div>
        <w:div w:id="1270553817">
          <w:marLeft w:val="0"/>
          <w:marRight w:val="0"/>
          <w:marTop w:val="0"/>
          <w:marBottom w:val="0"/>
          <w:divBdr>
            <w:top w:val="none" w:sz="0" w:space="0" w:color="auto"/>
            <w:left w:val="none" w:sz="0" w:space="0" w:color="auto"/>
            <w:bottom w:val="none" w:sz="0" w:space="0" w:color="auto"/>
            <w:right w:val="none" w:sz="0" w:space="0" w:color="auto"/>
          </w:divBdr>
        </w:div>
        <w:div w:id="1032195703">
          <w:marLeft w:val="0"/>
          <w:marRight w:val="0"/>
          <w:marTop w:val="0"/>
          <w:marBottom w:val="0"/>
          <w:divBdr>
            <w:top w:val="none" w:sz="0" w:space="0" w:color="auto"/>
            <w:left w:val="none" w:sz="0" w:space="0" w:color="auto"/>
            <w:bottom w:val="none" w:sz="0" w:space="0" w:color="auto"/>
            <w:right w:val="none" w:sz="0" w:space="0" w:color="auto"/>
          </w:divBdr>
        </w:div>
        <w:div w:id="75829639">
          <w:marLeft w:val="0"/>
          <w:marRight w:val="0"/>
          <w:marTop w:val="0"/>
          <w:marBottom w:val="0"/>
          <w:divBdr>
            <w:top w:val="none" w:sz="0" w:space="0" w:color="auto"/>
            <w:left w:val="none" w:sz="0" w:space="0" w:color="auto"/>
            <w:bottom w:val="none" w:sz="0" w:space="0" w:color="auto"/>
            <w:right w:val="none" w:sz="0" w:space="0" w:color="auto"/>
          </w:divBdr>
        </w:div>
        <w:div w:id="2121948296">
          <w:marLeft w:val="0"/>
          <w:marRight w:val="0"/>
          <w:marTop w:val="0"/>
          <w:marBottom w:val="0"/>
          <w:divBdr>
            <w:top w:val="none" w:sz="0" w:space="0" w:color="auto"/>
            <w:left w:val="none" w:sz="0" w:space="0" w:color="auto"/>
            <w:bottom w:val="none" w:sz="0" w:space="0" w:color="auto"/>
            <w:right w:val="none" w:sz="0" w:space="0" w:color="auto"/>
          </w:divBdr>
        </w:div>
        <w:div w:id="1712267645">
          <w:marLeft w:val="0"/>
          <w:marRight w:val="0"/>
          <w:marTop w:val="0"/>
          <w:marBottom w:val="0"/>
          <w:divBdr>
            <w:top w:val="none" w:sz="0" w:space="0" w:color="auto"/>
            <w:left w:val="none" w:sz="0" w:space="0" w:color="auto"/>
            <w:bottom w:val="none" w:sz="0" w:space="0" w:color="auto"/>
            <w:right w:val="none" w:sz="0" w:space="0" w:color="auto"/>
          </w:divBdr>
        </w:div>
      </w:divsChild>
    </w:div>
    <w:div w:id="1290208020">
      <w:bodyDiv w:val="1"/>
      <w:marLeft w:val="0"/>
      <w:marRight w:val="0"/>
      <w:marTop w:val="0"/>
      <w:marBottom w:val="0"/>
      <w:divBdr>
        <w:top w:val="none" w:sz="0" w:space="0" w:color="auto"/>
        <w:left w:val="none" w:sz="0" w:space="0" w:color="auto"/>
        <w:bottom w:val="none" w:sz="0" w:space="0" w:color="auto"/>
        <w:right w:val="none" w:sz="0" w:space="0" w:color="auto"/>
      </w:divBdr>
    </w:div>
    <w:div w:id="1290742188">
      <w:bodyDiv w:val="1"/>
      <w:marLeft w:val="0"/>
      <w:marRight w:val="0"/>
      <w:marTop w:val="0"/>
      <w:marBottom w:val="0"/>
      <w:divBdr>
        <w:top w:val="none" w:sz="0" w:space="0" w:color="auto"/>
        <w:left w:val="none" w:sz="0" w:space="0" w:color="auto"/>
        <w:bottom w:val="none" w:sz="0" w:space="0" w:color="auto"/>
        <w:right w:val="none" w:sz="0" w:space="0" w:color="auto"/>
      </w:divBdr>
    </w:div>
    <w:div w:id="1291010961">
      <w:bodyDiv w:val="1"/>
      <w:marLeft w:val="0"/>
      <w:marRight w:val="0"/>
      <w:marTop w:val="0"/>
      <w:marBottom w:val="0"/>
      <w:divBdr>
        <w:top w:val="none" w:sz="0" w:space="0" w:color="auto"/>
        <w:left w:val="none" w:sz="0" w:space="0" w:color="auto"/>
        <w:bottom w:val="none" w:sz="0" w:space="0" w:color="auto"/>
        <w:right w:val="none" w:sz="0" w:space="0" w:color="auto"/>
      </w:divBdr>
    </w:div>
    <w:div w:id="1323895597">
      <w:bodyDiv w:val="1"/>
      <w:marLeft w:val="0"/>
      <w:marRight w:val="0"/>
      <w:marTop w:val="0"/>
      <w:marBottom w:val="0"/>
      <w:divBdr>
        <w:top w:val="none" w:sz="0" w:space="0" w:color="auto"/>
        <w:left w:val="none" w:sz="0" w:space="0" w:color="auto"/>
        <w:bottom w:val="none" w:sz="0" w:space="0" w:color="auto"/>
        <w:right w:val="none" w:sz="0" w:space="0" w:color="auto"/>
      </w:divBdr>
    </w:div>
    <w:div w:id="1328821230">
      <w:bodyDiv w:val="1"/>
      <w:marLeft w:val="0"/>
      <w:marRight w:val="0"/>
      <w:marTop w:val="0"/>
      <w:marBottom w:val="0"/>
      <w:divBdr>
        <w:top w:val="none" w:sz="0" w:space="0" w:color="auto"/>
        <w:left w:val="none" w:sz="0" w:space="0" w:color="auto"/>
        <w:bottom w:val="none" w:sz="0" w:space="0" w:color="auto"/>
        <w:right w:val="none" w:sz="0" w:space="0" w:color="auto"/>
      </w:divBdr>
    </w:div>
    <w:div w:id="1335960697">
      <w:bodyDiv w:val="1"/>
      <w:marLeft w:val="0"/>
      <w:marRight w:val="0"/>
      <w:marTop w:val="0"/>
      <w:marBottom w:val="0"/>
      <w:divBdr>
        <w:top w:val="none" w:sz="0" w:space="0" w:color="auto"/>
        <w:left w:val="none" w:sz="0" w:space="0" w:color="auto"/>
        <w:bottom w:val="none" w:sz="0" w:space="0" w:color="auto"/>
        <w:right w:val="none" w:sz="0" w:space="0" w:color="auto"/>
      </w:divBdr>
    </w:div>
    <w:div w:id="1348022850">
      <w:bodyDiv w:val="1"/>
      <w:marLeft w:val="0"/>
      <w:marRight w:val="0"/>
      <w:marTop w:val="0"/>
      <w:marBottom w:val="0"/>
      <w:divBdr>
        <w:top w:val="none" w:sz="0" w:space="0" w:color="auto"/>
        <w:left w:val="none" w:sz="0" w:space="0" w:color="auto"/>
        <w:bottom w:val="none" w:sz="0" w:space="0" w:color="auto"/>
        <w:right w:val="none" w:sz="0" w:space="0" w:color="auto"/>
      </w:divBdr>
    </w:div>
    <w:div w:id="1371222994">
      <w:bodyDiv w:val="1"/>
      <w:marLeft w:val="0"/>
      <w:marRight w:val="0"/>
      <w:marTop w:val="0"/>
      <w:marBottom w:val="0"/>
      <w:divBdr>
        <w:top w:val="none" w:sz="0" w:space="0" w:color="auto"/>
        <w:left w:val="none" w:sz="0" w:space="0" w:color="auto"/>
        <w:bottom w:val="none" w:sz="0" w:space="0" w:color="auto"/>
        <w:right w:val="none" w:sz="0" w:space="0" w:color="auto"/>
      </w:divBdr>
      <w:divsChild>
        <w:div w:id="2042046241">
          <w:marLeft w:val="0"/>
          <w:marRight w:val="0"/>
          <w:marTop w:val="0"/>
          <w:marBottom w:val="0"/>
          <w:divBdr>
            <w:top w:val="none" w:sz="0" w:space="0" w:color="auto"/>
            <w:left w:val="none" w:sz="0" w:space="0" w:color="auto"/>
            <w:bottom w:val="none" w:sz="0" w:space="0" w:color="auto"/>
            <w:right w:val="none" w:sz="0" w:space="0" w:color="auto"/>
          </w:divBdr>
        </w:div>
        <w:div w:id="793526954">
          <w:marLeft w:val="0"/>
          <w:marRight w:val="0"/>
          <w:marTop w:val="0"/>
          <w:marBottom w:val="0"/>
          <w:divBdr>
            <w:top w:val="none" w:sz="0" w:space="0" w:color="auto"/>
            <w:left w:val="none" w:sz="0" w:space="0" w:color="auto"/>
            <w:bottom w:val="none" w:sz="0" w:space="0" w:color="auto"/>
            <w:right w:val="none" w:sz="0" w:space="0" w:color="auto"/>
          </w:divBdr>
        </w:div>
        <w:div w:id="207033181">
          <w:marLeft w:val="0"/>
          <w:marRight w:val="0"/>
          <w:marTop w:val="0"/>
          <w:marBottom w:val="0"/>
          <w:divBdr>
            <w:top w:val="none" w:sz="0" w:space="0" w:color="auto"/>
            <w:left w:val="none" w:sz="0" w:space="0" w:color="auto"/>
            <w:bottom w:val="none" w:sz="0" w:space="0" w:color="auto"/>
            <w:right w:val="none" w:sz="0" w:space="0" w:color="auto"/>
          </w:divBdr>
        </w:div>
        <w:div w:id="1974291693">
          <w:marLeft w:val="0"/>
          <w:marRight w:val="0"/>
          <w:marTop w:val="0"/>
          <w:marBottom w:val="0"/>
          <w:divBdr>
            <w:top w:val="none" w:sz="0" w:space="0" w:color="auto"/>
            <w:left w:val="none" w:sz="0" w:space="0" w:color="auto"/>
            <w:bottom w:val="none" w:sz="0" w:space="0" w:color="auto"/>
            <w:right w:val="none" w:sz="0" w:space="0" w:color="auto"/>
          </w:divBdr>
        </w:div>
        <w:div w:id="1088115670">
          <w:marLeft w:val="0"/>
          <w:marRight w:val="0"/>
          <w:marTop w:val="0"/>
          <w:marBottom w:val="0"/>
          <w:divBdr>
            <w:top w:val="none" w:sz="0" w:space="0" w:color="auto"/>
            <w:left w:val="none" w:sz="0" w:space="0" w:color="auto"/>
            <w:bottom w:val="none" w:sz="0" w:space="0" w:color="auto"/>
            <w:right w:val="none" w:sz="0" w:space="0" w:color="auto"/>
          </w:divBdr>
        </w:div>
        <w:div w:id="1514420059">
          <w:marLeft w:val="0"/>
          <w:marRight w:val="0"/>
          <w:marTop w:val="0"/>
          <w:marBottom w:val="0"/>
          <w:divBdr>
            <w:top w:val="none" w:sz="0" w:space="0" w:color="auto"/>
            <w:left w:val="none" w:sz="0" w:space="0" w:color="auto"/>
            <w:bottom w:val="none" w:sz="0" w:space="0" w:color="auto"/>
            <w:right w:val="none" w:sz="0" w:space="0" w:color="auto"/>
          </w:divBdr>
        </w:div>
        <w:div w:id="827553617">
          <w:marLeft w:val="0"/>
          <w:marRight w:val="0"/>
          <w:marTop w:val="0"/>
          <w:marBottom w:val="0"/>
          <w:divBdr>
            <w:top w:val="none" w:sz="0" w:space="0" w:color="auto"/>
            <w:left w:val="none" w:sz="0" w:space="0" w:color="auto"/>
            <w:bottom w:val="none" w:sz="0" w:space="0" w:color="auto"/>
            <w:right w:val="none" w:sz="0" w:space="0" w:color="auto"/>
          </w:divBdr>
        </w:div>
        <w:div w:id="290602114">
          <w:marLeft w:val="0"/>
          <w:marRight w:val="0"/>
          <w:marTop w:val="0"/>
          <w:marBottom w:val="0"/>
          <w:divBdr>
            <w:top w:val="none" w:sz="0" w:space="0" w:color="auto"/>
            <w:left w:val="none" w:sz="0" w:space="0" w:color="auto"/>
            <w:bottom w:val="none" w:sz="0" w:space="0" w:color="auto"/>
            <w:right w:val="none" w:sz="0" w:space="0" w:color="auto"/>
          </w:divBdr>
        </w:div>
        <w:div w:id="1949968892">
          <w:marLeft w:val="0"/>
          <w:marRight w:val="0"/>
          <w:marTop w:val="0"/>
          <w:marBottom w:val="0"/>
          <w:divBdr>
            <w:top w:val="none" w:sz="0" w:space="0" w:color="auto"/>
            <w:left w:val="none" w:sz="0" w:space="0" w:color="auto"/>
            <w:bottom w:val="none" w:sz="0" w:space="0" w:color="auto"/>
            <w:right w:val="none" w:sz="0" w:space="0" w:color="auto"/>
          </w:divBdr>
        </w:div>
        <w:div w:id="771169021">
          <w:marLeft w:val="0"/>
          <w:marRight w:val="0"/>
          <w:marTop w:val="0"/>
          <w:marBottom w:val="0"/>
          <w:divBdr>
            <w:top w:val="none" w:sz="0" w:space="0" w:color="auto"/>
            <w:left w:val="none" w:sz="0" w:space="0" w:color="auto"/>
            <w:bottom w:val="none" w:sz="0" w:space="0" w:color="auto"/>
            <w:right w:val="none" w:sz="0" w:space="0" w:color="auto"/>
          </w:divBdr>
        </w:div>
        <w:div w:id="1732538915">
          <w:marLeft w:val="0"/>
          <w:marRight w:val="0"/>
          <w:marTop w:val="0"/>
          <w:marBottom w:val="0"/>
          <w:divBdr>
            <w:top w:val="none" w:sz="0" w:space="0" w:color="auto"/>
            <w:left w:val="none" w:sz="0" w:space="0" w:color="auto"/>
            <w:bottom w:val="none" w:sz="0" w:space="0" w:color="auto"/>
            <w:right w:val="none" w:sz="0" w:space="0" w:color="auto"/>
          </w:divBdr>
        </w:div>
        <w:div w:id="1613318982">
          <w:marLeft w:val="0"/>
          <w:marRight w:val="0"/>
          <w:marTop w:val="0"/>
          <w:marBottom w:val="0"/>
          <w:divBdr>
            <w:top w:val="none" w:sz="0" w:space="0" w:color="auto"/>
            <w:left w:val="none" w:sz="0" w:space="0" w:color="auto"/>
            <w:bottom w:val="none" w:sz="0" w:space="0" w:color="auto"/>
            <w:right w:val="none" w:sz="0" w:space="0" w:color="auto"/>
          </w:divBdr>
        </w:div>
        <w:div w:id="1405759305">
          <w:marLeft w:val="0"/>
          <w:marRight w:val="0"/>
          <w:marTop w:val="0"/>
          <w:marBottom w:val="0"/>
          <w:divBdr>
            <w:top w:val="none" w:sz="0" w:space="0" w:color="auto"/>
            <w:left w:val="none" w:sz="0" w:space="0" w:color="auto"/>
            <w:bottom w:val="none" w:sz="0" w:space="0" w:color="auto"/>
            <w:right w:val="none" w:sz="0" w:space="0" w:color="auto"/>
          </w:divBdr>
        </w:div>
        <w:div w:id="197860594">
          <w:marLeft w:val="0"/>
          <w:marRight w:val="0"/>
          <w:marTop w:val="0"/>
          <w:marBottom w:val="0"/>
          <w:divBdr>
            <w:top w:val="none" w:sz="0" w:space="0" w:color="auto"/>
            <w:left w:val="none" w:sz="0" w:space="0" w:color="auto"/>
            <w:bottom w:val="none" w:sz="0" w:space="0" w:color="auto"/>
            <w:right w:val="none" w:sz="0" w:space="0" w:color="auto"/>
          </w:divBdr>
        </w:div>
        <w:div w:id="59058182">
          <w:marLeft w:val="0"/>
          <w:marRight w:val="0"/>
          <w:marTop w:val="0"/>
          <w:marBottom w:val="0"/>
          <w:divBdr>
            <w:top w:val="none" w:sz="0" w:space="0" w:color="auto"/>
            <w:left w:val="none" w:sz="0" w:space="0" w:color="auto"/>
            <w:bottom w:val="none" w:sz="0" w:space="0" w:color="auto"/>
            <w:right w:val="none" w:sz="0" w:space="0" w:color="auto"/>
          </w:divBdr>
        </w:div>
        <w:div w:id="245266467">
          <w:marLeft w:val="0"/>
          <w:marRight w:val="0"/>
          <w:marTop w:val="0"/>
          <w:marBottom w:val="0"/>
          <w:divBdr>
            <w:top w:val="none" w:sz="0" w:space="0" w:color="auto"/>
            <w:left w:val="none" w:sz="0" w:space="0" w:color="auto"/>
            <w:bottom w:val="none" w:sz="0" w:space="0" w:color="auto"/>
            <w:right w:val="none" w:sz="0" w:space="0" w:color="auto"/>
          </w:divBdr>
        </w:div>
        <w:div w:id="2027437466">
          <w:marLeft w:val="0"/>
          <w:marRight w:val="0"/>
          <w:marTop w:val="0"/>
          <w:marBottom w:val="0"/>
          <w:divBdr>
            <w:top w:val="none" w:sz="0" w:space="0" w:color="auto"/>
            <w:left w:val="none" w:sz="0" w:space="0" w:color="auto"/>
            <w:bottom w:val="none" w:sz="0" w:space="0" w:color="auto"/>
            <w:right w:val="none" w:sz="0" w:space="0" w:color="auto"/>
          </w:divBdr>
        </w:div>
        <w:div w:id="1316488937">
          <w:marLeft w:val="0"/>
          <w:marRight w:val="0"/>
          <w:marTop w:val="0"/>
          <w:marBottom w:val="0"/>
          <w:divBdr>
            <w:top w:val="none" w:sz="0" w:space="0" w:color="auto"/>
            <w:left w:val="none" w:sz="0" w:space="0" w:color="auto"/>
            <w:bottom w:val="none" w:sz="0" w:space="0" w:color="auto"/>
            <w:right w:val="none" w:sz="0" w:space="0" w:color="auto"/>
          </w:divBdr>
        </w:div>
        <w:div w:id="309798407">
          <w:marLeft w:val="0"/>
          <w:marRight w:val="0"/>
          <w:marTop w:val="0"/>
          <w:marBottom w:val="0"/>
          <w:divBdr>
            <w:top w:val="none" w:sz="0" w:space="0" w:color="auto"/>
            <w:left w:val="none" w:sz="0" w:space="0" w:color="auto"/>
            <w:bottom w:val="none" w:sz="0" w:space="0" w:color="auto"/>
            <w:right w:val="none" w:sz="0" w:space="0" w:color="auto"/>
          </w:divBdr>
        </w:div>
        <w:div w:id="1610433272">
          <w:marLeft w:val="0"/>
          <w:marRight w:val="0"/>
          <w:marTop w:val="0"/>
          <w:marBottom w:val="0"/>
          <w:divBdr>
            <w:top w:val="none" w:sz="0" w:space="0" w:color="auto"/>
            <w:left w:val="none" w:sz="0" w:space="0" w:color="auto"/>
            <w:bottom w:val="none" w:sz="0" w:space="0" w:color="auto"/>
            <w:right w:val="none" w:sz="0" w:space="0" w:color="auto"/>
          </w:divBdr>
        </w:div>
        <w:div w:id="1019548012">
          <w:marLeft w:val="0"/>
          <w:marRight w:val="0"/>
          <w:marTop w:val="0"/>
          <w:marBottom w:val="0"/>
          <w:divBdr>
            <w:top w:val="none" w:sz="0" w:space="0" w:color="auto"/>
            <w:left w:val="none" w:sz="0" w:space="0" w:color="auto"/>
            <w:bottom w:val="none" w:sz="0" w:space="0" w:color="auto"/>
            <w:right w:val="none" w:sz="0" w:space="0" w:color="auto"/>
          </w:divBdr>
        </w:div>
        <w:div w:id="1751652518">
          <w:marLeft w:val="0"/>
          <w:marRight w:val="0"/>
          <w:marTop w:val="0"/>
          <w:marBottom w:val="0"/>
          <w:divBdr>
            <w:top w:val="none" w:sz="0" w:space="0" w:color="auto"/>
            <w:left w:val="none" w:sz="0" w:space="0" w:color="auto"/>
            <w:bottom w:val="none" w:sz="0" w:space="0" w:color="auto"/>
            <w:right w:val="none" w:sz="0" w:space="0" w:color="auto"/>
          </w:divBdr>
        </w:div>
        <w:div w:id="538247724">
          <w:marLeft w:val="0"/>
          <w:marRight w:val="0"/>
          <w:marTop w:val="0"/>
          <w:marBottom w:val="0"/>
          <w:divBdr>
            <w:top w:val="none" w:sz="0" w:space="0" w:color="auto"/>
            <w:left w:val="none" w:sz="0" w:space="0" w:color="auto"/>
            <w:bottom w:val="none" w:sz="0" w:space="0" w:color="auto"/>
            <w:right w:val="none" w:sz="0" w:space="0" w:color="auto"/>
          </w:divBdr>
        </w:div>
        <w:div w:id="1775785484">
          <w:marLeft w:val="0"/>
          <w:marRight w:val="0"/>
          <w:marTop w:val="0"/>
          <w:marBottom w:val="0"/>
          <w:divBdr>
            <w:top w:val="none" w:sz="0" w:space="0" w:color="auto"/>
            <w:left w:val="none" w:sz="0" w:space="0" w:color="auto"/>
            <w:bottom w:val="none" w:sz="0" w:space="0" w:color="auto"/>
            <w:right w:val="none" w:sz="0" w:space="0" w:color="auto"/>
          </w:divBdr>
        </w:div>
        <w:div w:id="468589918">
          <w:marLeft w:val="0"/>
          <w:marRight w:val="0"/>
          <w:marTop w:val="0"/>
          <w:marBottom w:val="0"/>
          <w:divBdr>
            <w:top w:val="none" w:sz="0" w:space="0" w:color="auto"/>
            <w:left w:val="none" w:sz="0" w:space="0" w:color="auto"/>
            <w:bottom w:val="none" w:sz="0" w:space="0" w:color="auto"/>
            <w:right w:val="none" w:sz="0" w:space="0" w:color="auto"/>
          </w:divBdr>
        </w:div>
        <w:div w:id="1027945420">
          <w:marLeft w:val="0"/>
          <w:marRight w:val="0"/>
          <w:marTop w:val="0"/>
          <w:marBottom w:val="0"/>
          <w:divBdr>
            <w:top w:val="none" w:sz="0" w:space="0" w:color="auto"/>
            <w:left w:val="none" w:sz="0" w:space="0" w:color="auto"/>
            <w:bottom w:val="none" w:sz="0" w:space="0" w:color="auto"/>
            <w:right w:val="none" w:sz="0" w:space="0" w:color="auto"/>
          </w:divBdr>
        </w:div>
        <w:div w:id="550263894">
          <w:marLeft w:val="0"/>
          <w:marRight w:val="0"/>
          <w:marTop w:val="0"/>
          <w:marBottom w:val="0"/>
          <w:divBdr>
            <w:top w:val="none" w:sz="0" w:space="0" w:color="auto"/>
            <w:left w:val="none" w:sz="0" w:space="0" w:color="auto"/>
            <w:bottom w:val="none" w:sz="0" w:space="0" w:color="auto"/>
            <w:right w:val="none" w:sz="0" w:space="0" w:color="auto"/>
          </w:divBdr>
        </w:div>
        <w:div w:id="1824351147">
          <w:marLeft w:val="0"/>
          <w:marRight w:val="0"/>
          <w:marTop w:val="0"/>
          <w:marBottom w:val="0"/>
          <w:divBdr>
            <w:top w:val="none" w:sz="0" w:space="0" w:color="auto"/>
            <w:left w:val="none" w:sz="0" w:space="0" w:color="auto"/>
            <w:bottom w:val="none" w:sz="0" w:space="0" w:color="auto"/>
            <w:right w:val="none" w:sz="0" w:space="0" w:color="auto"/>
          </w:divBdr>
        </w:div>
        <w:div w:id="1264652003">
          <w:marLeft w:val="0"/>
          <w:marRight w:val="0"/>
          <w:marTop w:val="0"/>
          <w:marBottom w:val="0"/>
          <w:divBdr>
            <w:top w:val="none" w:sz="0" w:space="0" w:color="auto"/>
            <w:left w:val="none" w:sz="0" w:space="0" w:color="auto"/>
            <w:bottom w:val="none" w:sz="0" w:space="0" w:color="auto"/>
            <w:right w:val="none" w:sz="0" w:space="0" w:color="auto"/>
          </w:divBdr>
        </w:div>
        <w:div w:id="610553560">
          <w:marLeft w:val="0"/>
          <w:marRight w:val="0"/>
          <w:marTop w:val="0"/>
          <w:marBottom w:val="0"/>
          <w:divBdr>
            <w:top w:val="none" w:sz="0" w:space="0" w:color="auto"/>
            <w:left w:val="none" w:sz="0" w:space="0" w:color="auto"/>
            <w:bottom w:val="none" w:sz="0" w:space="0" w:color="auto"/>
            <w:right w:val="none" w:sz="0" w:space="0" w:color="auto"/>
          </w:divBdr>
        </w:div>
        <w:div w:id="1514758580">
          <w:marLeft w:val="0"/>
          <w:marRight w:val="0"/>
          <w:marTop w:val="0"/>
          <w:marBottom w:val="0"/>
          <w:divBdr>
            <w:top w:val="none" w:sz="0" w:space="0" w:color="auto"/>
            <w:left w:val="none" w:sz="0" w:space="0" w:color="auto"/>
            <w:bottom w:val="none" w:sz="0" w:space="0" w:color="auto"/>
            <w:right w:val="none" w:sz="0" w:space="0" w:color="auto"/>
          </w:divBdr>
        </w:div>
        <w:div w:id="1619949175">
          <w:marLeft w:val="0"/>
          <w:marRight w:val="0"/>
          <w:marTop w:val="0"/>
          <w:marBottom w:val="0"/>
          <w:divBdr>
            <w:top w:val="none" w:sz="0" w:space="0" w:color="auto"/>
            <w:left w:val="none" w:sz="0" w:space="0" w:color="auto"/>
            <w:bottom w:val="none" w:sz="0" w:space="0" w:color="auto"/>
            <w:right w:val="none" w:sz="0" w:space="0" w:color="auto"/>
          </w:divBdr>
        </w:div>
        <w:div w:id="1574044662">
          <w:marLeft w:val="0"/>
          <w:marRight w:val="0"/>
          <w:marTop w:val="0"/>
          <w:marBottom w:val="0"/>
          <w:divBdr>
            <w:top w:val="none" w:sz="0" w:space="0" w:color="auto"/>
            <w:left w:val="none" w:sz="0" w:space="0" w:color="auto"/>
            <w:bottom w:val="none" w:sz="0" w:space="0" w:color="auto"/>
            <w:right w:val="none" w:sz="0" w:space="0" w:color="auto"/>
          </w:divBdr>
        </w:div>
        <w:div w:id="2130127635">
          <w:marLeft w:val="0"/>
          <w:marRight w:val="0"/>
          <w:marTop w:val="0"/>
          <w:marBottom w:val="0"/>
          <w:divBdr>
            <w:top w:val="none" w:sz="0" w:space="0" w:color="auto"/>
            <w:left w:val="none" w:sz="0" w:space="0" w:color="auto"/>
            <w:bottom w:val="none" w:sz="0" w:space="0" w:color="auto"/>
            <w:right w:val="none" w:sz="0" w:space="0" w:color="auto"/>
          </w:divBdr>
        </w:div>
        <w:div w:id="457994797">
          <w:marLeft w:val="0"/>
          <w:marRight w:val="0"/>
          <w:marTop w:val="0"/>
          <w:marBottom w:val="0"/>
          <w:divBdr>
            <w:top w:val="none" w:sz="0" w:space="0" w:color="auto"/>
            <w:left w:val="none" w:sz="0" w:space="0" w:color="auto"/>
            <w:bottom w:val="none" w:sz="0" w:space="0" w:color="auto"/>
            <w:right w:val="none" w:sz="0" w:space="0" w:color="auto"/>
          </w:divBdr>
        </w:div>
        <w:div w:id="1609502585">
          <w:marLeft w:val="0"/>
          <w:marRight w:val="0"/>
          <w:marTop w:val="0"/>
          <w:marBottom w:val="0"/>
          <w:divBdr>
            <w:top w:val="none" w:sz="0" w:space="0" w:color="auto"/>
            <w:left w:val="none" w:sz="0" w:space="0" w:color="auto"/>
            <w:bottom w:val="none" w:sz="0" w:space="0" w:color="auto"/>
            <w:right w:val="none" w:sz="0" w:space="0" w:color="auto"/>
          </w:divBdr>
        </w:div>
        <w:div w:id="805898246">
          <w:marLeft w:val="0"/>
          <w:marRight w:val="0"/>
          <w:marTop w:val="0"/>
          <w:marBottom w:val="0"/>
          <w:divBdr>
            <w:top w:val="none" w:sz="0" w:space="0" w:color="auto"/>
            <w:left w:val="none" w:sz="0" w:space="0" w:color="auto"/>
            <w:bottom w:val="none" w:sz="0" w:space="0" w:color="auto"/>
            <w:right w:val="none" w:sz="0" w:space="0" w:color="auto"/>
          </w:divBdr>
        </w:div>
        <w:div w:id="1314749599">
          <w:marLeft w:val="0"/>
          <w:marRight w:val="0"/>
          <w:marTop w:val="0"/>
          <w:marBottom w:val="0"/>
          <w:divBdr>
            <w:top w:val="none" w:sz="0" w:space="0" w:color="auto"/>
            <w:left w:val="none" w:sz="0" w:space="0" w:color="auto"/>
            <w:bottom w:val="none" w:sz="0" w:space="0" w:color="auto"/>
            <w:right w:val="none" w:sz="0" w:space="0" w:color="auto"/>
          </w:divBdr>
        </w:div>
        <w:div w:id="481578299">
          <w:marLeft w:val="0"/>
          <w:marRight w:val="0"/>
          <w:marTop w:val="0"/>
          <w:marBottom w:val="0"/>
          <w:divBdr>
            <w:top w:val="none" w:sz="0" w:space="0" w:color="auto"/>
            <w:left w:val="none" w:sz="0" w:space="0" w:color="auto"/>
            <w:bottom w:val="none" w:sz="0" w:space="0" w:color="auto"/>
            <w:right w:val="none" w:sz="0" w:space="0" w:color="auto"/>
          </w:divBdr>
        </w:div>
        <w:div w:id="1917204514">
          <w:marLeft w:val="0"/>
          <w:marRight w:val="0"/>
          <w:marTop w:val="0"/>
          <w:marBottom w:val="0"/>
          <w:divBdr>
            <w:top w:val="none" w:sz="0" w:space="0" w:color="auto"/>
            <w:left w:val="none" w:sz="0" w:space="0" w:color="auto"/>
            <w:bottom w:val="none" w:sz="0" w:space="0" w:color="auto"/>
            <w:right w:val="none" w:sz="0" w:space="0" w:color="auto"/>
          </w:divBdr>
        </w:div>
        <w:div w:id="219679030">
          <w:marLeft w:val="0"/>
          <w:marRight w:val="0"/>
          <w:marTop w:val="0"/>
          <w:marBottom w:val="0"/>
          <w:divBdr>
            <w:top w:val="none" w:sz="0" w:space="0" w:color="auto"/>
            <w:left w:val="none" w:sz="0" w:space="0" w:color="auto"/>
            <w:bottom w:val="none" w:sz="0" w:space="0" w:color="auto"/>
            <w:right w:val="none" w:sz="0" w:space="0" w:color="auto"/>
          </w:divBdr>
        </w:div>
        <w:div w:id="1510439470">
          <w:marLeft w:val="0"/>
          <w:marRight w:val="0"/>
          <w:marTop w:val="0"/>
          <w:marBottom w:val="0"/>
          <w:divBdr>
            <w:top w:val="none" w:sz="0" w:space="0" w:color="auto"/>
            <w:left w:val="none" w:sz="0" w:space="0" w:color="auto"/>
            <w:bottom w:val="none" w:sz="0" w:space="0" w:color="auto"/>
            <w:right w:val="none" w:sz="0" w:space="0" w:color="auto"/>
          </w:divBdr>
        </w:div>
      </w:divsChild>
    </w:div>
    <w:div w:id="1372072226">
      <w:bodyDiv w:val="1"/>
      <w:marLeft w:val="0"/>
      <w:marRight w:val="0"/>
      <w:marTop w:val="0"/>
      <w:marBottom w:val="0"/>
      <w:divBdr>
        <w:top w:val="none" w:sz="0" w:space="0" w:color="auto"/>
        <w:left w:val="none" w:sz="0" w:space="0" w:color="auto"/>
        <w:bottom w:val="none" w:sz="0" w:space="0" w:color="auto"/>
        <w:right w:val="none" w:sz="0" w:space="0" w:color="auto"/>
      </w:divBdr>
    </w:div>
    <w:div w:id="1372339701">
      <w:bodyDiv w:val="1"/>
      <w:marLeft w:val="0"/>
      <w:marRight w:val="0"/>
      <w:marTop w:val="0"/>
      <w:marBottom w:val="0"/>
      <w:divBdr>
        <w:top w:val="none" w:sz="0" w:space="0" w:color="auto"/>
        <w:left w:val="none" w:sz="0" w:space="0" w:color="auto"/>
        <w:bottom w:val="none" w:sz="0" w:space="0" w:color="auto"/>
        <w:right w:val="none" w:sz="0" w:space="0" w:color="auto"/>
      </w:divBdr>
    </w:div>
    <w:div w:id="1384333314">
      <w:bodyDiv w:val="1"/>
      <w:marLeft w:val="0"/>
      <w:marRight w:val="0"/>
      <w:marTop w:val="0"/>
      <w:marBottom w:val="0"/>
      <w:divBdr>
        <w:top w:val="none" w:sz="0" w:space="0" w:color="auto"/>
        <w:left w:val="none" w:sz="0" w:space="0" w:color="auto"/>
        <w:bottom w:val="none" w:sz="0" w:space="0" w:color="auto"/>
        <w:right w:val="none" w:sz="0" w:space="0" w:color="auto"/>
      </w:divBdr>
    </w:div>
    <w:div w:id="1401907667">
      <w:bodyDiv w:val="1"/>
      <w:marLeft w:val="0"/>
      <w:marRight w:val="0"/>
      <w:marTop w:val="0"/>
      <w:marBottom w:val="0"/>
      <w:divBdr>
        <w:top w:val="none" w:sz="0" w:space="0" w:color="auto"/>
        <w:left w:val="none" w:sz="0" w:space="0" w:color="auto"/>
        <w:bottom w:val="none" w:sz="0" w:space="0" w:color="auto"/>
        <w:right w:val="none" w:sz="0" w:space="0" w:color="auto"/>
      </w:divBdr>
    </w:div>
    <w:div w:id="1402295152">
      <w:bodyDiv w:val="1"/>
      <w:marLeft w:val="0"/>
      <w:marRight w:val="0"/>
      <w:marTop w:val="0"/>
      <w:marBottom w:val="0"/>
      <w:divBdr>
        <w:top w:val="none" w:sz="0" w:space="0" w:color="auto"/>
        <w:left w:val="none" w:sz="0" w:space="0" w:color="auto"/>
        <w:bottom w:val="none" w:sz="0" w:space="0" w:color="auto"/>
        <w:right w:val="none" w:sz="0" w:space="0" w:color="auto"/>
      </w:divBdr>
    </w:div>
    <w:div w:id="1404987576">
      <w:bodyDiv w:val="1"/>
      <w:marLeft w:val="0"/>
      <w:marRight w:val="0"/>
      <w:marTop w:val="0"/>
      <w:marBottom w:val="0"/>
      <w:divBdr>
        <w:top w:val="none" w:sz="0" w:space="0" w:color="auto"/>
        <w:left w:val="none" w:sz="0" w:space="0" w:color="auto"/>
        <w:bottom w:val="none" w:sz="0" w:space="0" w:color="auto"/>
        <w:right w:val="none" w:sz="0" w:space="0" w:color="auto"/>
      </w:divBdr>
    </w:div>
    <w:div w:id="1405761416">
      <w:bodyDiv w:val="1"/>
      <w:marLeft w:val="0"/>
      <w:marRight w:val="0"/>
      <w:marTop w:val="0"/>
      <w:marBottom w:val="0"/>
      <w:divBdr>
        <w:top w:val="none" w:sz="0" w:space="0" w:color="auto"/>
        <w:left w:val="none" w:sz="0" w:space="0" w:color="auto"/>
        <w:bottom w:val="none" w:sz="0" w:space="0" w:color="auto"/>
        <w:right w:val="none" w:sz="0" w:space="0" w:color="auto"/>
      </w:divBdr>
    </w:div>
    <w:div w:id="1414011048">
      <w:bodyDiv w:val="1"/>
      <w:marLeft w:val="0"/>
      <w:marRight w:val="0"/>
      <w:marTop w:val="0"/>
      <w:marBottom w:val="0"/>
      <w:divBdr>
        <w:top w:val="none" w:sz="0" w:space="0" w:color="auto"/>
        <w:left w:val="none" w:sz="0" w:space="0" w:color="auto"/>
        <w:bottom w:val="none" w:sz="0" w:space="0" w:color="auto"/>
        <w:right w:val="none" w:sz="0" w:space="0" w:color="auto"/>
      </w:divBdr>
    </w:div>
    <w:div w:id="1423530369">
      <w:bodyDiv w:val="1"/>
      <w:marLeft w:val="0"/>
      <w:marRight w:val="0"/>
      <w:marTop w:val="0"/>
      <w:marBottom w:val="0"/>
      <w:divBdr>
        <w:top w:val="none" w:sz="0" w:space="0" w:color="auto"/>
        <w:left w:val="none" w:sz="0" w:space="0" w:color="auto"/>
        <w:bottom w:val="none" w:sz="0" w:space="0" w:color="auto"/>
        <w:right w:val="none" w:sz="0" w:space="0" w:color="auto"/>
      </w:divBdr>
    </w:div>
    <w:div w:id="1431972829">
      <w:bodyDiv w:val="1"/>
      <w:marLeft w:val="0"/>
      <w:marRight w:val="0"/>
      <w:marTop w:val="0"/>
      <w:marBottom w:val="0"/>
      <w:divBdr>
        <w:top w:val="none" w:sz="0" w:space="0" w:color="auto"/>
        <w:left w:val="none" w:sz="0" w:space="0" w:color="auto"/>
        <w:bottom w:val="none" w:sz="0" w:space="0" w:color="auto"/>
        <w:right w:val="none" w:sz="0" w:space="0" w:color="auto"/>
      </w:divBdr>
    </w:div>
    <w:div w:id="1451823085">
      <w:bodyDiv w:val="1"/>
      <w:marLeft w:val="0"/>
      <w:marRight w:val="0"/>
      <w:marTop w:val="0"/>
      <w:marBottom w:val="0"/>
      <w:divBdr>
        <w:top w:val="none" w:sz="0" w:space="0" w:color="auto"/>
        <w:left w:val="none" w:sz="0" w:space="0" w:color="auto"/>
        <w:bottom w:val="none" w:sz="0" w:space="0" w:color="auto"/>
        <w:right w:val="none" w:sz="0" w:space="0" w:color="auto"/>
      </w:divBdr>
    </w:div>
    <w:div w:id="1505051854">
      <w:bodyDiv w:val="1"/>
      <w:marLeft w:val="0"/>
      <w:marRight w:val="0"/>
      <w:marTop w:val="0"/>
      <w:marBottom w:val="0"/>
      <w:divBdr>
        <w:top w:val="none" w:sz="0" w:space="0" w:color="auto"/>
        <w:left w:val="none" w:sz="0" w:space="0" w:color="auto"/>
        <w:bottom w:val="none" w:sz="0" w:space="0" w:color="auto"/>
        <w:right w:val="none" w:sz="0" w:space="0" w:color="auto"/>
      </w:divBdr>
    </w:div>
    <w:div w:id="1568879819">
      <w:bodyDiv w:val="1"/>
      <w:marLeft w:val="0"/>
      <w:marRight w:val="0"/>
      <w:marTop w:val="0"/>
      <w:marBottom w:val="0"/>
      <w:divBdr>
        <w:top w:val="none" w:sz="0" w:space="0" w:color="auto"/>
        <w:left w:val="none" w:sz="0" w:space="0" w:color="auto"/>
        <w:bottom w:val="none" w:sz="0" w:space="0" w:color="auto"/>
        <w:right w:val="none" w:sz="0" w:space="0" w:color="auto"/>
      </w:divBdr>
    </w:div>
    <w:div w:id="1570848225">
      <w:bodyDiv w:val="1"/>
      <w:marLeft w:val="0"/>
      <w:marRight w:val="0"/>
      <w:marTop w:val="0"/>
      <w:marBottom w:val="0"/>
      <w:divBdr>
        <w:top w:val="none" w:sz="0" w:space="0" w:color="auto"/>
        <w:left w:val="none" w:sz="0" w:space="0" w:color="auto"/>
        <w:bottom w:val="none" w:sz="0" w:space="0" w:color="auto"/>
        <w:right w:val="none" w:sz="0" w:space="0" w:color="auto"/>
      </w:divBdr>
    </w:div>
    <w:div w:id="1588690800">
      <w:bodyDiv w:val="1"/>
      <w:marLeft w:val="0"/>
      <w:marRight w:val="0"/>
      <w:marTop w:val="0"/>
      <w:marBottom w:val="0"/>
      <w:divBdr>
        <w:top w:val="none" w:sz="0" w:space="0" w:color="auto"/>
        <w:left w:val="none" w:sz="0" w:space="0" w:color="auto"/>
        <w:bottom w:val="none" w:sz="0" w:space="0" w:color="auto"/>
        <w:right w:val="none" w:sz="0" w:space="0" w:color="auto"/>
      </w:divBdr>
    </w:div>
    <w:div w:id="1605575190">
      <w:bodyDiv w:val="1"/>
      <w:marLeft w:val="0"/>
      <w:marRight w:val="0"/>
      <w:marTop w:val="0"/>
      <w:marBottom w:val="0"/>
      <w:divBdr>
        <w:top w:val="none" w:sz="0" w:space="0" w:color="auto"/>
        <w:left w:val="none" w:sz="0" w:space="0" w:color="auto"/>
        <w:bottom w:val="none" w:sz="0" w:space="0" w:color="auto"/>
        <w:right w:val="none" w:sz="0" w:space="0" w:color="auto"/>
      </w:divBdr>
    </w:div>
    <w:div w:id="1618901683">
      <w:bodyDiv w:val="1"/>
      <w:marLeft w:val="0"/>
      <w:marRight w:val="0"/>
      <w:marTop w:val="0"/>
      <w:marBottom w:val="0"/>
      <w:divBdr>
        <w:top w:val="none" w:sz="0" w:space="0" w:color="auto"/>
        <w:left w:val="none" w:sz="0" w:space="0" w:color="auto"/>
        <w:bottom w:val="none" w:sz="0" w:space="0" w:color="auto"/>
        <w:right w:val="none" w:sz="0" w:space="0" w:color="auto"/>
      </w:divBdr>
    </w:div>
    <w:div w:id="1623734025">
      <w:bodyDiv w:val="1"/>
      <w:marLeft w:val="0"/>
      <w:marRight w:val="0"/>
      <w:marTop w:val="0"/>
      <w:marBottom w:val="0"/>
      <w:divBdr>
        <w:top w:val="none" w:sz="0" w:space="0" w:color="auto"/>
        <w:left w:val="none" w:sz="0" w:space="0" w:color="auto"/>
        <w:bottom w:val="none" w:sz="0" w:space="0" w:color="auto"/>
        <w:right w:val="none" w:sz="0" w:space="0" w:color="auto"/>
      </w:divBdr>
    </w:div>
    <w:div w:id="1650788361">
      <w:bodyDiv w:val="1"/>
      <w:marLeft w:val="0"/>
      <w:marRight w:val="0"/>
      <w:marTop w:val="0"/>
      <w:marBottom w:val="0"/>
      <w:divBdr>
        <w:top w:val="none" w:sz="0" w:space="0" w:color="auto"/>
        <w:left w:val="none" w:sz="0" w:space="0" w:color="auto"/>
        <w:bottom w:val="none" w:sz="0" w:space="0" w:color="auto"/>
        <w:right w:val="none" w:sz="0" w:space="0" w:color="auto"/>
      </w:divBdr>
      <w:divsChild>
        <w:div w:id="312612259">
          <w:marLeft w:val="0"/>
          <w:marRight w:val="0"/>
          <w:marTop w:val="0"/>
          <w:marBottom w:val="0"/>
          <w:divBdr>
            <w:top w:val="none" w:sz="0" w:space="0" w:color="auto"/>
            <w:left w:val="none" w:sz="0" w:space="0" w:color="auto"/>
            <w:bottom w:val="none" w:sz="0" w:space="0" w:color="auto"/>
            <w:right w:val="none" w:sz="0" w:space="0" w:color="auto"/>
          </w:divBdr>
        </w:div>
        <w:div w:id="541483775">
          <w:marLeft w:val="0"/>
          <w:marRight w:val="0"/>
          <w:marTop w:val="0"/>
          <w:marBottom w:val="0"/>
          <w:divBdr>
            <w:top w:val="none" w:sz="0" w:space="0" w:color="auto"/>
            <w:left w:val="none" w:sz="0" w:space="0" w:color="auto"/>
            <w:bottom w:val="none" w:sz="0" w:space="0" w:color="auto"/>
            <w:right w:val="none" w:sz="0" w:space="0" w:color="auto"/>
          </w:divBdr>
        </w:div>
        <w:div w:id="104076881">
          <w:marLeft w:val="0"/>
          <w:marRight w:val="0"/>
          <w:marTop w:val="0"/>
          <w:marBottom w:val="0"/>
          <w:divBdr>
            <w:top w:val="none" w:sz="0" w:space="0" w:color="auto"/>
            <w:left w:val="none" w:sz="0" w:space="0" w:color="auto"/>
            <w:bottom w:val="none" w:sz="0" w:space="0" w:color="auto"/>
            <w:right w:val="none" w:sz="0" w:space="0" w:color="auto"/>
          </w:divBdr>
        </w:div>
        <w:div w:id="982277724">
          <w:marLeft w:val="0"/>
          <w:marRight w:val="0"/>
          <w:marTop w:val="0"/>
          <w:marBottom w:val="0"/>
          <w:divBdr>
            <w:top w:val="none" w:sz="0" w:space="0" w:color="auto"/>
            <w:left w:val="none" w:sz="0" w:space="0" w:color="auto"/>
            <w:bottom w:val="none" w:sz="0" w:space="0" w:color="auto"/>
            <w:right w:val="none" w:sz="0" w:space="0" w:color="auto"/>
          </w:divBdr>
        </w:div>
        <w:div w:id="210967300">
          <w:marLeft w:val="0"/>
          <w:marRight w:val="0"/>
          <w:marTop w:val="0"/>
          <w:marBottom w:val="0"/>
          <w:divBdr>
            <w:top w:val="none" w:sz="0" w:space="0" w:color="auto"/>
            <w:left w:val="none" w:sz="0" w:space="0" w:color="auto"/>
            <w:bottom w:val="none" w:sz="0" w:space="0" w:color="auto"/>
            <w:right w:val="none" w:sz="0" w:space="0" w:color="auto"/>
          </w:divBdr>
        </w:div>
        <w:div w:id="2040425386">
          <w:marLeft w:val="0"/>
          <w:marRight w:val="0"/>
          <w:marTop w:val="0"/>
          <w:marBottom w:val="0"/>
          <w:divBdr>
            <w:top w:val="none" w:sz="0" w:space="0" w:color="auto"/>
            <w:left w:val="none" w:sz="0" w:space="0" w:color="auto"/>
            <w:bottom w:val="none" w:sz="0" w:space="0" w:color="auto"/>
            <w:right w:val="none" w:sz="0" w:space="0" w:color="auto"/>
          </w:divBdr>
        </w:div>
        <w:div w:id="295987913">
          <w:marLeft w:val="0"/>
          <w:marRight w:val="0"/>
          <w:marTop w:val="0"/>
          <w:marBottom w:val="0"/>
          <w:divBdr>
            <w:top w:val="none" w:sz="0" w:space="0" w:color="auto"/>
            <w:left w:val="none" w:sz="0" w:space="0" w:color="auto"/>
            <w:bottom w:val="none" w:sz="0" w:space="0" w:color="auto"/>
            <w:right w:val="none" w:sz="0" w:space="0" w:color="auto"/>
          </w:divBdr>
        </w:div>
        <w:div w:id="1011027423">
          <w:marLeft w:val="0"/>
          <w:marRight w:val="0"/>
          <w:marTop w:val="0"/>
          <w:marBottom w:val="0"/>
          <w:divBdr>
            <w:top w:val="none" w:sz="0" w:space="0" w:color="auto"/>
            <w:left w:val="none" w:sz="0" w:space="0" w:color="auto"/>
            <w:bottom w:val="none" w:sz="0" w:space="0" w:color="auto"/>
            <w:right w:val="none" w:sz="0" w:space="0" w:color="auto"/>
          </w:divBdr>
        </w:div>
        <w:div w:id="661127192">
          <w:marLeft w:val="0"/>
          <w:marRight w:val="0"/>
          <w:marTop w:val="0"/>
          <w:marBottom w:val="0"/>
          <w:divBdr>
            <w:top w:val="none" w:sz="0" w:space="0" w:color="auto"/>
            <w:left w:val="none" w:sz="0" w:space="0" w:color="auto"/>
            <w:bottom w:val="none" w:sz="0" w:space="0" w:color="auto"/>
            <w:right w:val="none" w:sz="0" w:space="0" w:color="auto"/>
          </w:divBdr>
        </w:div>
        <w:div w:id="697392520">
          <w:marLeft w:val="0"/>
          <w:marRight w:val="0"/>
          <w:marTop w:val="0"/>
          <w:marBottom w:val="0"/>
          <w:divBdr>
            <w:top w:val="none" w:sz="0" w:space="0" w:color="auto"/>
            <w:left w:val="none" w:sz="0" w:space="0" w:color="auto"/>
            <w:bottom w:val="none" w:sz="0" w:space="0" w:color="auto"/>
            <w:right w:val="none" w:sz="0" w:space="0" w:color="auto"/>
          </w:divBdr>
        </w:div>
        <w:div w:id="1307970288">
          <w:marLeft w:val="0"/>
          <w:marRight w:val="0"/>
          <w:marTop w:val="0"/>
          <w:marBottom w:val="0"/>
          <w:divBdr>
            <w:top w:val="none" w:sz="0" w:space="0" w:color="auto"/>
            <w:left w:val="none" w:sz="0" w:space="0" w:color="auto"/>
            <w:bottom w:val="none" w:sz="0" w:space="0" w:color="auto"/>
            <w:right w:val="none" w:sz="0" w:space="0" w:color="auto"/>
          </w:divBdr>
        </w:div>
        <w:div w:id="778527957">
          <w:marLeft w:val="0"/>
          <w:marRight w:val="0"/>
          <w:marTop w:val="0"/>
          <w:marBottom w:val="0"/>
          <w:divBdr>
            <w:top w:val="none" w:sz="0" w:space="0" w:color="auto"/>
            <w:left w:val="none" w:sz="0" w:space="0" w:color="auto"/>
            <w:bottom w:val="none" w:sz="0" w:space="0" w:color="auto"/>
            <w:right w:val="none" w:sz="0" w:space="0" w:color="auto"/>
          </w:divBdr>
        </w:div>
        <w:div w:id="1670794300">
          <w:marLeft w:val="0"/>
          <w:marRight w:val="0"/>
          <w:marTop w:val="0"/>
          <w:marBottom w:val="0"/>
          <w:divBdr>
            <w:top w:val="none" w:sz="0" w:space="0" w:color="auto"/>
            <w:left w:val="none" w:sz="0" w:space="0" w:color="auto"/>
            <w:bottom w:val="none" w:sz="0" w:space="0" w:color="auto"/>
            <w:right w:val="none" w:sz="0" w:space="0" w:color="auto"/>
          </w:divBdr>
        </w:div>
        <w:div w:id="1137143311">
          <w:marLeft w:val="0"/>
          <w:marRight w:val="0"/>
          <w:marTop w:val="0"/>
          <w:marBottom w:val="0"/>
          <w:divBdr>
            <w:top w:val="none" w:sz="0" w:space="0" w:color="auto"/>
            <w:left w:val="none" w:sz="0" w:space="0" w:color="auto"/>
            <w:bottom w:val="none" w:sz="0" w:space="0" w:color="auto"/>
            <w:right w:val="none" w:sz="0" w:space="0" w:color="auto"/>
          </w:divBdr>
        </w:div>
        <w:div w:id="1419399347">
          <w:marLeft w:val="0"/>
          <w:marRight w:val="0"/>
          <w:marTop w:val="0"/>
          <w:marBottom w:val="0"/>
          <w:divBdr>
            <w:top w:val="none" w:sz="0" w:space="0" w:color="auto"/>
            <w:left w:val="none" w:sz="0" w:space="0" w:color="auto"/>
            <w:bottom w:val="none" w:sz="0" w:space="0" w:color="auto"/>
            <w:right w:val="none" w:sz="0" w:space="0" w:color="auto"/>
          </w:divBdr>
        </w:div>
        <w:div w:id="2022777635">
          <w:marLeft w:val="0"/>
          <w:marRight w:val="0"/>
          <w:marTop w:val="0"/>
          <w:marBottom w:val="0"/>
          <w:divBdr>
            <w:top w:val="none" w:sz="0" w:space="0" w:color="auto"/>
            <w:left w:val="none" w:sz="0" w:space="0" w:color="auto"/>
            <w:bottom w:val="none" w:sz="0" w:space="0" w:color="auto"/>
            <w:right w:val="none" w:sz="0" w:space="0" w:color="auto"/>
          </w:divBdr>
        </w:div>
        <w:div w:id="419178553">
          <w:marLeft w:val="0"/>
          <w:marRight w:val="0"/>
          <w:marTop w:val="0"/>
          <w:marBottom w:val="0"/>
          <w:divBdr>
            <w:top w:val="none" w:sz="0" w:space="0" w:color="auto"/>
            <w:left w:val="none" w:sz="0" w:space="0" w:color="auto"/>
            <w:bottom w:val="none" w:sz="0" w:space="0" w:color="auto"/>
            <w:right w:val="none" w:sz="0" w:space="0" w:color="auto"/>
          </w:divBdr>
        </w:div>
        <w:div w:id="494685541">
          <w:marLeft w:val="0"/>
          <w:marRight w:val="0"/>
          <w:marTop w:val="0"/>
          <w:marBottom w:val="0"/>
          <w:divBdr>
            <w:top w:val="none" w:sz="0" w:space="0" w:color="auto"/>
            <w:left w:val="none" w:sz="0" w:space="0" w:color="auto"/>
            <w:bottom w:val="none" w:sz="0" w:space="0" w:color="auto"/>
            <w:right w:val="none" w:sz="0" w:space="0" w:color="auto"/>
          </w:divBdr>
        </w:div>
        <w:div w:id="1044670933">
          <w:marLeft w:val="0"/>
          <w:marRight w:val="0"/>
          <w:marTop w:val="0"/>
          <w:marBottom w:val="0"/>
          <w:divBdr>
            <w:top w:val="none" w:sz="0" w:space="0" w:color="auto"/>
            <w:left w:val="none" w:sz="0" w:space="0" w:color="auto"/>
            <w:bottom w:val="none" w:sz="0" w:space="0" w:color="auto"/>
            <w:right w:val="none" w:sz="0" w:space="0" w:color="auto"/>
          </w:divBdr>
        </w:div>
        <w:div w:id="736708713">
          <w:marLeft w:val="0"/>
          <w:marRight w:val="0"/>
          <w:marTop w:val="0"/>
          <w:marBottom w:val="0"/>
          <w:divBdr>
            <w:top w:val="none" w:sz="0" w:space="0" w:color="auto"/>
            <w:left w:val="none" w:sz="0" w:space="0" w:color="auto"/>
            <w:bottom w:val="none" w:sz="0" w:space="0" w:color="auto"/>
            <w:right w:val="none" w:sz="0" w:space="0" w:color="auto"/>
          </w:divBdr>
        </w:div>
        <w:div w:id="120732502">
          <w:marLeft w:val="0"/>
          <w:marRight w:val="0"/>
          <w:marTop w:val="0"/>
          <w:marBottom w:val="0"/>
          <w:divBdr>
            <w:top w:val="none" w:sz="0" w:space="0" w:color="auto"/>
            <w:left w:val="none" w:sz="0" w:space="0" w:color="auto"/>
            <w:bottom w:val="none" w:sz="0" w:space="0" w:color="auto"/>
            <w:right w:val="none" w:sz="0" w:space="0" w:color="auto"/>
          </w:divBdr>
        </w:div>
        <w:div w:id="1823425631">
          <w:marLeft w:val="0"/>
          <w:marRight w:val="0"/>
          <w:marTop w:val="0"/>
          <w:marBottom w:val="0"/>
          <w:divBdr>
            <w:top w:val="none" w:sz="0" w:space="0" w:color="auto"/>
            <w:left w:val="none" w:sz="0" w:space="0" w:color="auto"/>
            <w:bottom w:val="none" w:sz="0" w:space="0" w:color="auto"/>
            <w:right w:val="none" w:sz="0" w:space="0" w:color="auto"/>
          </w:divBdr>
        </w:div>
        <w:div w:id="2045404428">
          <w:marLeft w:val="0"/>
          <w:marRight w:val="0"/>
          <w:marTop w:val="0"/>
          <w:marBottom w:val="0"/>
          <w:divBdr>
            <w:top w:val="none" w:sz="0" w:space="0" w:color="auto"/>
            <w:left w:val="none" w:sz="0" w:space="0" w:color="auto"/>
            <w:bottom w:val="none" w:sz="0" w:space="0" w:color="auto"/>
            <w:right w:val="none" w:sz="0" w:space="0" w:color="auto"/>
          </w:divBdr>
        </w:div>
        <w:div w:id="474415737">
          <w:marLeft w:val="0"/>
          <w:marRight w:val="0"/>
          <w:marTop w:val="0"/>
          <w:marBottom w:val="0"/>
          <w:divBdr>
            <w:top w:val="none" w:sz="0" w:space="0" w:color="auto"/>
            <w:left w:val="none" w:sz="0" w:space="0" w:color="auto"/>
            <w:bottom w:val="none" w:sz="0" w:space="0" w:color="auto"/>
            <w:right w:val="none" w:sz="0" w:space="0" w:color="auto"/>
          </w:divBdr>
        </w:div>
        <w:div w:id="1877154139">
          <w:marLeft w:val="0"/>
          <w:marRight w:val="0"/>
          <w:marTop w:val="0"/>
          <w:marBottom w:val="0"/>
          <w:divBdr>
            <w:top w:val="none" w:sz="0" w:space="0" w:color="auto"/>
            <w:left w:val="none" w:sz="0" w:space="0" w:color="auto"/>
            <w:bottom w:val="none" w:sz="0" w:space="0" w:color="auto"/>
            <w:right w:val="none" w:sz="0" w:space="0" w:color="auto"/>
          </w:divBdr>
        </w:div>
        <w:div w:id="1461803748">
          <w:marLeft w:val="0"/>
          <w:marRight w:val="0"/>
          <w:marTop w:val="0"/>
          <w:marBottom w:val="0"/>
          <w:divBdr>
            <w:top w:val="none" w:sz="0" w:space="0" w:color="auto"/>
            <w:left w:val="none" w:sz="0" w:space="0" w:color="auto"/>
            <w:bottom w:val="none" w:sz="0" w:space="0" w:color="auto"/>
            <w:right w:val="none" w:sz="0" w:space="0" w:color="auto"/>
          </w:divBdr>
        </w:div>
        <w:div w:id="41253507">
          <w:marLeft w:val="0"/>
          <w:marRight w:val="0"/>
          <w:marTop w:val="0"/>
          <w:marBottom w:val="0"/>
          <w:divBdr>
            <w:top w:val="none" w:sz="0" w:space="0" w:color="auto"/>
            <w:left w:val="none" w:sz="0" w:space="0" w:color="auto"/>
            <w:bottom w:val="none" w:sz="0" w:space="0" w:color="auto"/>
            <w:right w:val="none" w:sz="0" w:space="0" w:color="auto"/>
          </w:divBdr>
        </w:div>
        <w:div w:id="287250041">
          <w:marLeft w:val="0"/>
          <w:marRight w:val="0"/>
          <w:marTop w:val="0"/>
          <w:marBottom w:val="0"/>
          <w:divBdr>
            <w:top w:val="none" w:sz="0" w:space="0" w:color="auto"/>
            <w:left w:val="none" w:sz="0" w:space="0" w:color="auto"/>
            <w:bottom w:val="none" w:sz="0" w:space="0" w:color="auto"/>
            <w:right w:val="none" w:sz="0" w:space="0" w:color="auto"/>
          </w:divBdr>
        </w:div>
        <w:div w:id="567765590">
          <w:marLeft w:val="0"/>
          <w:marRight w:val="0"/>
          <w:marTop w:val="0"/>
          <w:marBottom w:val="0"/>
          <w:divBdr>
            <w:top w:val="none" w:sz="0" w:space="0" w:color="auto"/>
            <w:left w:val="none" w:sz="0" w:space="0" w:color="auto"/>
            <w:bottom w:val="none" w:sz="0" w:space="0" w:color="auto"/>
            <w:right w:val="none" w:sz="0" w:space="0" w:color="auto"/>
          </w:divBdr>
        </w:div>
        <w:div w:id="260918830">
          <w:marLeft w:val="0"/>
          <w:marRight w:val="0"/>
          <w:marTop w:val="0"/>
          <w:marBottom w:val="0"/>
          <w:divBdr>
            <w:top w:val="none" w:sz="0" w:space="0" w:color="auto"/>
            <w:left w:val="none" w:sz="0" w:space="0" w:color="auto"/>
            <w:bottom w:val="none" w:sz="0" w:space="0" w:color="auto"/>
            <w:right w:val="none" w:sz="0" w:space="0" w:color="auto"/>
          </w:divBdr>
        </w:div>
        <w:div w:id="1831099320">
          <w:marLeft w:val="0"/>
          <w:marRight w:val="0"/>
          <w:marTop w:val="0"/>
          <w:marBottom w:val="0"/>
          <w:divBdr>
            <w:top w:val="none" w:sz="0" w:space="0" w:color="auto"/>
            <w:left w:val="none" w:sz="0" w:space="0" w:color="auto"/>
            <w:bottom w:val="none" w:sz="0" w:space="0" w:color="auto"/>
            <w:right w:val="none" w:sz="0" w:space="0" w:color="auto"/>
          </w:divBdr>
        </w:div>
        <w:div w:id="1285424532">
          <w:marLeft w:val="0"/>
          <w:marRight w:val="0"/>
          <w:marTop w:val="0"/>
          <w:marBottom w:val="0"/>
          <w:divBdr>
            <w:top w:val="none" w:sz="0" w:space="0" w:color="auto"/>
            <w:left w:val="none" w:sz="0" w:space="0" w:color="auto"/>
            <w:bottom w:val="none" w:sz="0" w:space="0" w:color="auto"/>
            <w:right w:val="none" w:sz="0" w:space="0" w:color="auto"/>
          </w:divBdr>
        </w:div>
        <w:div w:id="105735237">
          <w:marLeft w:val="0"/>
          <w:marRight w:val="0"/>
          <w:marTop w:val="0"/>
          <w:marBottom w:val="0"/>
          <w:divBdr>
            <w:top w:val="none" w:sz="0" w:space="0" w:color="auto"/>
            <w:left w:val="none" w:sz="0" w:space="0" w:color="auto"/>
            <w:bottom w:val="none" w:sz="0" w:space="0" w:color="auto"/>
            <w:right w:val="none" w:sz="0" w:space="0" w:color="auto"/>
          </w:divBdr>
        </w:div>
        <w:div w:id="1279023368">
          <w:marLeft w:val="0"/>
          <w:marRight w:val="0"/>
          <w:marTop w:val="0"/>
          <w:marBottom w:val="0"/>
          <w:divBdr>
            <w:top w:val="none" w:sz="0" w:space="0" w:color="auto"/>
            <w:left w:val="none" w:sz="0" w:space="0" w:color="auto"/>
            <w:bottom w:val="none" w:sz="0" w:space="0" w:color="auto"/>
            <w:right w:val="none" w:sz="0" w:space="0" w:color="auto"/>
          </w:divBdr>
        </w:div>
        <w:div w:id="635531845">
          <w:marLeft w:val="0"/>
          <w:marRight w:val="0"/>
          <w:marTop w:val="0"/>
          <w:marBottom w:val="0"/>
          <w:divBdr>
            <w:top w:val="none" w:sz="0" w:space="0" w:color="auto"/>
            <w:left w:val="none" w:sz="0" w:space="0" w:color="auto"/>
            <w:bottom w:val="none" w:sz="0" w:space="0" w:color="auto"/>
            <w:right w:val="none" w:sz="0" w:space="0" w:color="auto"/>
          </w:divBdr>
        </w:div>
        <w:div w:id="1691638161">
          <w:marLeft w:val="0"/>
          <w:marRight w:val="0"/>
          <w:marTop w:val="0"/>
          <w:marBottom w:val="0"/>
          <w:divBdr>
            <w:top w:val="none" w:sz="0" w:space="0" w:color="auto"/>
            <w:left w:val="none" w:sz="0" w:space="0" w:color="auto"/>
            <w:bottom w:val="none" w:sz="0" w:space="0" w:color="auto"/>
            <w:right w:val="none" w:sz="0" w:space="0" w:color="auto"/>
          </w:divBdr>
        </w:div>
        <w:div w:id="1010528053">
          <w:marLeft w:val="0"/>
          <w:marRight w:val="0"/>
          <w:marTop w:val="0"/>
          <w:marBottom w:val="0"/>
          <w:divBdr>
            <w:top w:val="none" w:sz="0" w:space="0" w:color="auto"/>
            <w:left w:val="none" w:sz="0" w:space="0" w:color="auto"/>
            <w:bottom w:val="none" w:sz="0" w:space="0" w:color="auto"/>
            <w:right w:val="none" w:sz="0" w:space="0" w:color="auto"/>
          </w:divBdr>
        </w:div>
        <w:div w:id="5405048">
          <w:marLeft w:val="0"/>
          <w:marRight w:val="0"/>
          <w:marTop w:val="0"/>
          <w:marBottom w:val="0"/>
          <w:divBdr>
            <w:top w:val="none" w:sz="0" w:space="0" w:color="auto"/>
            <w:left w:val="none" w:sz="0" w:space="0" w:color="auto"/>
            <w:bottom w:val="none" w:sz="0" w:space="0" w:color="auto"/>
            <w:right w:val="none" w:sz="0" w:space="0" w:color="auto"/>
          </w:divBdr>
        </w:div>
        <w:div w:id="805002826">
          <w:marLeft w:val="0"/>
          <w:marRight w:val="0"/>
          <w:marTop w:val="0"/>
          <w:marBottom w:val="0"/>
          <w:divBdr>
            <w:top w:val="none" w:sz="0" w:space="0" w:color="auto"/>
            <w:left w:val="none" w:sz="0" w:space="0" w:color="auto"/>
            <w:bottom w:val="none" w:sz="0" w:space="0" w:color="auto"/>
            <w:right w:val="none" w:sz="0" w:space="0" w:color="auto"/>
          </w:divBdr>
        </w:div>
        <w:div w:id="1943950532">
          <w:marLeft w:val="0"/>
          <w:marRight w:val="0"/>
          <w:marTop w:val="0"/>
          <w:marBottom w:val="0"/>
          <w:divBdr>
            <w:top w:val="none" w:sz="0" w:space="0" w:color="auto"/>
            <w:left w:val="none" w:sz="0" w:space="0" w:color="auto"/>
            <w:bottom w:val="none" w:sz="0" w:space="0" w:color="auto"/>
            <w:right w:val="none" w:sz="0" w:space="0" w:color="auto"/>
          </w:divBdr>
        </w:div>
        <w:div w:id="2004117602">
          <w:marLeft w:val="0"/>
          <w:marRight w:val="0"/>
          <w:marTop w:val="0"/>
          <w:marBottom w:val="0"/>
          <w:divBdr>
            <w:top w:val="none" w:sz="0" w:space="0" w:color="auto"/>
            <w:left w:val="none" w:sz="0" w:space="0" w:color="auto"/>
            <w:bottom w:val="none" w:sz="0" w:space="0" w:color="auto"/>
            <w:right w:val="none" w:sz="0" w:space="0" w:color="auto"/>
          </w:divBdr>
        </w:div>
        <w:div w:id="250236329">
          <w:marLeft w:val="0"/>
          <w:marRight w:val="0"/>
          <w:marTop w:val="0"/>
          <w:marBottom w:val="0"/>
          <w:divBdr>
            <w:top w:val="none" w:sz="0" w:space="0" w:color="auto"/>
            <w:left w:val="none" w:sz="0" w:space="0" w:color="auto"/>
            <w:bottom w:val="none" w:sz="0" w:space="0" w:color="auto"/>
            <w:right w:val="none" w:sz="0" w:space="0" w:color="auto"/>
          </w:divBdr>
        </w:div>
      </w:divsChild>
    </w:div>
    <w:div w:id="1654337707">
      <w:bodyDiv w:val="1"/>
      <w:marLeft w:val="0"/>
      <w:marRight w:val="0"/>
      <w:marTop w:val="0"/>
      <w:marBottom w:val="0"/>
      <w:divBdr>
        <w:top w:val="none" w:sz="0" w:space="0" w:color="auto"/>
        <w:left w:val="none" w:sz="0" w:space="0" w:color="auto"/>
        <w:bottom w:val="none" w:sz="0" w:space="0" w:color="auto"/>
        <w:right w:val="none" w:sz="0" w:space="0" w:color="auto"/>
      </w:divBdr>
    </w:div>
    <w:div w:id="1662003070">
      <w:bodyDiv w:val="1"/>
      <w:marLeft w:val="0"/>
      <w:marRight w:val="0"/>
      <w:marTop w:val="0"/>
      <w:marBottom w:val="0"/>
      <w:divBdr>
        <w:top w:val="none" w:sz="0" w:space="0" w:color="auto"/>
        <w:left w:val="none" w:sz="0" w:space="0" w:color="auto"/>
        <w:bottom w:val="none" w:sz="0" w:space="0" w:color="auto"/>
        <w:right w:val="none" w:sz="0" w:space="0" w:color="auto"/>
      </w:divBdr>
    </w:div>
    <w:div w:id="1715276442">
      <w:bodyDiv w:val="1"/>
      <w:marLeft w:val="0"/>
      <w:marRight w:val="0"/>
      <w:marTop w:val="0"/>
      <w:marBottom w:val="0"/>
      <w:divBdr>
        <w:top w:val="none" w:sz="0" w:space="0" w:color="auto"/>
        <w:left w:val="none" w:sz="0" w:space="0" w:color="auto"/>
        <w:bottom w:val="none" w:sz="0" w:space="0" w:color="auto"/>
        <w:right w:val="none" w:sz="0" w:space="0" w:color="auto"/>
      </w:divBdr>
    </w:div>
    <w:div w:id="1753429513">
      <w:bodyDiv w:val="1"/>
      <w:marLeft w:val="0"/>
      <w:marRight w:val="0"/>
      <w:marTop w:val="0"/>
      <w:marBottom w:val="0"/>
      <w:divBdr>
        <w:top w:val="none" w:sz="0" w:space="0" w:color="auto"/>
        <w:left w:val="none" w:sz="0" w:space="0" w:color="auto"/>
        <w:bottom w:val="none" w:sz="0" w:space="0" w:color="auto"/>
        <w:right w:val="none" w:sz="0" w:space="0" w:color="auto"/>
      </w:divBdr>
      <w:divsChild>
        <w:div w:id="620107733">
          <w:marLeft w:val="0"/>
          <w:marRight w:val="0"/>
          <w:marTop w:val="0"/>
          <w:marBottom w:val="0"/>
          <w:divBdr>
            <w:top w:val="none" w:sz="0" w:space="0" w:color="auto"/>
            <w:left w:val="none" w:sz="0" w:space="0" w:color="auto"/>
            <w:bottom w:val="none" w:sz="0" w:space="0" w:color="auto"/>
            <w:right w:val="none" w:sz="0" w:space="0" w:color="auto"/>
          </w:divBdr>
        </w:div>
        <w:div w:id="1166672103">
          <w:marLeft w:val="0"/>
          <w:marRight w:val="0"/>
          <w:marTop w:val="0"/>
          <w:marBottom w:val="0"/>
          <w:divBdr>
            <w:top w:val="none" w:sz="0" w:space="0" w:color="auto"/>
            <w:left w:val="none" w:sz="0" w:space="0" w:color="auto"/>
            <w:bottom w:val="none" w:sz="0" w:space="0" w:color="auto"/>
            <w:right w:val="none" w:sz="0" w:space="0" w:color="auto"/>
          </w:divBdr>
        </w:div>
        <w:div w:id="699934064">
          <w:marLeft w:val="0"/>
          <w:marRight w:val="0"/>
          <w:marTop w:val="0"/>
          <w:marBottom w:val="0"/>
          <w:divBdr>
            <w:top w:val="none" w:sz="0" w:space="0" w:color="auto"/>
            <w:left w:val="none" w:sz="0" w:space="0" w:color="auto"/>
            <w:bottom w:val="none" w:sz="0" w:space="0" w:color="auto"/>
            <w:right w:val="none" w:sz="0" w:space="0" w:color="auto"/>
          </w:divBdr>
        </w:div>
        <w:div w:id="1382560499">
          <w:marLeft w:val="0"/>
          <w:marRight w:val="0"/>
          <w:marTop w:val="0"/>
          <w:marBottom w:val="0"/>
          <w:divBdr>
            <w:top w:val="none" w:sz="0" w:space="0" w:color="auto"/>
            <w:left w:val="none" w:sz="0" w:space="0" w:color="auto"/>
            <w:bottom w:val="none" w:sz="0" w:space="0" w:color="auto"/>
            <w:right w:val="none" w:sz="0" w:space="0" w:color="auto"/>
          </w:divBdr>
        </w:div>
        <w:div w:id="436755494">
          <w:marLeft w:val="0"/>
          <w:marRight w:val="0"/>
          <w:marTop w:val="0"/>
          <w:marBottom w:val="0"/>
          <w:divBdr>
            <w:top w:val="none" w:sz="0" w:space="0" w:color="auto"/>
            <w:left w:val="none" w:sz="0" w:space="0" w:color="auto"/>
            <w:bottom w:val="none" w:sz="0" w:space="0" w:color="auto"/>
            <w:right w:val="none" w:sz="0" w:space="0" w:color="auto"/>
          </w:divBdr>
        </w:div>
        <w:div w:id="1015613761">
          <w:marLeft w:val="0"/>
          <w:marRight w:val="0"/>
          <w:marTop w:val="0"/>
          <w:marBottom w:val="0"/>
          <w:divBdr>
            <w:top w:val="none" w:sz="0" w:space="0" w:color="auto"/>
            <w:left w:val="none" w:sz="0" w:space="0" w:color="auto"/>
            <w:bottom w:val="none" w:sz="0" w:space="0" w:color="auto"/>
            <w:right w:val="none" w:sz="0" w:space="0" w:color="auto"/>
          </w:divBdr>
        </w:div>
        <w:div w:id="440415693">
          <w:marLeft w:val="0"/>
          <w:marRight w:val="0"/>
          <w:marTop w:val="0"/>
          <w:marBottom w:val="0"/>
          <w:divBdr>
            <w:top w:val="none" w:sz="0" w:space="0" w:color="auto"/>
            <w:left w:val="none" w:sz="0" w:space="0" w:color="auto"/>
            <w:bottom w:val="none" w:sz="0" w:space="0" w:color="auto"/>
            <w:right w:val="none" w:sz="0" w:space="0" w:color="auto"/>
          </w:divBdr>
        </w:div>
        <w:div w:id="3555035">
          <w:marLeft w:val="0"/>
          <w:marRight w:val="0"/>
          <w:marTop w:val="0"/>
          <w:marBottom w:val="0"/>
          <w:divBdr>
            <w:top w:val="none" w:sz="0" w:space="0" w:color="auto"/>
            <w:left w:val="none" w:sz="0" w:space="0" w:color="auto"/>
            <w:bottom w:val="none" w:sz="0" w:space="0" w:color="auto"/>
            <w:right w:val="none" w:sz="0" w:space="0" w:color="auto"/>
          </w:divBdr>
        </w:div>
        <w:div w:id="1996910191">
          <w:marLeft w:val="0"/>
          <w:marRight w:val="0"/>
          <w:marTop w:val="0"/>
          <w:marBottom w:val="0"/>
          <w:divBdr>
            <w:top w:val="none" w:sz="0" w:space="0" w:color="auto"/>
            <w:left w:val="none" w:sz="0" w:space="0" w:color="auto"/>
            <w:bottom w:val="none" w:sz="0" w:space="0" w:color="auto"/>
            <w:right w:val="none" w:sz="0" w:space="0" w:color="auto"/>
          </w:divBdr>
        </w:div>
        <w:div w:id="1287077781">
          <w:marLeft w:val="0"/>
          <w:marRight w:val="0"/>
          <w:marTop w:val="0"/>
          <w:marBottom w:val="0"/>
          <w:divBdr>
            <w:top w:val="none" w:sz="0" w:space="0" w:color="auto"/>
            <w:left w:val="none" w:sz="0" w:space="0" w:color="auto"/>
            <w:bottom w:val="none" w:sz="0" w:space="0" w:color="auto"/>
            <w:right w:val="none" w:sz="0" w:space="0" w:color="auto"/>
          </w:divBdr>
        </w:div>
        <w:div w:id="1423449835">
          <w:marLeft w:val="0"/>
          <w:marRight w:val="0"/>
          <w:marTop w:val="0"/>
          <w:marBottom w:val="0"/>
          <w:divBdr>
            <w:top w:val="none" w:sz="0" w:space="0" w:color="auto"/>
            <w:left w:val="none" w:sz="0" w:space="0" w:color="auto"/>
            <w:bottom w:val="none" w:sz="0" w:space="0" w:color="auto"/>
            <w:right w:val="none" w:sz="0" w:space="0" w:color="auto"/>
          </w:divBdr>
        </w:div>
        <w:div w:id="532426575">
          <w:marLeft w:val="0"/>
          <w:marRight w:val="0"/>
          <w:marTop w:val="0"/>
          <w:marBottom w:val="0"/>
          <w:divBdr>
            <w:top w:val="none" w:sz="0" w:space="0" w:color="auto"/>
            <w:left w:val="none" w:sz="0" w:space="0" w:color="auto"/>
            <w:bottom w:val="none" w:sz="0" w:space="0" w:color="auto"/>
            <w:right w:val="none" w:sz="0" w:space="0" w:color="auto"/>
          </w:divBdr>
        </w:div>
        <w:div w:id="314801935">
          <w:marLeft w:val="0"/>
          <w:marRight w:val="0"/>
          <w:marTop w:val="0"/>
          <w:marBottom w:val="0"/>
          <w:divBdr>
            <w:top w:val="none" w:sz="0" w:space="0" w:color="auto"/>
            <w:left w:val="none" w:sz="0" w:space="0" w:color="auto"/>
            <w:bottom w:val="none" w:sz="0" w:space="0" w:color="auto"/>
            <w:right w:val="none" w:sz="0" w:space="0" w:color="auto"/>
          </w:divBdr>
        </w:div>
        <w:div w:id="505289609">
          <w:marLeft w:val="0"/>
          <w:marRight w:val="0"/>
          <w:marTop w:val="0"/>
          <w:marBottom w:val="0"/>
          <w:divBdr>
            <w:top w:val="none" w:sz="0" w:space="0" w:color="auto"/>
            <w:left w:val="none" w:sz="0" w:space="0" w:color="auto"/>
            <w:bottom w:val="none" w:sz="0" w:space="0" w:color="auto"/>
            <w:right w:val="none" w:sz="0" w:space="0" w:color="auto"/>
          </w:divBdr>
        </w:div>
        <w:div w:id="1868637952">
          <w:marLeft w:val="0"/>
          <w:marRight w:val="0"/>
          <w:marTop w:val="0"/>
          <w:marBottom w:val="0"/>
          <w:divBdr>
            <w:top w:val="none" w:sz="0" w:space="0" w:color="auto"/>
            <w:left w:val="none" w:sz="0" w:space="0" w:color="auto"/>
            <w:bottom w:val="none" w:sz="0" w:space="0" w:color="auto"/>
            <w:right w:val="none" w:sz="0" w:space="0" w:color="auto"/>
          </w:divBdr>
        </w:div>
        <w:div w:id="749500497">
          <w:marLeft w:val="0"/>
          <w:marRight w:val="0"/>
          <w:marTop w:val="0"/>
          <w:marBottom w:val="0"/>
          <w:divBdr>
            <w:top w:val="none" w:sz="0" w:space="0" w:color="auto"/>
            <w:left w:val="none" w:sz="0" w:space="0" w:color="auto"/>
            <w:bottom w:val="none" w:sz="0" w:space="0" w:color="auto"/>
            <w:right w:val="none" w:sz="0" w:space="0" w:color="auto"/>
          </w:divBdr>
        </w:div>
        <w:div w:id="1418290729">
          <w:marLeft w:val="0"/>
          <w:marRight w:val="0"/>
          <w:marTop w:val="0"/>
          <w:marBottom w:val="0"/>
          <w:divBdr>
            <w:top w:val="none" w:sz="0" w:space="0" w:color="auto"/>
            <w:left w:val="none" w:sz="0" w:space="0" w:color="auto"/>
            <w:bottom w:val="none" w:sz="0" w:space="0" w:color="auto"/>
            <w:right w:val="none" w:sz="0" w:space="0" w:color="auto"/>
          </w:divBdr>
        </w:div>
        <w:div w:id="1361129951">
          <w:marLeft w:val="0"/>
          <w:marRight w:val="0"/>
          <w:marTop w:val="0"/>
          <w:marBottom w:val="0"/>
          <w:divBdr>
            <w:top w:val="none" w:sz="0" w:space="0" w:color="auto"/>
            <w:left w:val="none" w:sz="0" w:space="0" w:color="auto"/>
            <w:bottom w:val="none" w:sz="0" w:space="0" w:color="auto"/>
            <w:right w:val="none" w:sz="0" w:space="0" w:color="auto"/>
          </w:divBdr>
        </w:div>
        <w:div w:id="1419063864">
          <w:marLeft w:val="0"/>
          <w:marRight w:val="0"/>
          <w:marTop w:val="0"/>
          <w:marBottom w:val="0"/>
          <w:divBdr>
            <w:top w:val="none" w:sz="0" w:space="0" w:color="auto"/>
            <w:left w:val="none" w:sz="0" w:space="0" w:color="auto"/>
            <w:bottom w:val="none" w:sz="0" w:space="0" w:color="auto"/>
            <w:right w:val="none" w:sz="0" w:space="0" w:color="auto"/>
          </w:divBdr>
        </w:div>
        <w:div w:id="526868155">
          <w:marLeft w:val="0"/>
          <w:marRight w:val="0"/>
          <w:marTop w:val="0"/>
          <w:marBottom w:val="0"/>
          <w:divBdr>
            <w:top w:val="none" w:sz="0" w:space="0" w:color="auto"/>
            <w:left w:val="none" w:sz="0" w:space="0" w:color="auto"/>
            <w:bottom w:val="none" w:sz="0" w:space="0" w:color="auto"/>
            <w:right w:val="none" w:sz="0" w:space="0" w:color="auto"/>
          </w:divBdr>
        </w:div>
        <w:div w:id="1227758445">
          <w:marLeft w:val="0"/>
          <w:marRight w:val="0"/>
          <w:marTop w:val="0"/>
          <w:marBottom w:val="0"/>
          <w:divBdr>
            <w:top w:val="none" w:sz="0" w:space="0" w:color="auto"/>
            <w:left w:val="none" w:sz="0" w:space="0" w:color="auto"/>
            <w:bottom w:val="none" w:sz="0" w:space="0" w:color="auto"/>
            <w:right w:val="none" w:sz="0" w:space="0" w:color="auto"/>
          </w:divBdr>
        </w:div>
        <w:div w:id="719524923">
          <w:marLeft w:val="0"/>
          <w:marRight w:val="0"/>
          <w:marTop w:val="0"/>
          <w:marBottom w:val="0"/>
          <w:divBdr>
            <w:top w:val="none" w:sz="0" w:space="0" w:color="auto"/>
            <w:left w:val="none" w:sz="0" w:space="0" w:color="auto"/>
            <w:bottom w:val="none" w:sz="0" w:space="0" w:color="auto"/>
            <w:right w:val="none" w:sz="0" w:space="0" w:color="auto"/>
          </w:divBdr>
        </w:div>
        <w:div w:id="670371108">
          <w:marLeft w:val="0"/>
          <w:marRight w:val="0"/>
          <w:marTop w:val="0"/>
          <w:marBottom w:val="0"/>
          <w:divBdr>
            <w:top w:val="none" w:sz="0" w:space="0" w:color="auto"/>
            <w:left w:val="none" w:sz="0" w:space="0" w:color="auto"/>
            <w:bottom w:val="none" w:sz="0" w:space="0" w:color="auto"/>
            <w:right w:val="none" w:sz="0" w:space="0" w:color="auto"/>
          </w:divBdr>
        </w:div>
        <w:div w:id="469830432">
          <w:marLeft w:val="0"/>
          <w:marRight w:val="0"/>
          <w:marTop w:val="0"/>
          <w:marBottom w:val="0"/>
          <w:divBdr>
            <w:top w:val="none" w:sz="0" w:space="0" w:color="auto"/>
            <w:left w:val="none" w:sz="0" w:space="0" w:color="auto"/>
            <w:bottom w:val="none" w:sz="0" w:space="0" w:color="auto"/>
            <w:right w:val="none" w:sz="0" w:space="0" w:color="auto"/>
          </w:divBdr>
        </w:div>
        <w:div w:id="1333990320">
          <w:marLeft w:val="0"/>
          <w:marRight w:val="0"/>
          <w:marTop w:val="0"/>
          <w:marBottom w:val="0"/>
          <w:divBdr>
            <w:top w:val="none" w:sz="0" w:space="0" w:color="auto"/>
            <w:left w:val="none" w:sz="0" w:space="0" w:color="auto"/>
            <w:bottom w:val="none" w:sz="0" w:space="0" w:color="auto"/>
            <w:right w:val="none" w:sz="0" w:space="0" w:color="auto"/>
          </w:divBdr>
        </w:div>
        <w:div w:id="1105685477">
          <w:marLeft w:val="0"/>
          <w:marRight w:val="0"/>
          <w:marTop w:val="0"/>
          <w:marBottom w:val="0"/>
          <w:divBdr>
            <w:top w:val="none" w:sz="0" w:space="0" w:color="auto"/>
            <w:left w:val="none" w:sz="0" w:space="0" w:color="auto"/>
            <w:bottom w:val="none" w:sz="0" w:space="0" w:color="auto"/>
            <w:right w:val="none" w:sz="0" w:space="0" w:color="auto"/>
          </w:divBdr>
        </w:div>
        <w:div w:id="1633559092">
          <w:marLeft w:val="0"/>
          <w:marRight w:val="0"/>
          <w:marTop w:val="0"/>
          <w:marBottom w:val="0"/>
          <w:divBdr>
            <w:top w:val="none" w:sz="0" w:space="0" w:color="auto"/>
            <w:left w:val="none" w:sz="0" w:space="0" w:color="auto"/>
            <w:bottom w:val="none" w:sz="0" w:space="0" w:color="auto"/>
            <w:right w:val="none" w:sz="0" w:space="0" w:color="auto"/>
          </w:divBdr>
        </w:div>
        <w:div w:id="822234148">
          <w:marLeft w:val="0"/>
          <w:marRight w:val="0"/>
          <w:marTop w:val="0"/>
          <w:marBottom w:val="0"/>
          <w:divBdr>
            <w:top w:val="none" w:sz="0" w:space="0" w:color="auto"/>
            <w:left w:val="none" w:sz="0" w:space="0" w:color="auto"/>
            <w:bottom w:val="none" w:sz="0" w:space="0" w:color="auto"/>
            <w:right w:val="none" w:sz="0" w:space="0" w:color="auto"/>
          </w:divBdr>
        </w:div>
        <w:div w:id="579288915">
          <w:marLeft w:val="0"/>
          <w:marRight w:val="0"/>
          <w:marTop w:val="0"/>
          <w:marBottom w:val="0"/>
          <w:divBdr>
            <w:top w:val="none" w:sz="0" w:space="0" w:color="auto"/>
            <w:left w:val="none" w:sz="0" w:space="0" w:color="auto"/>
            <w:bottom w:val="none" w:sz="0" w:space="0" w:color="auto"/>
            <w:right w:val="none" w:sz="0" w:space="0" w:color="auto"/>
          </w:divBdr>
        </w:div>
        <w:div w:id="1605771748">
          <w:marLeft w:val="0"/>
          <w:marRight w:val="0"/>
          <w:marTop w:val="0"/>
          <w:marBottom w:val="0"/>
          <w:divBdr>
            <w:top w:val="none" w:sz="0" w:space="0" w:color="auto"/>
            <w:left w:val="none" w:sz="0" w:space="0" w:color="auto"/>
            <w:bottom w:val="none" w:sz="0" w:space="0" w:color="auto"/>
            <w:right w:val="none" w:sz="0" w:space="0" w:color="auto"/>
          </w:divBdr>
        </w:div>
        <w:div w:id="1059939770">
          <w:marLeft w:val="0"/>
          <w:marRight w:val="0"/>
          <w:marTop w:val="0"/>
          <w:marBottom w:val="0"/>
          <w:divBdr>
            <w:top w:val="none" w:sz="0" w:space="0" w:color="auto"/>
            <w:left w:val="none" w:sz="0" w:space="0" w:color="auto"/>
            <w:bottom w:val="none" w:sz="0" w:space="0" w:color="auto"/>
            <w:right w:val="none" w:sz="0" w:space="0" w:color="auto"/>
          </w:divBdr>
        </w:div>
        <w:div w:id="971180998">
          <w:marLeft w:val="0"/>
          <w:marRight w:val="0"/>
          <w:marTop w:val="0"/>
          <w:marBottom w:val="0"/>
          <w:divBdr>
            <w:top w:val="none" w:sz="0" w:space="0" w:color="auto"/>
            <w:left w:val="none" w:sz="0" w:space="0" w:color="auto"/>
            <w:bottom w:val="none" w:sz="0" w:space="0" w:color="auto"/>
            <w:right w:val="none" w:sz="0" w:space="0" w:color="auto"/>
          </w:divBdr>
        </w:div>
        <w:div w:id="1120535484">
          <w:marLeft w:val="0"/>
          <w:marRight w:val="0"/>
          <w:marTop w:val="0"/>
          <w:marBottom w:val="0"/>
          <w:divBdr>
            <w:top w:val="none" w:sz="0" w:space="0" w:color="auto"/>
            <w:left w:val="none" w:sz="0" w:space="0" w:color="auto"/>
            <w:bottom w:val="none" w:sz="0" w:space="0" w:color="auto"/>
            <w:right w:val="none" w:sz="0" w:space="0" w:color="auto"/>
          </w:divBdr>
        </w:div>
        <w:div w:id="1433474037">
          <w:marLeft w:val="0"/>
          <w:marRight w:val="0"/>
          <w:marTop w:val="0"/>
          <w:marBottom w:val="0"/>
          <w:divBdr>
            <w:top w:val="none" w:sz="0" w:space="0" w:color="auto"/>
            <w:left w:val="none" w:sz="0" w:space="0" w:color="auto"/>
            <w:bottom w:val="none" w:sz="0" w:space="0" w:color="auto"/>
            <w:right w:val="none" w:sz="0" w:space="0" w:color="auto"/>
          </w:divBdr>
        </w:div>
        <w:div w:id="744258868">
          <w:marLeft w:val="0"/>
          <w:marRight w:val="0"/>
          <w:marTop w:val="0"/>
          <w:marBottom w:val="0"/>
          <w:divBdr>
            <w:top w:val="none" w:sz="0" w:space="0" w:color="auto"/>
            <w:left w:val="none" w:sz="0" w:space="0" w:color="auto"/>
            <w:bottom w:val="none" w:sz="0" w:space="0" w:color="auto"/>
            <w:right w:val="none" w:sz="0" w:space="0" w:color="auto"/>
          </w:divBdr>
        </w:div>
        <w:div w:id="1440220409">
          <w:marLeft w:val="0"/>
          <w:marRight w:val="0"/>
          <w:marTop w:val="0"/>
          <w:marBottom w:val="0"/>
          <w:divBdr>
            <w:top w:val="none" w:sz="0" w:space="0" w:color="auto"/>
            <w:left w:val="none" w:sz="0" w:space="0" w:color="auto"/>
            <w:bottom w:val="none" w:sz="0" w:space="0" w:color="auto"/>
            <w:right w:val="none" w:sz="0" w:space="0" w:color="auto"/>
          </w:divBdr>
        </w:div>
        <w:div w:id="1598906817">
          <w:marLeft w:val="0"/>
          <w:marRight w:val="0"/>
          <w:marTop w:val="0"/>
          <w:marBottom w:val="0"/>
          <w:divBdr>
            <w:top w:val="none" w:sz="0" w:space="0" w:color="auto"/>
            <w:left w:val="none" w:sz="0" w:space="0" w:color="auto"/>
            <w:bottom w:val="none" w:sz="0" w:space="0" w:color="auto"/>
            <w:right w:val="none" w:sz="0" w:space="0" w:color="auto"/>
          </w:divBdr>
        </w:div>
        <w:div w:id="1219702767">
          <w:marLeft w:val="0"/>
          <w:marRight w:val="0"/>
          <w:marTop w:val="0"/>
          <w:marBottom w:val="0"/>
          <w:divBdr>
            <w:top w:val="none" w:sz="0" w:space="0" w:color="auto"/>
            <w:left w:val="none" w:sz="0" w:space="0" w:color="auto"/>
            <w:bottom w:val="none" w:sz="0" w:space="0" w:color="auto"/>
            <w:right w:val="none" w:sz="0" w:space="0" w:color="auto"/>
          </w:divBdr>
        </w:div>
        <w:div w:id="2092508952">
          <w:marLeft w:val="0"/>
          <w:marRight w:val="0"/>
          <w:marTop w:val="0"/>
          <w:marBottom w:val="0"/>
          <w:divBdr>
            <w:top w:val="none" w:sz="0" w:space="0" w:color="auto"/>
            <w:left w:val="none" w:sz="0" w:space="0" w:color="auto"/>
            <w:bottom w:val="none" w:sz="0" w:space="0" w:color="auto"/>
            <w:right w:val="none" w:sz="0" w:space="0" w:color="auto"/>
          </w:divBdr>
        </w:div>
        <w:div w:id="1315991397">
          <w:marLeft w:val="0"/>
          <w:marRight w:val="0"/>
          <w:marTop w:val="0"/>
          <w:marBottom w:val="0"/>
          <w:divBdr>
            <w:top w:val="none" w:sz="0" w:space="0" w:color="auto"/>
            <w:left w:val="none" w:sz="0" w:space="0" w:color="auto"/>
            <w:bottom w:val="none" w:sz="0" w:space="0" w:color="auto"/>
            <w:right w:val="none" w:sz="0" w:space="0" w:color="auto"/>
          </w:divBdr>
        </w:div>
        <w:div w:id="496581959">
          <w:marLeft w:val="0"/>
          <w:marRight w:val="0"/>
          <w:marTop w:val="0"/>
          <w:marBottom w:val="0"/>
          <w:divBdr>
            <w:top w:val="none" w:sz="0" w:space="0" w:color="auto"/>
            <w:left w:val="none" w:sz="0" w:space="0" w:color="auto"/>
            <w:bottom w:val="none" w:sz="0" w:space="0" w:color="auto"/>
            <w:right w:val="none" w:sz="0" w:space="0" w:color="auto"/>
          </w:divBdr>
        </w:div>
        <w:div w:id="1677149545">
          <w:marLeft w:val="0"/>
          <w:marRight w:val="0"/>
          <w:marTop w:val="0"/>
          <w:marBottom w:val="0"/>
          <w:divBdr>
            <w:top w:val="none" w:sz="0" w:space="0" w:color="auto"/>
            <w:left w:val="none" w:sz="0" w:space="0" w:color="auto"/>
            <w:bottom w:val="none" w:sz="0" w:space="0" w:color="auto"/>
            <w:right w:val="none" w:sz="0" w:space="0" w:color="auto"/>
          </w:divBdr>
        </w:div>
      </w:divsChild>
    </w:div>
    <w:div w:id="1769351896">
      <w:bodyDiv w:val="1"/>
      <w:marLeft w:val="0"/>
      <w:marRight w:val="0"/>
      <w:marTop w:val="0"/>
      <w:marBottom w:val="0"/>
      <w:divBdr>
        <w:top w:val="none" w:sz="0" w:space="0" w:color="auto"/>
        <w:left w:val="none" w:sz="0" w:space="0" w:color="auto"/>
        <w:bottom w:val="none" w:sz="0" w:space="0" w:color="auto"/>
        <w:right w:val="none" w:sz="0" w:space="0" w:color="auto"/>
      </w:divBdr>
      <w:divsChild>
        <w:div w:id="109739451">
          <w:marLeft w:val="0"/>
          <w:marRight w:val="0"/>
          <w:marTop w:val="0"/>
          <w:marBottom w:val="0"/>
          <w:divBdr>
            <w:top w:val="none" w:sz="0" w:space="0" w:color="auto"/>
            <w:left w:val="none" w:sz="0" w:space="0" w:color="auto"/>
            <w:bottom w:val="none" w:sz="0" w:space="0" w:color="auto"/>
            <w:right w:val="none" w:sz="0" w:space="0" w:color="auto"/>
          </w:divBdr>
        </w:div>
        <w:div w:id="171340973">
          <w:marLeft w:val="0"/>
          <w:marRight w:val="0"/>
          <w:marTop w:val="0"/>
          <w:marBottom w:val="0"/>
          <w:divBdr>
            <w:top w:val="none" w:sz="0" w:space="0" w:color="auto"/>
            <w:left w:val="none" w:sz="0" w:space="0" w:color="auto"/>
            <w:bottom w:val="none" w:sz="0" w:space="0" w:color="auto"/>
            <w:right w:val="none" w:sz="0" w:space="0" w:color="auto"/>
          </w:divBdr>
        </w:div>
        <w:div w:id="1180895694">
          <w:marLeft w:val="0"/>
          <w:marRight w:val="0"/>
          <w:marTop w:val="0"/>
          <w:marBottom w:val="0"/>
          <w:divBdr>
            <w:top w:val="none" w:sz="0" w:space="0" w:color="auto"/>
            <w:left w:val="none" w:sz="0" w:space="0" w:color="auto"/>
            <w:bottom w:val="none" w:sz="0" w:space="0" w:color="auto"/>
            <w:right w:val="none" w:sz="0" w:space="0" w:color="auto"/>
          </w:divBdr>
        </w:div>
        <w:div w:id="951479421">
          <w:marLeft w:val="0"/>
          <w:marRight w:val="0"/>
          <w:marTop w:val="0"/>
          <w:marBottom w:val="0"/>
          <w:divBdr>
            <w:top w:val="none" w:sz="0" w:space="0" w:color="auto"/>
            <w:left w:val="none" w:sz="0" w:space="0" w:color="auto"/>
            <w:bottom w:val="none" w:sz="0" w:space="0" w:color="auto"/>
            <w:right w:val="none" w:sz="0" w:space="0" w:color="auto"/>
          </w:divBdr>
        </w:div>
        <w:div w:id="777873015">
          <w:marLeft w:val="0"/>
          <w:marRight w:val="0"/>
          <w:marTop w:val="0"/>
          <w:marBottom w:val="0"/>
          <w:divBdr>
            <w:top w:val="none" w:sz="0" w:space="0" w:color="auto"/>
            <w:left w:val="none" w:sz="0" w:space="0" w:color="auto"/>
            <w:bottom w:val="none" w:sz="0" w:space="0" w:color="auto"/>
            <w:right w:val="none" w:sz="0" w:space="0" w:color="auto"/>
          </w:divBdr>
        </w:div>
        <w:div w:id="299578676">
          <w:marLeft w:val="0"/>
          <w:marRight w:val="0"/>
          <w:marTop w:val="0"/>
          <w:marBottom w:val="0"/>
          <w:divBdr>
            <w:top w:val="none" w:sz="0" w:space="0" w:color="auto"/>
            <w:left w:val="none" w:sz="0" w:space="0" w:color="auto"/>
            <w:bottom w:val="none" w:sz="0" w:space="0" w:color="auto"/>
            <w:right w:val="none" w:sz="0" w:space="0" w:color="auto"/>
          </w:divBdr>
        </w:div>
        <w:div w:id="353381102">
          <w:marLeft w:val="0"/>
          <w:marRight w:val="0"/>
          <w:marTop w:val="0"/>
          <w:marBottom w:val="0"/>
          <w:divBdr>
            <w:top w:val="none" w:sz="0" w:space="0" w:color="auto"/>
            <w:left w:val="none" w:sz="0" w:space="0" w:color="auto"/>
            <w:bottom w:val="none" w:sz="0" w:space="0" w:color="auto"/>
            <w:right w:val="none" w:sz="0" w:space="0" w:color="auto"/>
          </w:divBdr>
        </w:div>
        <w:div w:id="100612983">
          <w:marLeft w:val="0"/>
          <w:marRight w:val="0"/>
          <w:marTop w:val="0"/>
          <w:marBottom w:val="0"/>
          <w:divBdr>
            <w:top w:val="none" w:sz="0" w:space="0" w:color="auto"/>
            <w:left w:val="none" w:sz="0" w:space="0" w:color="auto"/>
            <w:bottom w:val="none" w:sz="0" w:space="0" w:color="auto"/>
            <w:right w:val="none" w:sz="0" w:space="0" w:color="auto"/>
          </w:divBdr>
        </w:div>
        <w:div w:id="1475826886">
          <w:marLeft w:val="0"/>
          <w:marRight w:val="0"/>
          <w:marTop w:val="0"/>
          <w:marBottom w:val="0"/>
          <w:divBdr>
            <w:top w:val="none" w:sz="0" w:space="0" w:color="auto"/>
            <w:left w:val="none" w:sz="0" w:space="0" w:color="auto"/>
            <w:bottom w:val="none" w:sz="0" w:space="0" w:color="auto"/>
            <w:right w:val="none" w:sz="0" w:space="0" w:color="auto"/>
          </w:divBdr>
        </w:div>
        <w:div w:id="1619993367">
          <w:marLeft w:val="0"/>
          <w:marRight w:val="0"/>
          <w:marTop w:val="0"/>
          <w:marBottom w:val="0"/>
          <w:divBdr>
            <w:top w:val="none" w:sz="0" w:space="0" w:color="auto"/>
            <w:left w:val="none" w:sz="0" w:space="0" w:color="auto"/>
            <w:bottom w:val="none" w:sz="0" w:space="0" w:color="auto"/>
            <w:right w:val="none" w:sz="0" w:space="0" w:color="auto"/>
          </w:divBdr>
        </w:div>
        <w:div w:id="971445912">
          <w:marLeft w:val="0"/>
          <w:marRight w:val="0"/>
          <w:marTop w:val="0"/>
          <w:marBottom w:val="0"/>
          <w:divBdr>
            <w:top w:val="none" w:sz="0" w:space="0" w:color="auto"/>
            <w:left w:val="none" w:sz="0" w:space="0" w:color="auto"/>
            <w:bottom w:val="none" w:sz="0" w:space="0" w:color="auto"/>
            <w:right w:val="none" w:sz="0" w:space="0" w:color="auto"/>
          </w:divBdr>
        </w:div>
        <w:div w:id="1525946178">
          <w:marLeft w:val="0"/>
          <w:marRight w:val="0"/>
          <w:marTop w:val="0"/>
          <w:marBottom w:val="0"/>
          <w:divBdr>
            <w:top w:val="none" w:sz="0" w:space="0" w:color="auto"/>
            <w:left w:val="none" w:sz="0" w:space="0" w:color="auto"/>
            <w:bottom w:val="none" w:sz="0" w:space="0" w:color="auto"/>
            <w:right w:val="none" w:sz="0" w:space="0" w:color="auto"/>
          </w:divBdr>
        </w:div>
        <w:div w:id="1335063982">
          <w:marLeft w:val="0"/>
          <w:marRight w:val="0"/>
          <w:marTop w:val="0"/>
          <w:marBottom w:val="0"/>
          <w:divBdr>
            <w:top w:val="none" w:sz="0" w:space="0" w:color="auto"/>
            <w:left w:val="none" w:sz="0" w:space="0" w:color="auto"/>
            <w:bottom w:val="none" w:sz="0" w:space="0" w:color="auto"/>
            <w:right w:val="none" w:sz="0" w:space="0" w:color="auto"/>
          </w:divBdr>
        </w:div>
        <w:div w:id="986861757">
          <w:marLeft w:val="0"/>
          <w:marRight w:val="0"/>
          <w:marTop w:val="0"/>
          <w:marBottom w:val="0"/>
          <w:divBdr>
            <w:top w:val="none" w:sz="0" w:space="0" w:color="auto"/>
            <w:left w:val="none" w:sz="0" w:space="0" w:color="auto"/>
            <w:bottom w:val="none" w:sz="0" w:space="0" w:color="auto"/>
            <w:right w:val="none" w:sz="0" w:space="0" w:color="auto"/>
          </w:divBdr>
        </w:div>
        <w:div w:id="325672443">
          <w:marLeft w:val="0"/>
          <w:marRight w:val="0"/>
          <w:marTop w:val="0"/>
          <w:marBottom w:val="0"/>
          <w:divBdr>
            <w:top w:val="none" w:sz="0" w:space="0" w:color="auto"/>
            <w:left w:val="none" w:sz="0" w:space="0" w:color="auto"/>
            <w:bottom w:val="none" w:sz="0" w:space="0" w:color="auto"/>
            <w:right w:val="none" w:sz="0" w:space="0" w:color="auto"/>
          </w:divBdr>
        </w:div>
        <w:div w:id="2106262256">
          <w:marLeft w:val="0"/>
          <w:marRight w:val="0"/>
          <w:marTop w:val="0"/>
          <w:marBottom w:val="0"/>
          <w:divBdr>
            <w:top w:val="none" w:sz="0" w:space="0" w:color="auto"/>
            <w:left w:val="none" w:sz="0" w:space="0" w:color="auto"/>
            <w:bottom w:val="none" w:sz="0" w:space="0" w:color="auto"/>
            <w:right w:val="none" w:sz="0" w:space="0" w:color="auto"/>
          </w:divBdr>
        </w:div>
        <w:div w:id="729620249">
          <w:marLeft w:val="0"/>
          <w:marRight w:val="0"/>
          <w:marTop w:val="0"/>
          <w:marBottom w:val="0"/>
          <w:divBdr>
            <w:top w:val="none" w:sz="0" w:space="0" w:color="auto"/>
            <w:left w:val="none" w:sz="0" w:space="0" w:color="auto"/>
            <w:bottom w:val="none" w:sz="0" w:space="0" w:color="auto"/>
            <w:right w:val="none" w:sz="0" w:space="0" w:color="auto"/>
          </w:divBdr>
        </w:div>
        <w:div w:id="156925113">
          <w:marLeft w:val="0"/>
          <w:marRight w:val="0"/>
          <w:marTop w:val="0"/>
          <w:marBottom w:val="0"/>
          <w:divBdr>
            <w:top w:val="none" w:sz="0" w:space="0" w:color="auto"/>
            <w:left w:val="none" w:sz="0" w:space="0" w:color="auto"/>
            <w:bottom w:val="none" w:sz="0" w:space="0" w:color="auto"/>
            <w:right w:val="none" w:sz="0" w:space="0" w:color="auto"/>
          </w:divBdr>
        </w:div>
        <w:div w:id="1608152249">
          <w:marLeft w:val="0"/>
          <w:marRight w:val="0"/>
          <w:marTop w:val="0"/>
          <w:marBottom w:val="0"/>
          <w:divBdr>
            <w:top w:val="none" w:sz="0" w:space="0" w:color="auto"/>
            <w:left w:val="none" w:sz="0" w:space="0" w:color="auto"/>
            <w:bottom w:val="none" w:sz="0" w:space="0" w:color="auto"/>
            <w:right w:val="none" w:sz="0" w:space="0" w:color="auto"/>
          </w:divBdr>
        </w:div>
        <w:div w:id="54090528">
          <w:marLeft w:val="0"/>
          <w:marRight w:val="0"/>
          <w:marTop w:val="0"/>
          <w:marBottom w:val="0"/>
          <w:divBdr>
            <w:top w:val="none" w:sz="0" w:space="0" w:color="auto"/>
            <w:left w:val="none" w:sz="0" w:space="0" w:color="auto"/>
            <w:bottom w:val="none" w:sz="0" w:space="0" w:color="auto"/>
            <w:right w:val="none" w:sz="0" w:space="0" w:color="auto"/>
          </w:divBdr>
        </w:div>
        <w:div w:id="1976369999">
          <w:marLeft w:val="0"/>
          <w:marRight w:val="0"/>
          <w:marTop w:val="0"/>
          <w:marBottom w:val="0"/>
          <w:divBdr>
            <w:top w:val="none" w:sz="0" w:space="0" w:color="auto"/>
            <w:left w:val="none" w:sz="0" w:space="0" w:color="auto"/>
            <w:bottom w:val="none" w:sz="0" w:space="0" w:color="auto"/>
            <w:right w:val="none" w:sz="0" w:space="0" w:color="auto"/>
          </w:divBdr>
        </w:div>
        <w:div w:id="1966690749">
          <w:marLeft w:val="0"/>
          <w:marRight w:val="0"/>
          <w:marTop w:val="0"/>
          <w:marBottom w:val="0"/>
          <w:divBdr>
            <w:top w:val="none" w:sz="0" w:space="0" w:color="auto"/>
            <w:left w:val="none" w:sz="0" w:space="0" w:color="auto"/>
            <w:bottom w:val="none" w:sz="0" w:space="0" w:color="auto"/>
            <w:right w:val="none" w:sz="0" w:space="0" w:color="auto"/>
          </w:divBdr>
        </w:div>
        <w:div w:id="1476606179">
          <w:marLeft w:val="0"/>
          <w:marRight w:val="0"/>
          <w:marTop w:val="0"/>
          <w:marBottom w:val="0"/>
          <w:divBdr>
            <w:top w:val="none" w:sz="0" w:space="0" w:color="auto"/>
            <w:left w:val="none" w:sz="0" w:space="0" w:color="auto"/>
            <w:bottom w:val="none" w:sz="0" w:space="0" w:color="auto"/>
            <w:right w:val="none" w:sz="0" w:space="0" w:color="auto"/>
          </w:divBdr>
        </w:div>
        <w:div w:id="13698677">
          <w:marLeft w:val="0"/>
          <w:marRight w:val="0"/>
          <w:marTop w:val="0"/>
          <w:marBottom w:val="0"/>
          <w:divBdr>
            <w:top w:val="none" w:sz="0" w:space="0" w:color="auto"/>
            <w:left w:val="none" w:sz="0" w:space="0" w:color="auto"/>
            <w:bottom w:val="none" w:sz="0" w:space="0" w:color="auto"/>
            <w:right w:val="none" w:sz="0" w:space="0" w:color="auto"/>
          </w:divBdr>
        </w:div>
        <w:div w:id="1285649899">
          <w:marLeft w:val="0"/>
          <w:marRight w:val="0"/>
          <w:marTop w:val="0"/>
          <w:marBottom w:val="0"/>
          <w:divBdr>
            <w:top w:val="none" w:sz="0" w:space="0" w:color="auto"/>
            <w:left w:val="none" w:sz="0" w:space="0" w:color="auto"/>
            <w:bottom w:val="none" w:sz="0" w:space="0" w:color="auto"/>
            <w:right w:val="none" w:sz="0" w:space="0" w:color="auto"/>
          </w:divBdr>
        </w:div>
        <w:div w:id="1734887469">
          <w:marLeft w:val="0"/>
          <w:marRight w:val="0"/>
          <w:marTop w:val="0"/>
          <w:marBottom w:val="0"/>
          <w:divBdr>
            <w:top w:val="none" w:sz="0" w:space="0" w:color="auto"/>
            <w:left w:val="none" w:sz="0" w:space="0" w:color="auto"/>
            <w:bottom w:val="none" w:sz="0" w:space="0" w:color="auto"/>
            <w:right w:val="none" w:sz="0" w:space="0" w:color="auto"/>
          </w:divBdr>
        </w:div>
        <w:div w:id="136732039">
          <w:marLeft w:val="0"/>
          <w:marRight w:val="0"/>
          <w:marTop w:val="0"/>
          <w:marBottom w:val="0"/>
          <w:divBdr>
            <w:top w:val="none" w:sz="0" w:space="0" w:color="auto"/>
            <w:left w:val="none" w:sz="0" w:space="0" w:color="auto"/>
            <w:bottom w:val="none" w:sz="0" w:space="0" w:color="auto"/>
            <w:right w:val="none" w:sz="0" w:space="0" w:color="auto"/>
          </w:divBdr>
        </w:div>
        <w:div w:id="610547538">
          <w:marLeft w:val="0"/>
          <w:marRight w:val="0"/>
          <w:marTop w:val="0"/>
          <w:marBottom w:val="0"/>
          <w:divBdr>
            <w:top w:val="none" w:sz="0" w:space="0" w:color="auto"/>
            <w:left w:val="none" w:sz="0" w:space="0" w:color="auto"/>
            <w:bottom w:val="none" w:sz="0" w:space="0" w:color="auto"/>
            <w:right w:val="none" w:sz="0" w:space="0" w:color="auto"/>
          </w:divBdr>
        </w:div>
      </w:divsChild>
    </w:div>
    <w:div w:id="1781222316">
      <w:bodyDiv w:val="1"/>
      <w:marLeft w:val="0"/>
      <w:marRight w:val="0"/>
      <w:marTop w:val="0"/>
      <w:marBottom w:val="0"/>
      <w:divBdr>
        <w:top w:val="none" w:sz="0" w:space="0" w:color="auto"/>
        <w:left w:val="none" w:sz="0" w:space="0" w:color="auto"/>
        <w:bottom w:val="none" w:sz="0" w:space="0" w:color="auto"/>
        <w:right w:val="none" w:sz="0" w:space="0" w:color="auto"/>
      </w:divBdr>
    </w:div>
    <w:div w:id="1792552855">
      <w:bodyDiv w:val="1"/>
      <w:marLeft w:val="0"/>
      <w:marRight w:val="0"/>
      <w:marTop w:val="0"/>
      <w:marBottom w:val="0"/>
      <w:divBdr>
        <w:top w:val="none" w:sz="0" w:space="0" w:color="auto"/>
        <w:left w:val="none" w:sz="0" w:space="0" w:color="auto"/>
        <w:bottom w:val="none" w:sz="0" w:space="0" w:color="auto"/>
        <w:right w:val="none" w:sz="0" w:space="0" w:color="auto"/>
      </w:divBdr>
    </w:div>
    <w:div w:id="1801994680">
      <w:bodyDiv w:val="1"/>
      <w:marLeft w:val="0"/>
      <w:marRight w:val="0"/>
      <w:marTop w:val="0"/>
      <w:marBottom w:val="0"/>
      <w:divBdr>
        <w:top w:val="none" w:sz="0" w:space="0" w:color="auto"/>
        <w:left w:val="none" w:sz="0" w:space="0" w:color="auto"/>
        <w:bottom w:val="none" w:sz="0" w:space="0" w:color="auto"/>
        <w:right w:val="none" w:sz="0" w:space="0" w:color="auto"/>
      </w:divBdr>
    </w:div>
    <w:div w:id="1817334013">
      <w:bodyDiv w:val="1"/>
      <w:marLeft w:val="0"/>
      <w:marRight w:val="0"/>
      <w:marTop w:val="0"/>
      <w:marBottom w:val="0"/>
      <w:divBdr>
        <w:top w:val="none" w:sz="0" w:space="0" w:color="auto"/>
        <w:left w:val="none" w:sz="0" w:space="0" w:color="auto"/>
        <w:bottom w:val="none" w:sz="0" w:space="0" w:color="auto"/>
        <w:right w:val="none" w:sz="0" w:space="0" w:color="auto"/>
      </w:divBdr>
    </w:div>
    <w:div w:id="1818912720">
      <w:bodyDiv w:val="1"/>
      <w:marLeft w:val="0"/>
      <w:marRight w:val="0"/>
      <w:marTop w:val="0"/>
      <w:marBottom w:val="0"/>
      <w:divBdr>
        <w:top w:val="none" w:sz="0" w:space="0" w:color="auto"/>
        <w:left w:val="none" w:sz="0" w:space="0" w:color="auto"/>
        <w:bottom w:val="none" w:sz="0" w:space="0" w:color="auto"/>
        <w:right w:val="none" w:sz="0" w:space="0" w:color="auto"/>
      </w:divBdr>
    </w:div>
    <w:div w:id="1821271146">
      <w:bodyDiv w:val="1"/>
      <w:marLeft w:val="0"/>
      <w:marRight w:val="0"/>
      <w:marTop w:val="0"/>
      <w:marBottom w:val="0"/>
      <w:divBdr>
        <w:top w:val="none" w:sz="0" w:space="0" w:color="auto"/>
        <w:left w:val="none" w:sz="0" w:space="0" w:color="auto"/>
        <w:bottom w:val="none" w:sz="0" w:space="0" w:color="auto"/>
        <w:right w:val="none" w:sz="0" w:space="0" w:color="auto"/>
      </w:divBdr>
    </w:div>
    <w:div w:id="1836384469">
      <w:bodyDiv w:val="1"/>
      <w:marLeft w:val="0"/>
      <w:marRight w:val="0"/>
      <w:marTop w:val="0"/>
      <w:marBottom w:val="0"/>
      <w:divBdr>
        <w:top w:val="none" w:sz="0" w:space="0" w:color="auto"/>
        <w:left w:val="none" w:sz="0" w:space="0" w:color="auto"/>
        <w:bottom w:val="none" w:sz="0" w:space="0" w:color="auto"/>
        <w:right w:val="none" w:sz="0" w:space="0" w:color="auto"/>
      </w:divBdr>
    </w:div>
    <w:div w:id="1844472865">
      <w:bodyDiv w:val="1"/>
      <w:marLeft w:val="0"/>
      <w:marRight w:val="0"/>
      <w:marTop w:val="0"/>
      <w:marBottom w:val="0"/>
      <w:divBdr>
        <w:top w:val="none" w:sz="0" w:space="0" w:color="auto"/>
        <w:left w:val="none" w:sz="0" w:space="0" w:color="auto"/>
        <w:bottom w:val="none" w:sz="0" w:space="0" w:color="auto"/>
        <w:right w:val="none" w:sz="0" w:space="0" w:color="auto"/>
      </w:divBdr>
    </w:div>
    <w:div w:id="1852329757">
      <w:bodyDiv w:val="1"/>
      <w:marLeft w:val="0"/>
      <w:marRight w:val="0"/>
      <w:marTop w:val="0"/>
      <w:marBottom w:val="0"/>
      <w:divBdr>
        <w:top w:val="none" w:sz="0" w:space="0" w:color="auto"/>
        <w:left w:val="none" w:sz="0" w:space="0" w:color="auto"/>
        <w:bottom w:val="none" w:sz="0" w:space="0" w:color="auto"/>
        <w:right w:val="none" w:sz="0" w:space="0" w:color="auto"/>
      </w:divBdr>
    </w:div>
    <w:div w:id="1852640482">
      <w:bodyDiv w:val="1"/>
      <w:marLeft w:val="0"/>
      <w:marRight w:val="0"/>
      <w:marTop w:val="0"/>
      <w:marBottom w:val="0"/>
      <w:divBdr>
        <w:top w:val="none" w:sz="0" w:space="0" w:color="auto"/>
        <w:left w:val="none" w:sz="0" w:space="0" w:color="auto"/>
        <w:bottom w:val="none" w:sz="0" w:space="0" w:color="auto"/>
        <w:right w:val="none" w:sz="0" w:space="0" w:color="auto"/>
      </w:divBdr>
    </w:div>
    <w:div w:id="1854025221">
      <w:bodyDiv w:val="1"/>
      <w:marLeft w:val="0"/>
      <w:marRight w:val="0"/>
      <w:marTop w:val="0"/>
      <w:marBottom w:val="0"/>
      <w:divBdr>
        <w:top w:val="none" w:sz="0" w:space="0" w:color="auto"/>
        <w:left w:val="none" w:sz="0" w:space="0" w:color="auto"/>
        <w:bottom w:val="none" w:sz="0" w:space="0" w:color="auto"/>
        <w:right w:val="none" w:sz="0" w:space="0" w:color="auto"/>
      </w:divBdr>
    </w:div>
    <w:div w:id="1890216720">
      <w:bodyDiv w:val="1"/>
      <w:marLeft w:val="0"/>
      <w:marRight w:val="0"/>
      <w:marTop w:val="0"/>
      <w:marBottom w:val="0"/>
      <w:divBdr>
        <w:top w:val="none" w:sz="0" w:space="0" w:color="auto"/>
        <w:left w:val="none" w:sz="0" w:space="0" w:color="auto"/>
        <w:bottom w:val="none" w:sz="0" w:space="0" w:color="auto"/>
        <w:right w:val="none" w:sz="0" w:space="0" w:color="auto"/>
      </w:divBdr>
    </w:div>
    <w:div w:id="1906141863">
      <w:bodyDiv w:val="1"/>
      <w:marLeft w:val="0"/>
      <w:marRight w:val="0"/>
      <w:marTop w:val="0"/>
      <w:marBottom w:val="0"/>
      <w:divBdr>
        <w:top w:val="none" w:sz="0" w:space="0" w:color="auto"/>
        <w:left w:val="none" w:sz="0" w:space="0" w:color="auto"/>
        <w:bottom w:val="none" w:sz="0" w:space="0" w:color="auto"/>
        <w:right w:val="none" w:sz="0" w:space="0" w:color="auto"/>
      </w:divBdr>
    </w:div>
    <w:div w:id="1909992165">
      <w:bodyDiv w:val="1"/>
      <w:marLeft w:val="0"/>
      <w:marRight w:val="0"/>
      <w:marTop w:val="0"/>
      <w:marBottom w:val="0"/>
      <w:divBdr>
        <w:top w:val="none" w:sz="0" w:space="0" w:color="auto"/>
        <w:left w:val="none" w:sz="0" w:space="0" w:color="auto"/>
        <w:bottom w:val="none" w:sz="0" w:space="0" w:color="auto"/>
        <w:right w:val="none" w:sz="0" w:space="0" w:color="auto"/>
      </w:divBdr>
    </w:div>
    <w:div w:id="1912424571">
      <w:bodyDiv w:val="1"/>
      <w:marLeft w:val="0"/>
      <w:marRight w:val="0"/>
      <w:marTop w:val="0"/>
      <w:marBottom w:val="0"/>
      <w:divBdr>
        <w:top w:val="none" w:sz="0" w:space="0" w:color="auto"/>
        <w:left w:val="none" w:sz="0" w:space="0" w:color="auto"/>
        <w:bottom w:val="none" w:sz="0" w:space="0" w:color="auto"/>
        <w:right w:val="none" w:sz="0" w:space="0" w:color="auto"/>
      </w:divBdr>
    </w:div>
    <w:div w:id="1913193263">
      <w:bodyDiv w:val="1"/>
      <w:marLeft w:val="0"/>
      <w:marRight w:val="0"/>
      <w:marTop w:val="0"/>
      <w:marBottom w:val="0"/>
      <w:divBdr>
        <w:top w:val="none" w:sz="0" w:space="0" w:color="auto"/>
        <w:left w:val="none" w:sz="0" w:space="0" w:color="auto"/>
        <w:bottom w:val="none" w:sz="0" w:space="0" w:color="auto"/>
        <w:right w:val="none" w:sz="0" w:space="0" w:color="auto"/>
      </w:divBdr>
    </w:div>
    <w:div w:id="1924339541">
      <w:bodyDiv w:val="1"/>
      <w:marLeft w:val="0"/>
      <w:marRight w:val="0"/>
      <w:marTop w:val="0"/>
      <w:marBottom w:val="0"/>
      <w:divBdr>
        <w:top w:val="none" w:sz="0" w:space="0" w:color="auto"/>
        <w:left w:val="none" w:sz="0" w:space="0" w:color="auto"/>
        <w:bottom w:val="none" w:sz="0" w:space="0" w:color="auto"/>
        <w:right w:val="none" w:sz="0" w:space="0" w:color="auto"/>
      </w:divBdr>
    </w:div>
    <w:div w:id="1970431314">
      <w:bodyDiv w:val="1"/>
      <w:marLeft w:val="0"/>
      <w:marRight w:val="0"/>
      <w:marTop w:val="0"/>
      <w:marBottom w:val="0"/>
      <w:divBdr>
        <w:top w:val="none" w:sz="0" w:space="0" w:color="auto"/>
        <w:left w:val="none" w:sz="0" w:space="0" w:color="auto"/>
        <w:bottom w:val="none" w:sz="0" w:space="0" w:color="auto"/>
        <w:right w:val="none" w:sz="0" w:space="0" w:color="auto"/>
      </w:divBdr>
    </w:div>
    <w:div w:id="1971591021">
      <w:bodyDiv w:val="1"/>
      <w:marLeft w:val="0"/>
      <w:marRight w:val="0"/>
      <w:marTop w:val="0"/>
      <w:marBottom w:val="0"/>
      <w:divBdr>
        <w:top w:val="none" w:sz="0" w:space="0" w:color="auto"/>
        <w:left w:val="none" w:sz="0" w:space="0" w:color="auto"/>
        <w:bottom w:val="none" w:sz="0" w:space="0" w:color="auto"/>
        <w:right w:val="none" w:sz="0" w:space="0" w:color="auto"/>
      </w:divBdr>
      <w:divsChild>
        <w:div w:id="1592660001">
          <w:marLeft w:val="0"/>
          <w:marRight w:val="0"/>
          <w:marTop w:val="0"/>
          <w:marBottom w:val="0"/>
          <w:divBdr>
            <w:top w:val="none" w:sz="0" w:space="0" w:color="auto"/>
            <w:left w:val="none" w:sz="0" w:space="0" w:color="auto"/>
            <w:bottom w:val="none" w:sz="0" w:space="0" w:color="auto"/>
            <w:right w:val="none" w:sz="0" w:space="0" w:color="auto"/>
          </w:divBdr>
        </w:div>
        <w:div w:id="1033964713">
          <w:marLeft w:val="0"/>
          <w:marRight w:val="0"/>
          <w:marTop w:val="0"/>
          <w:marBottom w:val="0"/>
          <w:divBdr>
            <w:top w:val="none" w:sz="0" w:space="0" w:color="auto"/>
            <w:left w:val="none" w:sz="0" w:space="0" w:color="auto"/>
            <w:bottom w:val="none" w:sz="0" w:space="0" w:color="auto"/>
            <w:right w:val="none" w:sz="0" w:space="0" w:color="auto"/>
          </w:divBdr>
        </w:div>
        <w:div w:id="1030911546">
          <w:marLeft w:val="0"/>
          <w:marRight w:val="0"/>
          <w:marTop w:val="0"/>
          <w:marBottom w:val="0"/>
          <w:divBdr>
            <w:top w:val="none" w:sz="0" w:space="0" w:color="auto"/>
            <w:left w:val="none" w:sz="0" w:space="0" w:color="auto"/>
            <w:bottom w:val="none" w:sz="0" w:space="0" w:color="auto"/>
            <w:right w:val="none" w:sz="0" w:space="0" w:color="auto"/>
          </w:divBdr>
        </w:div>
        <w:div w:id="903755515">
          <w:marLeft w:val="0"/>
          <w:marRight w:val="0"/>
          <w:marTop w:val="0"/>
          <w:marBottom w:val="0"/>
          <w:divBdr>
            <w:top w:val="none" w:sz="0" w:space="0" w:color="auto"/>
            <w:left w:val="none" w:sz="0" w:space="0" w:color="auto"/>
            <w:bottom w:val="none" w:sz="0" w:space="0" w:color="auto"/>
            <w:right w:val="none" w:sz="0" w:space="0" w:color="auto"/>
          </w:divBdr>
        </w:div>
        <w:div w:id="1554921181">
          <w:marLeft w:val="0"/>
          <w:marRight w:val="0"/>
          <w:marTop w:val="0"/>
          <w:marBottom w:val="0"/>
          <w:divBdr>
            <w:top w:val="none" w:sz="0" w:space="0" w:color="auto"/>
            <w:left w:val="none" w:sz="0" w:space="0" w:color="auto"/>
            <w:bottom w:val="none" w:sz="0" w:space="0" w:color="auto"/>
            <w:right w:val="none" w:sz="0" w:space="0" w:color="auto"/>
          </w:divBdr>
        </w:div>
        <w:div w:id="1181312820">
          <w:marLeft w:val="0"/>
          <w:marRight w:val="0"/>
          <w:marTop w:val="0"/>
          <w:marBottom w:val="0"/>
          <w:divBdr>
            <w:top w:val="none" w:sz="0" w:space="0" w:color="auto"/>
            <w:left w:val="none" w:sz="0" w:space="0" w:color="auto"/>
            <w:bottom w:val="none" w:sz="0" w:space="0" w:color="auto"/>
            <w:right w:val="none" w:sz="0" w:space="0" w:color="auto"/>
          </w:divBdr>
        </w:div>
        <w:div w:id="1805535712">
          <w:marLeft w:val="0"/>
          <w:marRight w:val="0"/>
          <w:marTop w:val="0"/>
          <w:marBottom w:val="0"/>
          <w:divBdr>
            <w:top w:val="none" w:sz="0" w:space="0" w:color="auto"/>
            <w:left w:val="none" w:sz="0" w:space="0" w:color="auto"/>
            <w:bottom w:val="none" w:sz="0" w:space="0" w:color="auto"/>
            <w:right w:val="none" w:sz="0" w:space="0" w:color="auto"/>
          </w:divBdr>
        </w:div>
        <w:div w:id="743642725">
          <w:marLeft w:val="0"/>
          <w:marRight w:val="0"/>
          <w:marTop w:val="0"/>
          <w:marBottom w:val="0"/>
          <w:divBdr>
            <w:top w:val="none" w:sz="0" w:space="0" w:color="auto"/>
            <w:left w:val="none" w:sz="0" w:space="0" w:color="auto"/>
            <w:bottom w:val="none" w:sz="0" w:space="0" w:color="auto"/>
            <w:right w:val="none" w:sz="0" w:space="0" w:color="auto"/>
          </w:divBdr>
        </w:div>
        <w:div w:id="570628116">
          <w:marLeft w:val="0"/>
          <w:marRight w:val="0"/>
          <w:marTop w:val="0"/>
          <w:marBottom w:val="0"/>
          <w:divBdr>
            <w:top w:val="none" w:sz="0" w:space="0" w:color="auto"/>
            <w:left w:val="none" w:sz="0" w:space="0" w:color="auto"/>
            <w:bottom w:val="none" w:sz="0" w:space="0" w:color="auto"/>
            <w:right w:val="none" w:sz="0" w:space="0" w:color="auto"/>
          </w:divBdr>
        </w:div>
        <w:div w:id="1115438757">
          <w:marLeft w:val="0"/>
          <w:marRight w:val="0"/>
          <w:marTop w:val="0"/>
          <w:marBottom w:val="0"/>
          <w:divBdr>
            <w:top w:val="none" w:sz="0" w:space="0" w:color="auto"/>
            <w:left w:val="none" w:sz="0" w:space="0" w:color="auto"/>
            <w:bottom w:val="none" w:sz="0" w:space="0" w:color="auto"/>
            <w:right w:val="none" w:sz="0" w:space="0" w:color="auto"/>
          </w:divBdr>
        </w:div>
        <w:div w:id="1460536826">
          <w:marLeft w:val="0"/>
          <w:marRight w:val="0"/>
          <w:marTop w:val="0"/>
          <w:marBottom w:val="0"/>
          <w:divBdr>
            <w:top w:val="none" w:sz="0" w:space="0" w:color="auto"/>
            <w:left w:val="none" w:sz="0" w:space="0" w:color="auto"/>
            <w:bottom w:val="none" w:sz="0" w:space="0" w:color="auto"/>
            <w:right w:val="none" w:sz="0" w:space="0" w:color="auto"/>
          </w:divBdr>
        </w:div>
        <w:div w:id="1304046308">
          <w:marLeft w:val="0"/>
          <w:marRight w:val="0"/>
          <w:marTop w:val="0"/>
          <w:marBottom w:val="0"/>
          <w:divBdr>
            <w:top w:val="none" w:sz="0" w:space="0" w:color="auto"/>
            <w:left w:val="none" w:sz="0" w:space="0" w:color="auto"/>
            <w:bottom w:val="none" w:sz="0" w:space="0" w:color="auto"/>
            <w:right w:val="none" w:sz="0" w:space="0" w:color="auto"/>
          </w:divBdr>
        </w:div>
        <w:div w:id="253713345">
          <w:marLeft w:val="0"/>
          <w:marRight w:val="0"/>
          <w:marTop w:val="0"/>
          <w:marBottom w:val="0"/>
          <w:divBdr>
            <w:top w:val="none" w:sz="0" w:space="0" w:color="auto"/>
            <w:left w:val="none" w:sz="0" w:space="0" w:color="auto"/>
            <w:bottom w:val="none" w:sz="0" w:space="0" w:color="auto"/>
            <w:right w:val="none" w:sz="0" w:space="0" w:color="auto"/>
          </w:divBdr>
        </w:div>
        <w:div w:id="241911708">
          <w:marLeft w:val="0"/>
          <w:marRight w:val="0"/>
          <w:marTop w:val="0"/>
          <w:marBottom w:val="0"/>
          <w:divBdr>
            <w:top w:val="none" w:sz="0" w:space="0" w:color="auto"/>
            <w:left w:val="none" w:sz="0" w:space="0" w:color="auto"/>
            <w:bottom w:val="none" w:sz="0" w:space="0" w:color="auto"/>
            <w:right w:val="none" w:sz="0" w:space="0" w:color="auto"/>
          </w:divBdr>
        </w:div>
        <w:div w:id="1441147386">
          <w:marLeft w:val="0"/>
          <w:marRight w:val="0"/>
          <w:marTop w:val="0"/>
          <w:marBottom w:val="0"/>
          <w:divBdr>
            <w:top w:val="none" w:sz="0" w:space="0" w:color="auto"/>
            <w:left w:val="none" w:sz="0" w:space="0" w:color="auto"/>
            <w:bottom w:val="none" w:sz="0" w:space="0" w:color="auto"/>
            <w:right w:val="none" w:sz="0" w:space="0" w:color="auto"/>
          </w:divBdr>
        </w:div>
        <w:div w:id="2106801563">
          <w:marLeft w:val="0"/>
          <w:marRight w:val="0"/>
          <w:marTop w:val="0"/>
          <w:marBottom w:val="0"/>
          <w:divBdr>
            <w:top w:val="none" w:sz="0" w:space="0" w:color="auto"/>
            <w:left w:val="none" w:sz="0" w:space="0" w:color="auto"/>
            <w:bottom w:val="none" w:sz="0" w:space="0" w:color="auto"/>
            <w:right w:val="none" w:sz="0" w:space="0" w:color="auto"/>
          </w:divBdr>
        </w:div>
        <w:div w:id="1990211463">
          <w:marLeft w:val="0"/>
          <w:marRight w:val="0"/>
          <w:marTop w:val="0"/>
          <w:marBottom w:val="0"/>
          <w:divBdr>
            <w:top w:val="none" w:sz="0" w:space="0" w:color="auto"/>
            <w:left w:val="none" w:sz="0" w:space="0" w:color="auto"/>
            <w:bottom w:val="none" w:sz="0" w:space="0" w:color="auto"/>
            <w:right w:val="none" w:sz="0" w:space="0" w:color="auto"/>
          </w:divBdr>
        </w:div>
        <w:div w:id="1365903267">
          <w:marLeft w:val="0"/>
          <w:marRight w:val="0"/>
          <w:marTop w:val="0"/>
          <w:marBottom w:val="0"/>
          <w:divBdr>
            <w:top w:val="none" w:sz="0" w:space="0" w:color="auto"/>
            <w:left w:val="none" w:sz="0" w:space="0" w:color="auto"/>
            <w:bottom w:val="none" w:sz="0" w:space="0" w:color="auto"/>
            <w:right w:val="none" w:sz="0" w:space="0" w:color="auto"/>
          </w:divBdr>
        </w:div>
        <w:div w:id="2002811264">
          <w:marLeft w:val="0"/>
          <w:marRight w:val="0"/>
          <w:marTop w:val="0"/>
          <w:marBottom w:val="0"/>
          <w:divBdr>
            <w:top w:val="none" w:sz="0" w:space="0" w:color="auto"/>
            <w:left w:val="none" w:sz="0" w:space="0" w:color="auto"/>
            <w:bottom w:val="none" w:sz="0" w:space="0" w:color="auto"/>
            <w:right w:val="none" w:sz="0" w:space="0" w:color="auto"/>
          </w:divBdr>
        </w:div>
        <w:div w:id="1412463139">
          <w:marLeft w:val="0"/>
          <w:marRight w:val="0"/>
          <w:marTop w:val="0"/>
          <w:marBottom w:val="0"/>
          <w:divBdr>
            <w:top w:val="none" w:sz="0" w:space="0" w:color="auto"/>
            <w:left w:val="none" w:sz="0" w:space="0" w:color="auto"/>
            <w:bottom w:val="none" w:sz="0" w:space="0" w:color="auto"/>
            <w:right w:val="none" w:sz="0" w:space="0" w:color="auto"/>
          </w:divBdr>
        </w:div>
        <w:div w:id="1024670354">
          <w:marLeft w:val="0"/>
          <w:marRight w:val="0"/>
          <w:marTop w:val="0"/>
          <w:marBottom w:val="0"/>
          <w:divBdr>
            <w:top w:val="none" w:sz="0" w:space="0" w:color="auto"/>
            <w:left w:val="none" w:sz="0" w:space="0" w:color="auto"/>
            <w:bottom w:val="none" w:sz="0" w:space="0" w:color="auto"/>
            <w:right w:val="none" w:sz="0" w:space="0" w:color="auto"/>
          </w:divBdr>
        </w:div>
        <w:div w:id="2075355043">
          <w:marLeft w:val="0"/>
          <w:marRight w:val="0"/>
          <w:marTop w:val="0"/>
          <w:marBottom w:val="0"/>
          <w:divBdr>
            <w:top w:val="none" w:sz="0" w:space="0" w:color="auto"/>
            <w:left w:val="none" w:sz="0" w:space="0" w:color="auto"/>
            <w:bottom w:val="none" w:sz="0" w:space="0" w:color="auto"/>
            <w:right w:val="none" w:sz="0" w:space="0" w:color="auto"/>
          </w:divBdr>
        </w:div>
        <w:div w:id="1849713269">
          <w:marLeft w:val="0"/>
          <w:marRight w:val="0"/>
          <w:marTop w:val="0"/>
          <w:marBottom w:val="0"/>
          <w:divBdr>
            <w:top w:val="none" w:sz="0" w:space="0" w:color="auto"/>
            <w:left w:val="none" w:sz="0" w:space="0" w:color="auto"/>
            <w:bottom w:val="none" w:sz="0" w:space="0" w:color="auto"/>
            <w:right w:val="none" w:sz="0" w:space="0" w:color="auto"/>
          </w:divBdr>
        </w:div>
        <w:div w:id="1305740467">
          <w:marLeft w:val="0"/>
          <w:marRight w:val="0"/>
          <w:marTop w:val="0"/>
          <w:marBottom w:val="0"/>
          <w:divBdr>
            <w:top w:val="none" w:sz="0" w:space="0" w:color="auto"/>
            <w:left w:val="none" w:sz="0" w:space="0" w:color="auto"/>
            <w:bottom w:val="none" w:sz="0" w:space="0" w:color="auto"/>
            <w:right w:val="none" w:sz="0" w:space="0" w:color="auto"/>
          </w:divBdr>
        </w:div>
        <w:div w:id="1100568757">
          <w:marLeft w:val="0"/>
          <w:marRight w:val="0"/>
          <w:marTop w:val="0"/>
          <w:marBottom w:val="0"/>
          <w:divBdr>
            <w:top w:val="none" w:sz="0" w:space="0" w:color="auto"/>
            <w:left w:val="none" w:sz="0" w:space="0" w:color="auto"/>
            <w:bottom w:val="none" w:sz="0" w:space="0" w:color="auto"/>
            <w:right w:val="none" w:sz="0" w:space="0" w:color="auto"/>
          </w:divBdr>
        </w:div>
        <w:div w:id="669604474">
          <w:marLeft w:val="0"/>
          <w:marRight w:val="0"/>
          <w:marTop w:val="0"/>
          <w:marBottom w:val="0"/>
          <w:divBdr>
            <w:top w:val="none" w:sz="0" w:space="0" w:color="auto"/>
            <w:left w:val="none" w:sz="0" w:space="0" w:color="auto"/>
            <w:bottom w:val="none" w:sz="0" w:space="0" w:color="auto"/>
            <w:right w:val="none" w:sz="0" w:space="0" w:color="auto"/>
          </w:divBdr>
        </w:div>
        <w:div w:id="380442245">
          <w:marLeft w:val="0"/>
          <w:marRight w:val="0"/>
          <w:marTop w:val="0"/>
          <w:marBottom w:val="0"/>
          <w:divBdr>
            <w:top w:val="none" w:sz="0" w:space="0" w:color="auto"/>
            <w:left w:val="none" w:sz="0" w:space="0" w:color="auto"/>
            <w:bottom w:val="none" w:sz="0" w:space="0" w:color="auto"/>
            <w:right w:val="none" w:sz="0" w:space="0" w:color="auto"/>
          </w:divBdr>
        </w:div>
        <w:div w:id="2034644043">
          <w:marLeft w:val="0"/>
          <w:marRight w:val="0"/>
          <w:marTop w:val="0"/>
          <w:marBottom w:val="0"/>
          <w:divBdr>
            <w:top w:val="none" w:sz="0" w:space="0" w:color="auto"/>
            <w:left w:val="none" w:sz="0" w:space="0" w:color="auto"/>
            <w:bottom w:val="none" w:sz="0" w:space="0" w:color="auto"/>
            <w:right w:val="none" w:sz="0" w:space="0" w:color="auto"/>
          </w:divBdr>
        </w:div>
        <w:div w:id="1177427915">
          <w:marLeft w:val="0"/>
          <w:marRight w:val="0"/>
          <w:marTop w:val="0"/>
          <w:marBottom w:val="0"/>
          <w:divBdr>
            <w:top w:val="none" w:sz="0" w:space="0" w:color="auto"/>
            <w:left w:val="none" w:sz="0" w:space="0" w:color="auto"/>
            <w:bottom w:val="none" w:sz="0" w:space="0" w:color="auto"/>
            <w:right w:val="none" w:sz="0" w:space="0" w:color="auto"/>
          </w:divBdr>
        </w:div>
        <w:div w:id="1298413521">
          <w:marLeft w:val="0"/>
          <w:marRight w:val="0"/>
          <w:marTop w:val="0"/>
          <w:marBottom w:val="0"/>
          <w:divBdr>
            <w:top w:val="none" w:sz="0" w:space="0" w:color="auto"/>
            <w:left w:val="none" w:sz="0" w:space="0" w:color="auto"/>
            <w:bottom w:val="none" w:sz="0" w:space="0" w:color="auto"/>
            <w:right w:val="none" w:sz="0" w:space="0" w:color="auto"/>
          </w:divBdr>
        </w:div>
        <w:div w:id="1855610907">
          <w:marLeft w:val="0"/>
          <w:marRight w:val="0"/>
          <w:marTop w:val="0"/>
          <w:marBottom w:val="0"/>
          <w:divBdr>
            <w:top w:val="none" w:sz="0" w:space="0" w:color="auto"/>
            <w:left w:val="none" w:sz="0" w:space="0" w:color="auto"/>
            <w:bottom w:val="none" w:sz="0" w:space="0" w:color="auto"/>
            <w:right w:val="none" w:sz="0" w:space="0" w:color="auto"/>
          </w:divBdr>
        </w:div>
        <w:div w:id="543323973">
          <w:marLeft w:val="0"/>
          <w:marRight w:val="0"/>
          <w:marTop w:val="0"/>
          <w:marBottom w:val="0"/>
          <w:divBdr>
            <w:top w:val="none" w:sz="0" w:space="0" w:color="auto"/>
            <w:left w:val="none" w:sz="0" w:space="0" w:color="auto"/>
            <w:bottom w:val="none" w:sz="0" w:space="0" w:color="auto"/>
            <w:right w:val="none" w:sz="0" w:space="0" w:color="auto"/>
          </w:divBdr>
        </w:div>
        <w:div w:id="1330792238">
          <w:marLeft w:val="0"/>
          <w:marRight w:val="0"/>
          <w:marTop w:val="0"/>
          <w:marBottom w:val="0"/>
          <w:divBdr>
            <w:top w:val="none" w:sz="0" w:space="0" w:color="auto"/>
            <w:left w:val="none" w:sz="0" w:space="0" w:color="auto"/>
            <w:bottom w:val="none" w:sz="0" w:space="0" w:color="auto"/>
            <w:right w:val="none" w:sz="0" w:space="0" w:color="auto"/>
          </w:divBdr>
        </w:div>
        <w:div w:id="1201671406">
          <w:marLeft w:val="0"/>
          <w:marRight w:val="0"/>
          <w:marTop w:val="0"/>
          <w:marBottom w:val="0"/>
          <w:divBdr>
            <w:top w:val="none" w:sz="0" w:space="0" w:color="auto"/>
            <w:left w:val="none" w:sz="0" w:space="0" w:color="auto"/>
            <w:bottom w:val="none" w:sz="0" w:space="0" w:color="auto"/>
            <w:right w:val="none" w:sz="0" w:space="0" w:color="auto"/>
          </w:divBdr>
        </w:div>
        <w:div w:id="529145431">
          <w:marLeft w:val="0"/>
          <w:marRight w:val="0"/>
          <w:marTop w:val="0"/>
          <w:marBottom w:val="0"/>
          <w:divBdr>
            <w:top w:val="none" w:sz="0" w:space="0" w:color="auto"/>
            <w:left w:val="none" w:sz="0" w:space="0" w:color="auto"/>
            <w:bottom w:val="none" w:sz="0" w:space="0" w:color="auto"/>
            <w:right w:val="none" w:sz="0" w:space="0" w:color="auto"/>
          </w:divBdr>
        </w:div>
        <w:div w:id="2035763274">
          <w:marLeft w:val="0"/>
          <w:marRight w:val="0"/>
          <w:marTop w:val="0"/>
          <w:marBottom w:val="0"/>
          <w:divBdr>
            <w:top w:val="none" w:sz="0" w:space="0" w:color="auto"/>
            <w:left w:val="none" w:sz="0" w:space="0" w:color="auto"/>
            <w:bottom w:val="none" w:sz="0" w:space="0" w:color="auto"/>
            <w:right w:val="none" w:sz="0" w:space="0" w:color="auto"/>
          </w:divBdr>
        </w:div>
        <w:div w:id="1333143838">
          <w:marLeft w:val="0"/>
          <w:marRight w:val="0"/>
          <w:marTop w:val="0"/>
          <w:marBottom w:val="0"/>
          <w:divBdr>
            <w:top w:val="none" w:sz="0" w:space="0" w:color="auto"/>
            <w:left w:val="none" w:sz="0" w:space="0" w:color="auto"/>
            <w:bottom w:val="none" w:sz="0" w:space="0" w:color="auto"/>
            <w:right w:val="none" w:sz="0" w:space="0" w:color="auto"/>
          </w:divBdr>
        </w:div>
        <w:div w:id="1819489952">
          <w:marLeft w:val="0"/>
          <w:marRight w:val="0"/>
          <w:marTop w:val="0"/>
          <w:marBottom w:val="0"/>
          <w:divBdr>
            <w:top w:val="none" w:sz="0" w:space="0" w:color="auto"/>
            <w:left w:val="none" w:sz="0" w:space="0" w:color="auto"/>
            <w:bottom w:val="none" w:sz="0" w:space="0" w:color="auto"/>
            <w:right w:val="none" w:sz="0" w:space="0" w:color="auto"/>
          </w:divBdr>
        </w:div>
        <w:div w:id="579339542">
          <w:marLeft w:val="0"/>
          <w:marRight w:val="0"/>
          <w:marTop w:val="0"/>
          <w:marBottom w:val="0"/>
          <w:divBdr>
            <w:top w:val="none" w:sz="0" w:space="0" w:color="auto"/>
            <w:left w:val="none" w:sz="0" w:space="0" w:color="auto"/>
            <w:bottom w:val="none" w:sz="0" w:space="0" w:color="auto"/>
            <w:right w:val="none" w:sz="0" w:space="0" w:color="auto"/>
          </w:divBdr>
        </w:div>
        <w:div w:id="928005107">
          <w:marLeft w:val="0"/>
          <w:marRight w:val="0"/>
          <w:marTop w:val="0"/>
          <w:marBottom w:val="0"/>
          <w:divBdr>
            <w:top w:val="none" w:sz="0" w:space="0" w:color="auto"/>
            <w:left w:val="none" w:sz="0" w:space="0" w:color="auto"/>
            <w:bottom w:val="none" w:sz="0" w:space="0" w:color="auto"/>
            <w:right w:val="none" w:sz="0" w:space="0" w:color="auto"/>
          </w:divBdr>
        </w:div>
        <w:div w:id="2136101424">
          <w:marLeft w:val="0"/>
          <w:marRight w:val="0"/>
          <w:marTop w:val="0"/>
          <w:marBottom w:val="0"/>
          <w:divBdr>
            <w:top w:val="none" w:sz="0" w:space="0" w:color="auto"/>
            <w:left w:val="none" w:sz="0" w:space="0" w:color="auto"/>
            <w:bottom w:val="none" w:sz="0" w:space="0" w:color="auto"/>
            <w:right w:val="none" w:sz="0" w:space="0" w:color="auto"/>
          </w:divBdr>
        </w:div>
        <w:div w:id="259602205">
          <w:marLeft w:val="0"/>
          <w:marRight w:val="0"/>
          <w:marTop w:val="0"/>
          <w:marBottom w:val="0"/>
          <w:divBdr>
            <w:top w:val="none" w:sz="0" w:space="0" w:color="auto"/>
            <w:left w:val="none" w:sz="0" w:space="0" w:color="auto"/>
            <w:bottom w:val="none" w:sz="0" w:space="0" w:color="auto"/>
            <w:right w:val="none" w:sz="0" w:space="0" w:color="auto"/>
          </w:divBdr>
        </w:div>
      </w:divsChild>
    </w:div>
    <w:div w:id="1971785220">
      <w:bodyDiv w:val="1"/>
      <w:marLeft w:val="0"/>
      <w:marRight w:val="0"/>
      <w:marTop w:val="0"/>
      <w:marBottom w:val="0"/>
      <w:divBdr>
        <w:top w:val="none" w:sz="0" w:space="0" w:color="auto"/>
        <w:left w:val="none" w:sz="0" w:space="0" w:color="auto"/>
        <w:bottom w:val="none" w:sz="0" w:space="0" w:color="auto"/>
        <w:right w:val="none" w:sz="0" w:space="0" w:color="auto"/>
      </w:divBdr>
    </w:div>
    <w:div w:id="2001498249">
      <w:bodyDiv w:val="1"/>
      <w:marLeft w:val="0"/>
      <w:marRight w:val="0"/>
      <w:marTop w:val="0"/>
      <w:marBottom w:val="0"/>
      <w:divBdr>
        <w:top w:val="none" w:sz="0" w:space="0" w:color="auto"/>
        <w:left w:val="none" w:sz="0" w:space="0" w:color="auto"/>
        <w:bottom w:val="none" w:sz="0" w:space="0" w:color="auto"/>
        <w:right w:val="none" w:sz="0" w:space="0" w:color="auto"/>
      </w:divBdr>
      <w:divsChild>
        <w:div w:id="613636479">
          <w:marLeft w:val="0"/>
          <w:marRight w:val="0"/>
          <w:marTop w:val="0"/>
          <w:marBottom w:val="0"/>
          <w:divBdr>
            <w:top w:val="none" w:sz="0" w:space="0" w:color="auto"/>
            <w:left w:val="none" w:sz="0" w:space="0" w:color="auto"/>
            <w:bottom w:val="none" w:sz="0" w:space="0" w:color="auto"/>
            <w:right w:val="none" w:sz="0" w:space="0" w:color="auto"/>
          </w:divBdr>
        </w:div>
        <w:div w:id="163133376">
          <w:marLeft w:val="0"/>
          <w:marRight w:val="0"/>
          <w:marTop w:val="0"/>
          <w:marBottom w:val="0"/>
          <w:divBdr>
            <w:top w:val="none" w:sz="0" w:space="0" w:color="auto"/>
            <w:left w:val="none" w:sz="0" w:space="0" w:color="auto"/>
            <w:bottom w:val="none" w:sz="0" w:space="0" w:color="auto"/>
            <w:right w:val="none" w:sz="0" w:space="0" w:color="auto"/>
          </w:divBdr>
        </w:div>
        <w:div w:id="1699701657">
          <w:marLeft w:val="0"/>
          <w:marRight w:val="0"/>
          <w:marTop w:val="0"/>
          <w:marBottom w:val="0"/>
          <w:divBdr>
            <w:top w:val="none" w:sz="0" w:space="0" w:color="auto"/>
            <w:left w:val="none" w:sz="0" w:space="0" w:color="auto"/>
            <w:bottom w:val="none" w:sz="0" w:space="0" w:color="auto"/>
            <w:right w:val="none" w:sz="0" w:space="0" w:color="auto"/>
          </w:divBdr>
        </w:div>
        <w:div w:id="233636406">
          <w:marLeft w:val="0"/>
          <w:marRight w:val="0"/>
          <w:marTop w:val="0"/>
          <w:marBottom w:val="0"/>
          <w:divBdr>
            <w:top w:val="none" w:sz="0" w:space="0" w:color="auto"/>
            <w:left w:val="none" w:sz="0" w:space="0" w:color="auto"/>
            <w:bottom w:val="none" w:sz="0" w:space="0" w:color="auto"/>
            <w:right w:val="none" w:sz="0" w:space="0" w:color="auto"/>
          </w:divBdr>
        </w:div>
        <w:div w:id="1696692699">
          <w:marLeft w:val="0"/>
          <w:marRight w:val="0"/>
          <w:marTop w:val="0"/>
          <w:marBottom w:val="0"/>
          <w:divBdr>
            <w:top w:val="none" w:sz="0" w:space="0" w:color="auto"/>
            <w:left w:val="none" w:sz="0" w:space="0" w:color="auto"/>
            <w:bottom w:val="none" w:sz="0" w:space="0" w:color="auto"/>
            <w:right w:val="none" w:sz="0" w:space="0" w:color="auto"/>
          </w:divBdr>
        </w:div>
        <w:div w:id="1858041411">
          <w:marLeft w:val="0"/>
          <w:marRight w:val="0"/>
          <w:marTop w:val="0"/>
          <w:marBottom w:val="0"/>
          <w:divBdr>
            <w:top w:val="none" w:sz="0" w:space="0" w:color="auto"/>
            <w:left w:val="none" w:sz="0" w:space="0" w:color="auto"/>
            <w:bottom w:val="none" w:sz="0" w:space="0" w:color="auto"/>
            <w:right w:val="none" w:sz="0" w:space="0" w:color="auto"/>
          </w:divBdr>
        </w:div>
        <w:div w:id="426735363">
          <w:marLeft w:val="0"/>
          <w:marRight w:val="0"/>
          <w:marTop w:val="0"/>
          <w:marBottom w:val="0"/>
          <w:divBdr>
            <w:top w:val="none" w:sz="0" w:space="0" w:color="auto"/>
            <w:left w:val="none" w:sz="0" w:space="0" w:color="auto"/>
            <w:bottom w:val="none" w:sz="0" w:space="0" w:color="auto"/>
            <w:right w:val="none" w:sz="0" w:space="0" w:color="auto"/>
          </w:divBdr>
        </w:div>
        <w:div w:id="1338574866">
          <w:marLeft w:val="0"/>
          <w:marRight w:val="0"/>
          <w:marTop w:val="0"/>
          <w:marBottom w:val="0"/>
          <w:divBdr>
            <w:top w:val="none" w:sz="0" w:space="0" w:color="auto"/>
            <w:left w:val="none" w:sz="0" w:space="0" w:color="auto"/>
            <w:bottom w:val="none" w:sz="0" w:space="0" w:color="auto"/>
            <w:right w:val="none" w:sz="0" w:space="0" w:color="auto"/>
          </w:divBdr>
        </w:div>
        <w:div w:id="645285499">
          <w:marLeft w:val="0"/>
          <w:marRight w:val="0"/>
          <w:marTop w:val="0"/>
          <w:marBottom w:val="0"/>
          <w:divBdr>
            <w:top w:val="none" w:sz="0" w:space="0" w:color="auto"/>
            <w:left w:val="none" w:sz="0" w:space="0" w:color="auto"/>
            <w:bottom w:val="none" w:sz="0" w:space="0" w:color="auto"/>
            <w:right w:val="none" w:sz="0" w:space="0" w:color="auto"/>
          </w:divBdr>
        </w:div>
        <w:div w:id="1959068473">
          <w:marLeft w:val="0"/>
          <w:marRight w:val="0"/>
          <w:marTop w:val="0"/>
          <w:marBottom w:val="0"/>
          <w:divBdr>
            <w:top w:val="none" w:sz="0" w:space="0" w:color="auto"/>
            <w:left w:val="none" w:sz="0" w:space="0" w:color="auto"/>
            <w:bottom w:val="none" w:sz="0" w:space="0" w:color="auto"/>
            <w:right w:val="none" w:sz="0" w:space="0" w:color="auto"/>
          </w:divBdr>
        </w:div>
        <w:div w:id="505560674">
          <w:marLeft w:val="0"/>
          <w:marRight w:val="0"/>
          <w:marTop w:val="0"/>
          <w:marBottom w:val="0"/>
          <w:divBdr>
            <w:top w:val="none" w:sz="0" w:space="0" w:color="auto"/>
            <w:left w:val="none" w:sz="0" w:space="0" w:color="auto"/>
            <w:bottom w:val="none" w:sz="0" w:space="0" w:color="auto"/>
            <w:right w:val="none" w:sz="0" w:space="0" w:color="auto"/>
          </w:divBdr>
        </w:div>
        <w:div w:id="1193761606">
          <w:marLeft w:val="0"/>
          <w:marRight w:val="0"/>
          <w:marTop w:val="0"/>
          <w:marBottom w:val="0"/>
          <w:divBdr>
            <w:top w:val="none" w:sz="0" w:space="0" w:color="auto"/>
            <w:left w:val="none" w:sz="0" w:space="0" w:color="auto"/>
            <w:bottom w:val="none" w:sz="0" w:space="0" w:color="auto"/>
            <w:right w:val="none" w:sz="0" w:space="0" w:color="auto"/>
          </w:divBdr>
        </w:div>
        <w:div w:id="856232925">
          <w:marLeft w:val="0"/>
          <w:marRight w:val="0"/>
          <w:marTop w:val="0"/>
          <w:marBottom w:val="0"/>
          <w:divBdr>
            <w:top w:val="none" w:sz="0" w:space="0" w:color="auto"/>
            <w:left w:val="none" w:sz="0" w:space="0" w:color="auto"/>
            <w:bottom w:val="none" w:sz="0" w:space="0" w:color="auto"/>
            <w:right w:val="none" w:sz="0" w:space="0" w:color="auto"/>
          </w:divBdr>
        </w:div>
        <w:div w:id="632255337">
          <w:marLeft w:val="0"/>
          <w:marRight w:val="0"/>
          <w:marTop w:val="0"/>
          <w:marBottom w:val="0"/>
          <w:divBdr>
            <w:top w:val="none" w:sz="0" w:space="0" w:color="auto"/>
            <w:left w:val="none" w:sz="0" w:space="0" w:color="auto"/>
            <w:bottom w:val="none" w:sz="0" w:space="0" w:color="auto"/>
            <w:right w:val="none" w:sz="0" w:space="0" w:color="auto"/>
          </w:divBdr>
        </w:div>
        <w:div w:id="854273506">
          <w:marLeft w:val="0"/>
          <w:marRight w:val="0"/>
          <w:marTop w:val="0"/>
          <w:marBottom w:val="0"/>
          <w:divBdr>
            <w:top w:val="none" w:sz="0" w:space="0" w:color="auto"/>
            <w:left w:val="none" w:sz="0" w:space="0" w:color="auto"/>
            <w:bottom w:val="none" w:sz="0" w:space="0" w:color="auto"/>
            <w:right w:val="none" w:sz="0" w:space="0" w:color="auto"/>
          </w:divBdr>
        </w:div>
        <w:div w:id="1126005254">
          <w:marLeft w:val="0"/>
          <w:marRight w:val="0"/>
          <w:marTop w:val="0"/>
          <w:marBottom w:val="0"/>
          <w:divBdr>
            <w:top w:val="none" w:sz="0" w:space="0" w:color="auto"/>
            <w:left w:val="none" w:sz="0" w:space="0" w:color="auto"/>
            <w:bottom w:val="none" w:sz="0" w:space="0" w:color="auto"/>
            <w:right w:val="none" w:sz="0" w:space="0" w:color="auto"/>
          </w:divBdr>
        </w:div>
        <w:div w:id="1837528699">
          <w:marLeft w:val="0"/>
          <w:marRight w:val="0"/>
          <w:marTop w:val="0"/>
          <w:marBottom w:val="0"/>
          <w:divBdr>
            <w:top w:val="none" w:sz="0" w:space="0" w:color="auto"/>
            <w:left w:val="none" w:sz="0" w:space="0" w:color="auto"/>
            <w:bottom w:val="none" w:sz="0" w:space="0" w:color="auto"/>
            <w:right w:val="none" w:sz="0" w:space="0" w:color="auto"/>
          </w:divBdr>
        </w:div>
        <w:div w:id="78794008">
          <w:marLeft w:val="0"/>
          <w:marRight w:val="0"/>
          <w:marTop w:val="0"/>
          <w:marBottom w:val="0"/>
          <w:divBdr>
            <w:top w:val="none" w:sz="0" w:space="0" w:color="auto"/>
            <w:left w:val="none" w:sz="0" w:space="0" w:color="auto"/>
            <w:bottom w:val="none" w:sz="0" w:space="0" w:color="auto"/>
            <w:right w:val="none" w:sz="0" w:space="0" w:color="auto"/>
          </w:divBdr>
        </w:div>
        <w:div w:id="623659635">
          <w:marLeft w:val="0"/>
          <w:marRight w:val="0"/>
          <w:marTop w:val="0"/>
          <w:marBottom w:val="0"/>
          <w:divBdr>
            <w:top w:val="none" w:sz="0" w:space="0" w:color="auto"/>
            <w:left w:val="none" w:sz="0" w:space="0" w:color="auto"/>
            <w:bottom w:val="none" w:sz="0" w:space="0" w:color="auto"/>
            <w:right w:val="none" w:sz="0" w:space="0" w:color="auto"/>
          </w:divBdr>
        </w:div>
        <w:div w:id="1320498402">
          <w:marLeft w:val="0"/>
          <w:marRight w:val="0"/>
          <w:marTop w:val="0"/>
          <w:marBottom w:val="0"/>
          <w:divBdr>
            <w:top w:val="none" w:sz="0" w:space="0" w:color="auto"/>
            <w:left w:val="none" w:sz="0" w:space="0" w:color="auto"/>
            <w:bottom w:val="none" w:sz="0" w:space="0" w:color="auto"/>
            <w:right w:val="none" w:sz="0" w:space="0" w:color="auto"/>
          </w:divBdr>
        </w:div>
        <w:div w:id="1604537547">
          <w:marLeft w:val="0"/>
          <w:marRight w:val="0"/>
          <w:marTop w:val="0"/>
          <w:marBottom w:val="0"/>
          <w:divBdr>
            <w:top w:val="none" w:sz="0" w:space="0" w:color="auto"/>
            <w:left w:val="none" w:sz="0" w:space="0" w:color="auto"/>
            <w:bottom w:val="none" w:sz="0" w:space="0" w:color="auto"/>
            <w:right w:val="none" w:sz="0" w:space="0" w:color="auto"/>
          </w:divBdr>
        </w:div>
        <w:div w:id="620234479">
          <w:marLeft w:val="0"/>
          <w:marRight w:val="0"/>
          <w:marTop w:val="0"/>
          <w:marBottom w:val="0"/>
          <w:divBdr>
            <w:top w:val="none" w:sz="0" w:space="0" w:color="auto"/>
            <w:left w:val="none" w:sz="0" w:space="0" w:color="auto"/>
            <w:bottom w:val="none" w:sz="0" w:space="0" w:color="auto"/>
            <w:right w:val="none" w:sz="0" w:space="0" w:color="auto"/>
          </w:divBdr>
        </w:div>
        <w:div w:id="288902745">
          <w:marLeft w:val="0"/>
          <w:marRight w:val="0"/>
          <w:marTop w:val="0"/>
          <w:marBottom w:val="0"/>
          <w:divBdr>
            <w:top w:val="none" w:sz="0" w:space="0" w:color="auto"/>
            <w:left w:val="none" w:sz="0" w:space="0" w:color="auto"/>
            <w:bottom w:val="none" w:sz="0" w:space="0" w:color="auto"/>
            <w:right w:val="none" w:sz="0" w:space="0" w:color="auto"/>
          </w:divBdr>
        </w:div>
        <w:div w:id="1529562800">
          <w:marLeft w:val="0"/>
          <w:marRight w:val="0"/>
          <w:marTop w:val="0"/>
          <w:marBottom w:val="0"/>
          <w:divBdr>
            <w:top w:val="none" w:sz="0" w:space="0" w:color="auto"/>
            <w:left w:val="none" w:sz="0" w:space="0" w:color="auto"/>
            <w:bottom w:val="none" w:sz="0" w:space="0" w:color="auto"/>
            <w:right w:val="none" w:sz="0" w:space="0" w:color="auto"/>
          </w:divBdr>
        </w:div>
        <w:div w:id="1688142352">
          <w:marLeft w:val="0"/>
          <w:marRight w:val="0"/>
          <w:marTop w:val="0"/>
          <w:marBottom w:val="0"/>
          <w:divBdr>
            <w:top w:val="none" w:sz="0" w:space="0" w:color="auto"/>
            <w:left w:val="none" w:sz="0" w:space="0" w:color="auto"/>
            <w:bottom w:val="none" w:sz="0" w:space="0" w:color="auto"/>
            <w:right w:val="none" w:sz="0" w:space="0" w:color="auto"/>
          </w:divBdr>
        </w:div>
        <w:div w:id="701134814">
          <w:marLeft w:val="0"/>
          <w:marRight w:val="0"/>
          <w:marTop w:val="0"/>
          <w:marBottom w:val="0"/>
          <w:divBdr>
            <w:top w:val="none" w:sz="0" w:space="0" w:color="auto"/>
            <w:left w:val="none" w:sz="0" w:space="0" w:color="auto"/>
            <w:bottom w:val="none" w:sz="0" w:space="0" w:color="auto"/>
            <w:right w:val="none" w:sz="0" w:space="0" w:color="auto"/>
          </w:divBdr>
        </w:div>
        <w:div w:id="798256284">
          <w:marLeft w:val="0"/>
          <w:marRight w:val="0"/>
          <w:marTop w:val="0"/>
          <w:marBottom w:val="0"/>
          <w:divBdr>
            <w:top w:val="none" w:sz="0" w:space="0" w:color="auto"/>
            <w:left w:val="none" w:sz="0" w:space="0" w:color="auto"/>
            <w:bottom w:val="none" w:sz="0" w:space="0" w:color="auto"/>
            <w:right w:val="none" w:sz="0" w:space="0" w:color="auto"/>
          </w:divBdr>
        </w:div>
        <w:div w:id="1361277817">
          <w:marLeft w:val="0"/>
          <w:marRight w:val="0"/>
          <w:marTop w:val="0"/>
          <w:marBottom w:val="0"/>
          <w:divBdr>
            <w:top w:val="none" w:sz="0" w:space="0" w:color="auto"/>
            <w:left w:val="none" w:sz="0" w:space="0" w:color="auto"/>
            <w:bottom w:val="none" w:sz="0" w:space="0" w:color="auto"/>
            <w:right w:val="none" w:sz="0" w:space="0" w:color="auto"/>
          </w:divBdr>
        </w:div>
        <w:div w:id="486096087">
          <w:marLeft w:val="0"/>
          <w:marRight w:val="0"/>
          <w:marTop w:val="0"/>
          <w:marBottom w:val="0"/>
          <w:divBdr>
            <w:top w:val="none" w:sz="0" w:space="0" w:color="auto"/>
            <w:left w:val="none" w:sz="0" w:space="0" w:color="auto"/>
            <w:bottom w:val="none" w:sz="0" w:space="0" w:color="auto"/>
            <w:right w:val="none" w:sz="0" w:space="0" w:color="auto"/>
          </w:divBdr>
        </w:div>
        <w:div w:id="666057540">
          <w:marLeft w:val="0"/>
          <w:marRight w:val="0"/>
          <w:marTop w:val="0"/>
          <w:marBottom w:val="0"/>
          <w:divBdr>
            <w:top w:val="none" w:sz="0" w:space="0" w:color="auto"/>
            <w:left w:val="none" w:sz="0" w:space="0" w:color="auto"/>
            <w:bottom w:val="none" w:sz="0" w:space="0" w:color="auto"/>
            <w:right w:val="none" w:sz="0" w:space="0" w:color="auto"/>
          </w:divBdr>
        </w:div>
        <w:div w:id="952244814">
          <w:marLeft w:val="0"/>
          <w:marRight w:val="0"/>
          <w:marTop w:val="0"/>
          <w:marBottom w:val="0"/>
          <w:divBdr>
            <w:top w:val="none" w:sz="0" w:space="0" w:color="auto"/>
            <w:left w:val="none" w:sz="0" w:space="0" w:color="auto"/>
            <w:bottom w:val="none" w:sz="0" w:space="0" w:color="auto"/>
            <w:right w:val="none" w:sz="0" w:space="0" w:color="auto"/>
          </w:divBdr>
        </w:div>
        <w:div w:id="1053433659">
          <w:marLeft w:val="0"/>
          <w:marRight w:val="0"/>
          <w:marTop w:val="0"/>
          <w:marBottom w:val="0"/>
          <w:divBdr>
            <w:top w:val="none" w:sz="0" w:space="0" w:color="auto"/>
            <w:left w:val="none" w:sz="0" w:space="0" w:color="auto"/>
            <w:bottom w:val="none" w:sz="0" w:space="0" w:color="auto"/>
            <w:right w:val="none" w:sz="0" w:space="0" w:color="auto"/>
          </w:divBdr>
        </w:div>
        <w:div w:id="607854612">
          <w:marLeft w:val="0"/>
          <w:marRight w:val="0"/>
          <w:marTop w:val="0"/>
          <w:marBottom w:val="0"/>
          <w:divBdr>
            <w:top w:val="none" w:sz="0" w:space="0" w:color="auto"/>
            <w:left w:val="none" w:sz="0" w:space="0" w:color="auto"/>
            <w:bottom w:val="none" w:sz="0" w:space="0" w:color="auto"/>
            <w:right w:val="none" w:sz="0" w:space="0" w:color="auto"/>
          </w:divBdr>
        </w:div>
        <w:div w:id="1015496826">
          <w:marLeft w:val="0"/>
          <w:marRight w:val="0"/>
          <w:marTop w:val="0"/>
          <w:marBottom w:val="0"/>
          <w:divBdr>
            <w:top w:val="none" w:sz="0" w:space="0" w:color="auto"/>
            <w:left w:val="none" w:sz="0" w:space="0" w:color="auto"/>
            <w:bottom w:val="none" w:sz="0" w:space="0" w:color="auto"/>
            <w:right w:val="none" w:sz="0" w:space="0" w:color="auto"/>
          </w:divBdr>
        </w:div>
        <w:div w:id="566110669">
          <w:marLeft w:val="0"/>
          <w:marRight w:val="0"/>
          <w:marTop w:val="0"/>
          <w:marBottom w:val="0"/>
          <w:divBdr>
            <w:top w:val="none" w:sz="0" w:space="0" w:color="auto"/>
            <w:left w:val="none" w:sz="0" w:space="0" w:color="auto"/>
            <w:bottom w:val="none" w:sz="0" w:space="0" w:color="auto"/>
            <w:right w:val="none" w:sz="0" w:space="0" w:color="auto"/>
          </w:divBdr>
        </w:div>
        <w:div w:id="700789928">
          <w:marLeft w:val="0"/>
          <w:marRight w:val="0"/>
          <w:marTop w:val="0"/>
          <w:marBottom w:val="0"/>
          <w:divBdr>
            <w:top w:val="none" w:sz="0" w:space="0" w:color="auto"/>
            <w:left w:val="none" w:sz="0" w:space="0" w:color="auto"/>
            <w:bottom w:val="none" w:sz="0" w:space="0" w:color="auto"/>
            <w:right w:val="none" w:sz="0" w:space="0" w:color="auto"/>
          </w:divBdr>
        </w:div>
        <w:div w:id="550269190">
          <w:marLeft w:val="0"/>
          <w:marRight w:val="0"/>
          <w:marTop w:val="0"/>
          <w:marBottom w:val="0"/>
          <w:divBdr>
            <w:top w:val="none" w:sz="0" w:space="0" w:color="auto"/>
            <w:left w:val="none" w:sz="0" w:space="0" w:color="auto"/>
            <w:bottom w:val="none" w:sz="0" w:space="0" w:color="auto"/>
            <w:right w:val="none" w:sz="0" w:space="0" w:color="auto"/>
          </w:divBdr>
        </w:div>
        <w:div w:id="415594079">
          <w:marLeft w:val="0"/>
          <w:marRight w:val="0"/>
          <w:marTop w:val="0"/>
          <w:marBottom w:val="0"/>
          <w:divBdr>
            <w:top w:val="none" w:sz="0" w:space="0" w:color="auto"/>
            <w:left w:val="none" w:sz="0" w:space="0" w:color="auto"/>
            <w:bottom w:val="none" w:sz="0" w:space="0" w:color="auto"/>
            <w:right w:val="none" w:sz="0" w:space="0" w:color="auto"/>
          </w:divBdr>
        </w:div>
        <w:div w:id="1004433945">
          <w:marLeft w:val="0"/>
          <w:marRight w:val="0"/>
          <w:marTop w:val="0"/>
          <w:marBottom w:val="0"/>
          <w:divBdr>
            <w:top w:val="none" w:sz="0" w:space="0" w:color="auto"/>
            <w:left w:val="none" w:sz="0" w:space="0" w:color="auto"/>
            <w:bottom w:val="none" w:sz="0" w:space="0" w:color="auto"/>
            <w:right w:val="none" w:sz="0" w:space="0" w:color="auto"/>
          </w:divBdr>
        </w:div>
        <w:div w:id="1393652605">
          <w:marLeft w:val="0"/>
          <w:marRight w:val="0"/>
          <w:marTop w:val="0"/>
          <w:marBottom w:val="0"/>
          <w:divBdr>
            <w:top w:val="none" w:sz="0" w:space="0" w:color="auto"/>
            <w:left w:val="none" w:sz="0" w:space="0" w:color="auto"/>
            <w:bottom w:val="none" w:sz="0" w:space="0" w:color="auto"/>
            <w:right w:val="none" w:sz="0" w:space="0" w:color="auto"/>
          </w:divBdr>
        </w:div>
        <w:div w:id="546990574">
          <w:marLeft w:val="0"/>
          <w:marRight w:val="0"/>
          <w:marTop w:val="0"/>
          <w:marBottom w:val="0"/>
          <w:divBdr>
            <w:top w:val="none" w:sz="0" w:space="0" w:color="auto"/>
            <w:left w:val="none" w:sz="0" w:space="0" w:color="auto"/>
            <w:bottom w:val="none" w:sz="0" w:space="0" w:color="auto"/>
            <w:right w:val="none" w:sz="0" w:space="0" w:color="auto"/>
          </w:divBdr>
        </w:div>
        <w:div w:id="171337188">
          <w:marLeft w:val="0"/>
          <w:marRight w:val="0"/>
          <w:marTop w:val="0"/>
          <w:marBottom w:val="0"/>
          <w:divBdr>
            <w:top w:val="none" w:sz="0" w:space="0" w:color="auto"/>
            <w:left w:val="none" w:sz="0" w:space="0" w:color="auto"/>
            <w:bottom w:val="none" w:sz="0" w:space="0" w:color="auto"/>
            <w:right w:val="none" w:sz="0" w:space="0" w:color="auto"/>
          </w:divBdr>
        </w:div>
      </w:divsChild>
    </w:div>
    <w:div w:id="2002269467">
      <w:bodyDiv w:val="1"/>
      <w:marLeft w:val="0"/>
      <w:marRight w:val="0"/>
      <w:marTop w:val="0"/>
      <w:marBottom w:val="0"/>
      <w:divBdr>
        <w:top w:val="none" w:sz="0" w:space="0" w:color="auto"/>
        <w:left w:val="none" w:sz="0" w:space="0" w:color="auto"/>
        <w:bottom w:val="none" w:sz="0" w:space="0" w:color="auto"/>
        <w:right w:val="none" w:sz="0" w:space="0" w:color="auto"/>
      </w:divBdr>
    </w:div>
    <w:div w:id="2047872289">
      <w:bodyDiv w:val="1"/>
      <w:marLeft w:val="0"/>
      <w:marRight w:val="0"/>
      <w:marTop w:val="0"/>
      <w:marBottom w:val="0"/>
      <w:divBdr>
        <w:top w:val="none" w:sz="0" w:space="0" w:color="auto"/>
        <w:left w:val="none" w:sz="0" w:space="0" w:color="auto"/>
        <w:bottom w:val="none" w:sz="0" w:space="0" w:color="auto"/>
        <w:right w:val="none" w:sz="0" w:space="0" w:color="auto"/>
      </w:divBdr>
    </w:div>
    <w:div w:id="2048485914">
      <w:bodyDiv w:val="1"/>
      <w:marLeft w:val="0"/>
      <w:marRight w:val="0"/>
      <w:marTop w:val="0"/>
      <w:marBottom w:val="0"/>
      <w:divBdr>
        <w:top w:val="none" w:sz="0" w:space="0" w:color="auto"/>
        <w:left w:val="none" w:sz="0" w:space="0" w:color="auto"/>
        <w:bottom w:val="none" w:sz="0" w:space="0" w:color="auto"/>
        <w:right w:val="none" w:sz="0" w:space="0" w:color="auto"/>
      </w:divBdr>
    </w:div>
    <w:div w:id="2076246075">
      <w:bodyDiv w:val="1"/>
      <w:marLeft w:val="0"/>
      <w:marRight w:val="0"/>
      <w:marTop w:val="0"/>
      <w:marBottom w:val="0"/>
      <w:divBdr>
        <w:top w:val="none" w:sz="0" w:space="0" w:color="auto"/>
        <w:left w:val="none" w:sz="0" w:space="0" w:color="auto"/>
        <w:bottom w:val="none" w:sz="0" w:space="0" w:color="auto"/>
        <w:right w:val="none" w:sz="0" w:space="0" w:color="auto"/>
      </w:divBdr>
    </w:div>
    <w:div w:id="2092893715">
      <w:bodyDiv w:val="1"/>
      <w:marLeft w:val="0"/>
      <w:marRight w:val="0"/>
      <w:marTop w:val="0"/>
      <w:marBottom w:val="0"/>
      <w:divBdr>
        <w:top w:val="none" w:sz="0" w:space="0" w:color="auto"/>
        <w:left w:val="none" w:sz="0" w:space="0" w:color="auto"/>
        <w:bottom w:val="none" w:sz="0" w:space="0" w:color="auto"/>
        <w:right w:val="none" w:sz="0" w:space="0" w:color="auto"/>
      </w:divBdr>
    </w:div>
    <w:div w:id="2118478937">
      <w:bodyDiv w:val="1"/>
      <w:marLeft w:val="0"/>
      <w:marRight w:val="0"/>
      <w:marTop w:val="0"/>
      <w:marBottom w:val="0"/>
      <w:divBdr>
        <w:top w:val="none" w:sz="0" w:space="0" w:color="auto"/>
        <w:left w:val="none" w:sz="0" w:space="0" w:color="auto"/>
        <w:bottom w:val="none" w:sz="0" w:space="0" w:color="auto"/>
        <w:right w:val="none" w:sz="0" w:space="0" w:color="auto"/>
      </w:divBdr>
    </w:div>
    <w:div w:id="2121604488">
      <w:bodyDiv w:val="1"/>
      <w:marLeft w:val="0"/>
      <w:marRight w:val="0"/>
      <w:marTop w:val="0"/>
      <w:marBottom w:val="0"/>
      <w:divBdr>
        <w:top w:val="none" w:sz="0" w:space="0" w:color="auto"/>
        <w:left w:val="none" w:sz="0" w:space="0" w:color="auto"/>
        <w:bottom w:val="none" w:sz="0" w:space="0" w:color="auto"/>
        <w:right w:val="none" w:sz="0" w:space="0" w:color="auto"/>
      </w:divBdr>
    </w:div>
    <w:div w:id="2146385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holar.google.com/scholar?oi=gsb95&amp;q=sentiment%20analysis%20stock%20market&amp;lookup=0&amp;hl=en" TargetMode="External"/><Relationship Id="rId13" Type="http://schemas.openxmlformats.org/officeDocument/2006/relationships/hyperlink" Target="https://www.presidency.ucsb.edu/" TargetMode="Externa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finance.yahoo.com/quote/%5EGSPC/history?period1=-1325635200&amp;period2=1641340800&amp;interval=1d&amp;filter=history&amp;frequency=1d&amp;includeAdjustedClose=true" TargetMode="External"/><Relationship Id="rId17" Type="http://schemas.openxmlformats.org/officeDocument/2006/relationships/image" Target="media/image4.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holar.google.com/scholar?hl=en&amp;as_sdt=0%2C5&amp;q=political+speech+machine+learning&amp;btnG="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hyperlink" Target="https://scholar.google.com/scholar?oi=gsb95&amp;q=machine%20learning%20S%26P%20500&amp;lookup=0&amp;hl=en"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scholar.google.com/scholar?oi=gsb95&amp;q=presidential%20speeches%20affect%20stock%20market&amp;lookup=0&amp;hl=en" TargetMode="Externa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ablo/Library/Group%20Containers/UBF8T346G9.Office/User%20Content.localized/Templates.localized/Masters%20thes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FC9FC458FE8B24D9BF6AC09EB38E335"/>
        <w:category>
          <w:name w:val="General"/>
          <w:gallery w:val="placeholder"/>
        </w:category>
        <w:types>
          <w:type w:val="bbPlcHdr"/>
        </w:types>
        <w:behaviors>
          <w:behavior w:val="content"/>
        </w:behaviors>
        <w:guid w:val="{82C6E874-11CC-B944-87AE-9C2BD2D59CF8}"/>
      </w:docPartPr>
      <w:docPartBody>
        <w:p w:rsidR="00232CC8" w:rsidRDefault="00107298" w:rsidP="00107298">
          <w:pPr>
            <w:pStyle w:val="7FC9FC458FE8B24D9BF6AC09EB38E335"/>
          </w:pPr>
          <w:r w:rsidRPr="000561EF">
            <w:rPr>
              <w:rStyle w:val="PlaceholderText"/>
            </w:rPr>
            <w:t>Click or tap here to enter text.</w:t>
          </w:r>
        </w:p>
      </w:docPartBody>
    </w:docPart>
    <w:docPart>
      <w:docPartPr>
        <w:name w:val="58E69FF24DC2BD46876012F81E09DBA8"/>
        <w:category>
          <w:name w:val="General"/>
          <w:gallery w:val="placeholder"/>
        </w:category>
        <w:types>
          <w:type w:val="bbPlcHdr"/>
        </w:types>
        <w:behaviors>
          <w:behavior w:val="content"/>
        </w:behaviors>
        <w:guid w:val="{374161BD-8B65-0548-B4A9-D22B95D50864}"/>
      </w:docPartPr>
      <w:docPartBody>
        <w:p w:rsidR="00232CC8" w:rsidRDefault="00107298" w:rsidP="00107298">
          <w:pPr>
            <w:pStyle w:val="58E69FF24DC2BD46876012F81E09DBA8"/>
          </w:pPr>
          <w:r w:rsidRPr="000561EF">
            <w:rPr>
              <w:rStyle w:val="PlaceholderText"/>
            </w:rPr>
            <w:t>Click or tap here to enter text.</w:t>
          </w:r>
        </w:p>
      </w:docPartBody>
    </w:docPart>
    <w:docPart>
      <w:docPartPr>
        <w:name w:val="B62AC9A7C7F19D4FB72DECE8DA1BA47B"/>
        <w:category>
          <w:name w:val="General"/>
          <w:gallery w:val="placeholder"/>
        </w:category>
        <w:types>
          <w:type w:val="bbPlcHdr"/>
        </w:types>
        <w:behaviors>
          <w:behavior w:val="content"/>
        </w:behaviors>
        <w:guid w:val="{31C5F827-2B55-9747-BA05-8DE0EAB4AF75}"/>
      </w:docPartPr>
      <w:docPartBody>
        <w:p w:rsidR="00232CC8" w:rsidRDefault="00107298" w:rsidP="00107298">
          <w:pPr>
            <w:pStyle w:val="B62AC9A7C7F19D4FB72DECE8DA1BA47B"/>
          </w:pPr>
          <w:r w:rsidRPr="000561EF">
            <w:rPr>
              <w:rStyle w:val="PlaceholderText"/>
            </w:rPr>
            <w:t>Click or tap here to enter text.</w:t>
          </w:r>
        </w:p>
      </w:docPartBody>
    </w:docPart>
    <w:docPart>
      <w:docPartPr>
        <w:name w:val="EA974465D9E14044AFFE87F0DA8385C6"/>
        <w:category>
          <w:name w:val="General"/>
          <w:gallery w:val="placeholder"/>
        </w:category>
        <w:types>
          <w:type w:val="bbPlcHdr"/>
        </w:types>
        <w:behaviors>
          <w:behavior w:val="content"/>
        </w:behaviors>
        <w:guid w:val="{BDBB3941-D42D-3B40-BAE5-DD39B9146E0F}"/>
      </w:docPartPr>
      <w:docPartBody>
        <w:p w:rsidR="00232CC8" w:rsidRDefault="00107298" w:rsidP="00107298">
          <w:pPr>
            <w:pStyle w:val="EA974465D9E14044AFFE87F0DA8385C6"/>
          </w:pPr>
          <w:r w:rsidRPr="009C6AE0">
            <w:rPr>
              <w:rStyle w:val="PlaceholderText"/>
            </w:rPr>
            <w:t>Click or tap here to enter text.</w:t>
          </w:r>
        </w:p>
      </w:docPartBody>
    </w:docPart>
    <w:docPart>
      <w:docPartPr>
        <w:name w:val="CC896B52919AB6449729230A80BC4A58"/>
        <w:category>
          <w:name w:val="General"/>
          <w:gallery w:val="placeholder"/>
        </w:category>
        <w:types>
          <w:type w:val="bbPlcHdr"/>
        </w:types>
        <w:behaviors>
          <w:behavior w:val="content"/>
        </w:behaviors>
        <w:guid w:val="{DAA48483-24D4-1A41-ABCE-1A85572A0D02}"/>
      </w:docPartPr>
      <w:docPartBody>
        <w:p w:rsidR="00232CC8" w:rsidRDefault="00107298" w:rsidP="00107298">
          <w:pPr>
            <w:pStyle w:val="CC896B52919AB6449729230A80BC4A58"/>
          </w:pPr>
          <w:r w:rsidRPr="009C6AE0">
            <w:rPr>
              <w:rStyle w:val="PlaceholderText"/>
            </w:rPr>
            <w:t>Click or tap here to enter text.</w:t>
          </w:r>
        </w:p>
      </w:docPartBody>
    </w:docPart>
    <w:docPart>
      <w:docPartPr>
        <w:name w:val="132E044B0C47A843B68506DB238B353A"/>
        <w:category>
          <w:name w:val="General"/>
          <w:gallery w:val="placeholder"/>
        </w:category>
        <w:types>
          <w:type w:val="bbPlcHdr"/>
        </w:types>
        <w:behaviors>
          <w:behavior w:val="content"/>
        </w:behaviors>
        <w:guid w:val="{ADAEFDD7-50D7-D440-A1A7-B8A61632F6E3}"/>
      </w:docPartPr>
      <w:docPartBody>
        <w:p w:rsidR="00232CC8" w:rsidRDefault="00107298" w:rsidP="00107298">
          <w:pPr>
            <w:pStyle w:val="132E044B0C47A843B68506DB238B353A"/>
          </w:pPr>
          <w:r w:rsidRPr="00B60626">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3060067-B6B4-CA4A-B361-1F7524CC7F19}"/>
      </w:docPartPr>
      <w:docPartBody>
        <w:p w:rsidR="00232CC8" w:rsidRDefault="00107298">
          <w:r w:rsidRPr="0077177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298"/>
    <w:rsid w:val="00107298"/>
    <w:rsid w:val="00232CC8"/>
    <w:rsid w:val="0034728D"/>
    <w:rsid w:val="00E30E4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ZA"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2CC8"/>
    <w:rPr>
      <w:color w:val="808080"/>
    </w:rPr>
  </w:style>
  <w:style w:type="paragraph" w:customStyle="1" w:styleId="7FC9FC458FE8B24D9BF6AC09EB38E335">
    <w:name w:val="7FC9FC458FE8B24D9BF6AC09EB38E335"/>
    <w:rsid w:val="00107298"/>
  </w:style>
  <w:style w:type="paragraph" w:customStyle="1" w:styleId="58E69FF24DC2BD46876012F81E09DBA8">
    <w:name w:val="58E69FF24DC2BD46876012F81E09DBA8"/>
    <w:rsid w:val="00107298"/>
  </w:style>
  <w:style w:type="paragraph" w:customStyle="1" w:styleId="B62AC9A7C7F19D4FB72DECE8DA1BA47B">
    <w:name w:val="B62AC9A7C7F19D4FB72DECE8DA1BA47B"/>
    <w:rsid w:val="00107298"/>
  </w:style>
  <w:style w:type="paragraph" w:customStyle="1" w:styleId="EA974465D9E14044AFFE87F0DA8385C6">
    <w:name w:val="EA974465D9E14044AFFE87F0DA8385C6"/>
    <w:rsid w:val="00107298"/>
  </w:style>
  <w:style w:type="paragraph" w:customStyle="1" w:styleId="CC896B52919AB6449729230A80BC4A58">
    <w:name w:val="CC896B52919AB6449729230A80BC4A58"/>
    <w:rsid w:val="00107298"/>
  </w:style>
  <w:style w:type="paragraph" w:customStyle="1" w:styleId="132E044B0C47A843B68506DB238B353A">
    <w:name w:val="132E044B0C47A843B68506DB238B353A"/>
    <w:rsid w:val="00107298"/>
  </w:style>
  <w:style w:type="paragraph" w:customStyle="1" w:styleId="90813734B1AC4B41AEB53443343B939C">
    <w:name w:val="90813734B1AC4B41AEB53443343B939C"/>
    <w:rsid w:val="00232CC8"/>
  </w:style>
  <w:style w:type="paragraph" w:customStyle="1" w:styleId="DC8F9389415ABE4DB691A64E8A4F58AD">
    <w:name w:val="DC8F9389415ABE4DB691A64E8A4F58AD"/>
    <w:rsid w:val="00232CC8"/>
  </w:style>
  <w:style w:type="paragraph" w:customStyle="1" w:styleId="075338376249164EA46F137A0C200366">
    <w:name w:val="075338376249164EA46F137A0C200366"/>
    <w:rsid w:val="00232C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A5ECD5-0E9B-F546-8F33-692A5D253608}">
  <we:reference id="wa104382081" version="1.46.0.0" store="en-ZA" storeType="OMEX"/>
  <we:alternateReferences>
    <we:reference id="WA104382081" version="1.46.0.0" store="" storeType="OMEX"/>
  </we:alternateReferences>
  <we:properties>
    <we:property name="MENDELEY_CITATIONS" value="[{&quot;citationID&quot;:&quot;MENDELEY_CITATION_c3b76deb-e83e-4c09-b310-f3543b8d7e1c&quot;,&quot;properties&quot;:{&quot;noteIndex&quot;:0},&quot;isEdited&quot;:false,&quot;manualOverride&quot;:{&quot;isManuallyOverridden&quot;:true,&quot;citeprocText&quot;:&quot;(Hayo, Kutan &amp;#38; Neuenkirch, 2008)&quot;,&quot;manualOverrideText&quot;:&quot;Hayo, Kutan &amp; Neuenkirch (2008)&quot;},&quot;citationTag&quot;:&quot;MENDELEY_CITATION_v3_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&quot;,&quot;citationItems&quot;:[{&quot;id&quot;:&quot;88b9f6e4-39a9-3a8e-b00c-010a1cff3ef8&quot;,&quot;itemData&quot;:{&quot;type&quot;:&quot;report&quot;,&quot;id&quot;:&quot;88b9f6e4-39a9-3a8e-b00c-010a1cff3ef8&quot;,&quot;title&quot;:&quot;Communicating with many tongues: FOMC speeches\nand US financial market reaction&quot;,&quot;author&quot;:[{&quot;family&quot;:&quot;Hayo&quot;,&quot;given&quot;:&quot;Bernd ;&quot;,&quot;parse-names&quot;:false,&quot;dropping-particle&quot;:&quot;&quot;,&quot;non-dropping-particle&quot;:&quot;&quot;},{&quot;family&quot;:&quot;Kutan&quot;,&quot;given&quot;:&quot;Ali M ;&quot;,&quot;parse-names&quot;:false,&quot;dropping-particle&quot;:&quot;&quot;,&quot;non-dropping-particle&quot;:&quot;&quot;},{&quot;family&quot;:&quot;Neuenkirch&quot;,&quot;given&quot;:&quot;Matthias&quot;,&quot;parse-names&quot;:false,&quot;dropping-particle&quot;:&quot;&quot;,&quot;non-dropping-particle&quot;:&quot;&quot;}],&quot;URL&quot;:&quot;http://hdl.handle.net/10419/30104www.econstor.eu&quot;,&quot;issued&quot;:{&quot;date-parts&quot;:[[2008]]},&quot;abstract&quot;:&quot;Standard-Nutzungsbedingungen: Die Dokumente auf EconStor dürfen zu eigenen wissenschaftlichen Zwecken und zum Privatgebrauch gespeichert und kopiert werden. Sie dürfen die Dokumente nicht für öffentliche oder kommerzielle Zwecke vervielfältigen, öffentlich ausstellen, öffentlich zugänglich machen, vertreiben oder anderweitig nutzen. Sofern die Verfasser die Dokumente unter Open-Content-Lizenzen (insbesondere CC-Lizenzen) zur Verfügung gestellt haben sollten, gelten abweichend von diesen Nutzungsbedingungen die in der dort genannten Lizenz gewährten Nutzungsrechte.&quot;,&quot;container-title-short&quot;:&quot;&quot;},&quot;isTemporary&quot;:false}]},{&quot;citationID&quot;:&quot;MENDELEY_CITATION_c5299919-c293-451b-9689-2343d61ffc97&quot;,&quot;properties&quot;:{&quot;noteIndex&quot;:0},&quot;isEdited&quot;:false,&quot;manualOverride&quot;:{&quot;isManuallyOverridden&quot;:true,&quot;citeprocText&quot;:&quot;(Maligkris, 2017)&quot;,&quot;manualOverrideText&quot;:&quot;Maligkris (2017)&quot;},&quot;citationTag&quot;:&quot;MENDELEY_CITATION_v3_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&quot;,&quot;citationItems&quot;:[{&quot;id&quot;:&quot;2382a750-4282-35a1-a284-a94ae28a0e7c&quot;,&quot;itemData&quot;:{&quot;type&quot;:&quot;report&quot;,&quot;id&quot;:&quot;2382a750-4282-35a1-a284-a94ae28a0e7c&quot;,&quot;title&quot;:&quot;Political Speeches and Stock Market Outcomes&quot;,&quot;author&quot;:[{&quot;family&quot;:&quot;Maligkris&quot;,&quot;given&quot;:&quot;Anastasios&quot;,&quot;parse-names&quot;:false,&quot;dropping-particle&quot;:&quot;&quot;,&quot;non-dropping-particle&quot;:&quot;&quot;},{&quot;family&quot;:&quot;Antoniou&quot;,&quot;given&quot;:&quot;Constantinos&quot;,&quot;parse-names&quot;:false,&quot;dropping-particle&quot;:&quot;&quot;,&quot;non-dropping-particle&quot;:&quot;&quot;},{&quot;family&quot;:&quot;Bernile&quot;,&quot;given&quot;:&quot;Gennaro&quot;,&quot;parse-names&quot;:false,&quot;dropping-particle&quot;:&quot;&quot;,&quot;non-dropping-particle&quot;:&quot;&quot;},{&quot;family&quot;:&quot;Burch&quot;,&quot;given&quot;:&quot;Timothy&quot;,&quot;parse-names&quot;:false,&quot;dropping-particle&quot;:&quot;&quot;,&quot;non-dropping-particle&quot;:&quot;&quot;},{&quot;family&quot;:&quot;Chakraborty&quot;,&quot;given&quot;:&quot;Indraneel&quot;,&quot;parse-names&quot;:false,&quot;dropping-particle&quot;:&quot;&quot;,&quot;non-dropping-particle&quot;:&quot;&quot;},{&quot;family&quot;:&quot;Chhaochharia&quot;,&quot;given&quot;:&quot;Vidhi&quot;,&quot;parse-names&quot;:false,&quot;dropping-particle&quot;:&quot;&quot;,&quot;non-dropping-particle&quot;:&quot;&quot;},{&quot;family&quot;:&quot;Cronqvist&quot;,&quot;given&quot;:&quot;Henrik&quot;,&quot;parse-names&quot;:false,&quot;dropping-particle&quot;:&quot;&quot;,&quot;non-dropping-particle&quot;:&quot;&quot;},{&quot;family&quot;:&quot;Filippou&quot;,&quot;given&quot;:&quot;Ilias&quot;,&quot;parse-names&quot;:false,&quot;dropping-particle&quot;:&quot;&quot;,&quot;non-dropping-particle&quot;:&quot;&quot;},{&quot;family&quot;:&quot;Gurun&quot;,&quot;given&quot;:&quot;Umit&quot;,&quot;parse-names&quot;:false,&quot;dropping-particle&quot;:&quot;&quot;,&quot;non-dropping-particle&quot;:&quot;&quot;},{&quot;family&quot;:&quot;Korniotis&quot;,&quot;given&quot;:&quot;George&quot;,&quot;parse-names&quot;:false,&quot;dropping-particle&quot;:&quot;&quot;,&quot;non-dropping-particle&quot;:&quot;&quot;},{&quot;family&quot;:&quot;Kumar&quot;,&quot;given&quot;:&quot;Alok&quot;,&quot;parse-names&quot;:false,&quot;dropping-particle&quot;:&quot;&quot;,&quot;non-dropping-particle&quot;:&quot;&quot;},{&quot;family&quot;:&quot;Liu&quot;,&quot;given&quot;:&quot;Zhun&quot;,&quot;parse-names&quot;:false,&quot;dropping-particle&quot;:&quot;&quot;,&quot;non-dropping-particle&quot;:&quot;&quot;},{&quot;family&quot;:&quot;Mühlhofer&quot;,&quot;given&quot;:&quot;Tobias&quot;,&quot;parse-names&quot;:false,&quot;dropping-particle&quot;:&quot;&quot;,&quot;non-dropping-particle&quot;:&quot;&quot;},{&quot;family&quot;:&quot;Pollet&quot;,&quot;given&quot;:&quot;Joshua&quot;,&quot;parse-names&quot;:false,&quot;dropping-particle&quot;:&quot;&quot;,&quot;non-dropping-particle&quot;:&quot;&quot;},{&quot;family&quot;:&quot;Pontiff&quot;,&quot;given&quot;:&quot;Jeffrey&quot;,&quot;parse-names&quot;:false,&quot;dropping-particle&quot;:&quot;&quot;,&quot;non-dropping-particle&quot;:&quot;&quot;},{&quot;family&quot;:&quot;Rantala&quot;,&quot;given&quot;:&quot;Ville&quot;,&quot;parse-names&quot;:false,&quot;dropping-particle&quot;:&quot;&quot;,&quot;non-dropping-particle&quot;:&quot;&quot;},{&quot;family&quot;:&quot;Stathopoulos&quot;,&quot;given&quot;:&quot;Konstantinos&quot;,&quot;parse-names&quot;:false,&quot;dropping-particle&quot;:&quot;&quot;,&quot;non-dropping-particle&quot;:&quot;&quot;},{&quot;family&quot;:&quot;Su&quot;,&quot;given&quot;:&quot;Tie&quot;,&quot;parse-names&quot;:false,&quot;dropping-particle&quot;:&quot;&quot;,&quot;non-dropping-particle&quot;:&quot;&quot;}],&quot;issued&quot;:{&quot;date-parts&quot;:[[2017]]},&quot;publisher-place&quot;:&quot;Miami&quot;,&quot;abstract&quot;:&quot;Using data on political speeches, I demonstrate that U.S. presidential candidates influence stock market outcomes. Political speeches that contain economic information increase aggregate market returns and trading volume but decrease market volatility. Speeches with a net negative linguistic tone have the opposite effect. The magnitude of the effect becomes stronger during the first months of campaigns and varies based on the prevailing market conditions. In the cross-section of stock returns, I show that industries with high government exposure are more sensitive to government-spending information and that politically sensitive industries do not react more strongly to candidate speeches. Overall, my findings suggest that political speeches affect investor expectations and, in turn, stock market outcomes. JEL Classification: G12, G14, G18. seminar participants at the University of Miami for useful comments and suggestions. I am responsible for all remaining errors and omissions. Abstract Using data on political speeches, I demonstrate that U.S. presidential candidates influence stock market outcomes. Political speeches that contain economic information increase aggregate market returns and trading volume but decrease market volatility. Speeches with a net negative linguistic tone have the opposite effect. The magnitude of the effect becomes stronger during the first months of campaigns and varies based on the prevailing market conditions. In the cross-section of stock returns, I show that industries with high government exposure are more sensitive to government-spending information and that politically sensitive industries do not react more strongly to candidate speeches. Overall, my findings suggest that political speeches affect investor expectations and, in turn, stock market outcomes. JEL Classification: G12, G14, G18.&quot;,&quot;container-title-short&quot;:&quot;&quot;},&quot;isTemporary&quot;:false}]},{&quot;citationID&quot;:&quot;MENDELEY_CITATION_efe15d67-f9a9-451f-b3bc-8560003e02f6&quot;,&quot;properties&quot;:{&quot;noteIndex&quot;:0},&quot;isEdited&quot;:false,&quot;manualOverride&quot;:{&quot;isManuallyOverridden&quot;:true,&quot;citeprocText&quot;:&quot;(Baker, Bloom &amp;#38; Davis, 2016)&quot;,&quot;manualOverrideText&quot;:&quot;Baker, Bloom &amp; Davis (2016)&quot;},&quot;citationTag&quot;:&quot;MENDELEY_CITATION_v3_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&quot;,&quot;citationItems&quot;:[{&quot;id&quot;:&quot;52d59711-7949-32a4-ae4c-a312053e3a6a&quot;,&quot;itemData&quot;:{&quot;type&quot;:&quot;article-journal&quot;,&quot;id&quot;:&quot;52d59711-7949-32a4-ae4c-a312053e3a6a&quot;,&quot;title&quot;:&quot;Measuring economic policy uncertainty&quot;,&quot;author&quot;:[{&quot;family&quot;:&quot;Baker&quot;,&quot;given&quot;:&quot;Scott R.&quot;,&quot;parse-names&quot;:false,&quot;dropping-particle&quot;:&quot;&quot;,&quot;non-dropping-particle&quot;:&quot;&quot;},{&quot;family&quot;:&quot;Bloom&quot;,&quot;given&quot;:&quot;Nicholas&quot;,&quot;parse-names&quot;:false,&quot;dropping-particle&quot;:&quot;&quot;,&quot;non-dropping-particle&quot;:&quot;&quot;},{&quot;family&quot;:&quot;Davis&quot;,&quot;given&quot;:&quot;Steven J.&quot;,&quot;parse-names&quot;:false,&quot;dropping-particle&quot;:&quot;&quot;,&quot;non-dropping-particle&quot;:&quot;&quot;}],&quot;container-title&quot;:&quot;Quarterly Journal of Economics&quot;,&quot;DOI&quot;:&quot;10.1093/qje/qjw024&quot;,&quot;ISSN&quot;:&quot;15314650&quot;,&quot;issued&quot;:{&quot;date-parts&quot;:[[2016,11,1]]},&quot;page&quot;:&quot;1593-1636&quot;,&quot;abstract&quot;:&quot;We develop a new index of economic policy uncertainty (EPU) based on newspaper coverage frequency. Several types of evidence-including human readings of 12,000 newspaper articles-indicate that our index proxies for movements in policy-related economic uncertainty. Our U.S. index spikes near tight presidential elections, Gulf Wars I and II, the 9/11 attacks, the failure of Lehman Brothers, the 2011 debt ceiling dispute, and other major battles over fiscal policy. Using firm-level data, we find that policy uncertainty is associated with greater stock price volatility and reduced investment and employment in policy-sensitive sectors like defense, health care, finance, and infrastructure construction. At the macro level, innovations in policy uncertainty foreshadow declines in investment, output, and employment in the United States and, in a panel vector autoregressive setting, for 12 major economies. Extending our U.S. index back to 1900, EPU rose dramatically in the 1930s (from late 1931) and has drifted upward since the 1960s. JEL Codes: D80, E22, E66, G18, L50.&quot;,&quot;publisher&quot;:&quot;Oxford University Press&quot;,&quot;issue&quot;:&quot;4&quot;,&quot;volume&quot;:&quot;131&quot;,&quot;container-title-short&quot;:&quot;&quot;},&quot;isTemporary&quot;:false}]},{&quot;citationID&quot;:&quot;MENDELEY_CITATION_def11d08-ac5d-476f-8f5c-4799afe3755b&quot;,&quot;properties&quot;:{&quot;noteIndex&quot;:0},&quot;isEdited&quot;:false,&quot;manualOverride&quot;:{&quot;isManuallyOverridden&quot;:true,&quot;citeprocText&quot;:&quot;(Sazedj &amp;#38; Tavares, 2011)&quot;,&quot;manualOverrideText&quot;:&quot;Sazedj &amp; Tavares (2011)&quot;},&quot;citationTag&quot;:&quot;MENDELEY_CITATION_v3_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&quot;,&quot;citationItems&quot;:[{&quot;id&quot;:&quot;0b567f3b-5fa8-351e-8d32-2463b5a353f6&quot;,&quot;itemData&quot;:{&quot;type&quot;:&quot;article-journal&quot;,&quot;id&quot;:&quot;0b567f3b-5fa8-351e-8d32-2463b5a353f6&quot;,&quot;title&quot;:&quot;HOPE, CHANGE, AND FINANCIAL MARKETS: CAN OBAMA'S WORDS DRIVE THE MARKET?&quot;,&quot;author&quot;:[{&quot;family&quot;:&quot;Sazedj&quot;,&quot;given&quot;:&quot;Sharmin&quot;,&quot;parse-names&quot;:false,&quot;dropping-particle&quot;:&quot;&quot;,&quot;non-dropping-particle&quot;:&quot;&quot;},{&quot;family&quot;:&quot;Tavares&quot;,&quot;given&quot;:&quot;José&quot;,&quot;parse-names&quot;:false,&quot;dropping-particle&quot;:&quot;&quot;,&quot;non-dropping-particle&quot;:&quot;&quot;}],&quot;container-title&quot;:&quot;Centre for Economic Policy Research: Financial Economics and Public Policy Discussion Paper Series&quot;,&quot;URL&quot;:&quot;www.cepr.org&quot;,&quot;issued&quot;:{&quot;date-parts&quot;:[[2011]]},&quot;issue&quot;:&quot;8713&quot;,&quot;container-title-short&quot;:&quot;&quot;},&quot;isTemporary&quot;:false}]},{&quot;citationID&quot;:&quot;MENDELEY_CITATION_4d358a25-1f8e-4f7a-81b1-d235245060b0&quot;,&quot;properties&quot;:{&quot;noteIndex&quot;:0},&quot;isEdited&quot;:false,&quot;manualOverride&quot;:{&quot;isManuallyOverridden&quot;:false,&quot;citeprocText&quot;:&quot;(Sazedj &amp;#38; Tavares, 2011; Maligkris, 2017)&quot;,&quot;manualOverrideText&quot;:&quot;&quot;},&quot;citationTag&quot;:&quot;MENDELEY_CITATION_v3_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&quot;,&quot;citationItems&quot;:[{&quot;id&quot;:&quot;0b567f3b-5fa8-351e-8d32-2463b5a353f6&quot;,&quot;itemData&quot;:{&quot;type&quot;:&quot;article-journal&quot;,&quot;id&quot;:&quot;0b567f3b-5fa8-351e-8d32-2463b5a353f6&quot;,&quot;title&quot;:&quot;HOPE, CHANGE, AND FINANCIAL MARKETS: CAN OBAMA'S WORDS DRIVE THE MARKET?&quot;,&quot;author&quot;:[{&quot;family&quot;:&quot;Sazedj&quot;,&quot;given&quot;:&quot;Sharmin&quot;,&quot;parse-names&quot;:false,&quot;dropping-particle&quot;:&quot;&quot;,&quot;non-dropping-particle&quot;:&quot;&quot;},{&quot;family&quot;:&quot;Tavares&quot;,&quot;given&quot;:&quot;José&quot;,&quot;parse-names&quot;:false,&quot;dropping-particle&quot;:&quot;&quot;,&quot;non-dropping-particle&quot;:&quot;&quot;}],&quot;container-title&quot;:&quot;Centre for Economic Policy Research: Financial Economics and Public Policy Discussion Paper Series&quot;,&quot;URL&quot;:&quot;www.cepr.org&quot;,&quot;issued&quot;:{&quot;date-parts&quot;:[[2011]]},&quot;issue&quot;:&quot;8713&quot;,&quot;container-title-short&quot;:&quot;&quot;},&quot;isTemporary&quot;:false},{&quot;id&quot;:&quot;2382a750-4282-35a1-a284-a94ae28a0e7c&quot;,&quot;itemData&quot;:{&quot;type&quot;:&quot;report&quot;,&quot;id&quot;:&quot;2382a750-4282-35a1-a284-a94ae28a0e7c&quot;,&quot;title&quot;:&quot;Political Speeches and Stock Market Outcomes&quot;,&quot;author&quot;:[{&quot;family&quot;:&quot;Maligkris&quot;,&quot;given&quot;:&quot;Anastasios&quot;,&quot;parse-names&quot;:false,&quot;dropping-particle&quot;:&quot;&quot;,&quot;non-dropping-particle&quot;:&quot;&quot;}],&quot;issued&quot;:{&quot;date-parts&quot;:[[2017]]},&quot;publisher-place&quot;:&quot;Miami&quot;,&quot;abstract&quot;:&quot;Using data on political speeches, I demonstrate that U.S. presidential candidates influence stock market outcomes. Political speeches that contain economic information increase aggregate market returns and trading volume but decrease market volatility. Speeches with a net negative linguistic tone have the opposite effect. The magnitude of the effect becomes stronger during the first months of campaigns and varies based on the prevailing market conditions. In the cross-section of stock returns, I show that industries with high government exposure are more sensitive to government-spending information and that politically sensitive industries do not react more strongly to candidate speeches. Overall, my findings suggest that political speeches affect investor expectations and, in turn, stock market outcomes. JEL Classification: G12, G14, G18. seminar participants at the University of Miami for useful comments and suggestions. I am responsible for all remaining errors and omissions. Abstract Using data on political speeches, I demonstrate that U.S. presidential candidates influence stock market outcomes. Political speeches that contain economic information increase aggregate market returns and trading volume but decrease market volatility. Speeches with a net negative linguistic tone have the opposite effect. The magnitude of the effect becomes stronger during the first months of campaigns and varies based on the prevailing market conditions. In the cross-section of stock returns, I show that industries with high government exposure are more sensitive to government-spending information and that politically sensitive industries do not react more strongly to candidate speeches. Overall, my findings suggest that political speeches affect investor expectations and, in turn, stock market outcomes. JEL Classification: G12, G14, G18.&quot;,&quot;container-title-short&quot;:&quot;&quot;},&quot;isTemporary&quot;:false}]},{&quot;citationID&quot;:&quot;MENDELEY_CITATION_29dfbf64-ec57-4dfd-b823-da4acc83dce7&quot;,&quot;properties&quot;:{&quot;noteIndex&quot;:0},&quot;isEdited&quot;:false,&quot;manualOverride&quot;:{&quot;isManuallyOverridden&quot;:false,&quot;citeprocText&quot;:&quot;(Hayo, Kutan &amp;#38; Neuenkirch, 2008; Baker, Bloom &amp;#38; Davis, 2016)&quot;,&quot;manualOverrideText&quot;:&quot;&quot;},&quot;citationTag&quot;:&quot;MENDELEY_CITATION_v3_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&quot;,&quot;citationItems&quot;:[{&quot;id&quot;:&quot;88b9f6e4-39a9-3a8e-b00c-010a1cff3ef8&quot;,&quot;itemData&quot;:{&quot;type&quot;:&quot;report&quot;,&quot;id&quot;:&quot;88b9f6e4-39a9-3a8e-b00c-010a1cff3ef8&quot;,&quot;title&quot;:&quot;Communicating with many tongues: FOMC speeches\nand US financial market reaction&quot;,&quot;author&quot;:[{&quot;family&quot;:&quot;Hayo&quot;,&quot;given&quot;:&quot;Bernd ;&quot;,&quot;parse-names&quot;:false,&quot;dropping-particle&quot;:&quot;&quot;,&quot;non-dropping-particle&quot;:&quot;&quot;},{&quot;family&quot;:&quot;Kutan&quot;,&quot;given&quot;:&quot;Ali M ;&quot;,&quot;parse-names&quot;:false,&quot;dropping-particle&quot;:&quot;&quot;,&quot;non-dropping-particle&quot;:&quot;&quot;},{&quot;family&quot;:&quot;Neuenkirch&quot;,&quot;given&quot;:&quot;Matthias&quot;,&quot;parse-names&quot;:false,&quot;dropping-particle&quot;:&quot;&quot;,&quot;non-dropping-particle&quot;:&quot;&quot;}],&quot;URL&quot;:&quot;http://hdl.handle.net/10419/30104www.econstor.eu&quot;,&quot;issued&quot;:{&quot;date-parts&quot;:[[2008]]},&quot;abstract&quot;:&quot;Standard-Nutzungsbedingungen: Die Dokumente auf EconStor dürfen zu eigenen wissenschaftlichen Zwecken und zum Privatgebrauch gespeichert und kopiert werden. Sie dürfen die Dokumente nicht für öffentliche oder kommerzielle Zwecke vervielfältigen, öffentlich ausstellen, öffentlich zugänglich machen, vertreiben oder anderweitig nutzen. Sofern die Verfasser die Dokumente unter Open-Content-Lizenzen (insbesondere CC-Lizenzen) zur Verfügung gestellt haben sollten, gelten abweichend von diesen Nutzungsbedingungen die in der dort genannten Lizenz gewährten Nutzungsrechte.&quot;,&quot;container-title-short&quot;:&quot;&quot;},&quot;isTemporary&quot;:false},{&quot;id&quot;:&quot;52d59711-7949-32a4-ae4c-a312053e3a6a&quot;,&quot;itemData&quot;:{&quot;type&quot;:&quot;article-journal&quot;,&quot;id&quot;:&quot;52d59711-7949-32a4-ae4c-a312053e3a6a&quot;,&quot;title&quot;:&quot;Measuring economic policy uncertainty&quot;,&quot;author&quot;:[{&quot;family&quot;:&quot;Baker&quot;,&quot;given&quot;:&quot;Scott R.&quot;,&quot;parse-names&quot;:false,&quot;dropping-particle&quot;:&quot;&quot;,&quot;non-dropping-particle&quot;:&quot;&quot;},{&quot;family&quot;:&quot;Bloom&quot;,&quot;given&quot;:&quot;Nicholas&quot;,&quot;parse-names&quot;:false,&quot;dropping-particle&quot;:&quot;&quot;,&quot;non-dropping-particle&quot;:&quot;&quot;},{&quot;family&quot;:&quot;Davis&quot;,&quot;given&quot;:&quot;Steven J.&quot;,&quot;parse-names&quot;:false,&quot;dropping-particle&quot;:&quot;&quot;,&quot;non-dropping-particle&quot;:&quot;&quot;}],&quot;container-title&quot;:&quot;Quarterly Journal of Economics&quot;,&quot;DOI&quot;:&quot;10.1093/qje/qjw024&quot;,&quot;ISSN&quot;:&quot;15314650&quot;,&quot;issued&quot;:{&quot;date-parts&quot;:[[2016,11,1]]},&quot;page&quot;:&quot;1593-1636&quot;,&quot;abstract&quot;:&quot;We develop a new index of economic policy uncertainty (EPU) based on newspaper coverage frequency. Several types of evidence-including human readings of 12,000 newspaper articles-indicate that our index proxies for movements in policy-related economic uncertainty. Our U.S. index spikes near tight presidential elections, Gulf Wars I and II, the 9/11 attacks, the failure of Lehman Brothers, the 2011 debt ceiling dispute, and other major battles over fiscal policy. Using firm-level data, we find that policy uncertainty is associated with greater stock price volatility and reduced investment and employment in policy-sensitive sectors like defense, health care, finance, and infrastructure construction. At the macro level, innovations in policy uncertainty foreshadow declines in investment, output, and employment in the United States and, in a panel vector autoregressive setting, for 12 major economies. Extending our U.S. index back to 1900, EPU rose dramatically in the 1930s (from late 1931) and has drifted upward since the 1960s. JEL Codes: D80, E22, E66, G18, L50.&quot;,&quot;publisher&quot;:&quot;Oxford University Press&quot;,&quot;issue&quot;:&quot;4&quot;,&quot;volume&quot;:&quot;131&quot;,&quot;container-title-short&quot;:&quot;&quot;},&quot;isTemporary&quot;:false}]},{&quot;citationID&quot;:&quot;MENDELEY_CITATION_10dd5f9b-b671-44ab-8521-9bd7d928630b&quot;,&quot;properties&quot;:{&quot;noteIndex&quot;:0},&quot;isEdited&quot;:false,&quot;manualOverride&quot;:{&quot;isManuallyOverridden&quot;:true,&quot;citeprocText&quot;:&quot;(Khedr, Salama &amp;#38; Yaseen, 2017)&quot;,&quot;manualOverrideText&quot;:&quot;Khedr, Salama &amp; Yaseen (2017)&quot;},&quot;citationTag&quot;:&quot;MENDELEY_CITATION_v3_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&quot;,&quot;citationItems&quot;:[{&quot;id&quot;:&quot;b48bf275-ad03-35ec-b640-515debf7702c&quot;,&quot;itemData&quot;:{&quot;type&quot;:&quot;article-journal&quot;,&quot;id&quot;:&quot;b48bf275-ad03-35ec-b640-515debf7702c&quot;,&quot;title&quot;:&quot;Predicting stock market behavior using data mining technique and news sentiment analysis&quot;,&quot;author&quot;:[{&quot;family&quot;:&quot;Khedr&quot;,&quot;given&quot;:&quot;Ayman E.&quot;,&quot;parse-names&quot;:false,&quot;dropping-particle&quot;:&quot;&quot;,&quot;non-dropping-particle&quot;:&quot;&quot;},{&quot;family&quot;:&quot;Salama&quot;,&quot;given&quot;:&quot;S. E.&quot;,&quot;parse-names&quot;:false,&quot;dropping-particle&quot;:&quot;&quot;,&quot;non-dropping-particle&quot;:&quot;&quot;},{&quot;family&quot;:&quot;Yaseen&quot;,&quot;given&quot;:&quot;Nagwa&quot;,&quot;parse-names&quot;:false,&quot;dropping-particle&quot;:&quot;&quot;,&quot;non-dropping-particle&quot;:&quot;&quot;}],&quot;container-title&quot;:&quot;International Journal of Intelligent Systems and Applications&quot;,&quot;DOI&quot;:&quot;10.5815/ijisa.2017.07.03&quot;,&quot;ISSN&quot;:&quot;20749058&quot;,&quot;issued&quot;:{&quot;date-parts&quot;:[[2017,7,1]]},&quot;page&quot;:&quot;22-30&quot;,&quot;abstract&quot;:&quot;Stock market prediction has become an attractive investigation topic due to its important role in economy and beneficial offers. There is an imminent need to uncover the stock market future behavior in order to avoid investment risks. The large amount of data generated by the stock market is considered a treasure of knowledge for investors. This study aims at constructing an effective model to predict stock market future trends with small error ratio and improve the accuracy of prediction. This prediction model is based on sentiment analysis of financial news and historical stock market prices. This model provides better accuracy results than all previous studies by considering multiple types of news related to market and company with historical stock prices. A dataset containing stock prices from three companies is used. The first step is to analyze news sentiment to get the text polarity using naïve Bayes algorithm. This step achieved prediction accuracy results ranging from 72.73% to 86.21%. The second step combines news polarities and historical stock prices together to predict future stock prices. This improved the prediction accuracy up to 89.80%.&quot;,&quot;publisher&quot;:&quot;Modern Education and Computer Science Press&quot;,&quot;issue&quot;:&quot;7&quot;,&quot;volume&quot;:&quot;9&quot;,&quot;container-title-short&quot;:&quot;&quot;},&quot;isTemporary&quot;:false}]},{&quot;citationID&quot;:&quot;MENDELEY_CITATION_e9a1524e-d12b-4704-b7b9-885686357576&quot;,&quot;properties&quot;:{&quot;noteIndex&quot;:0},&quot;isEdited&quot;:false,&quot;manualOverride&quot;:{&quot;isManuallyOverridden&quot;:true,&quot;citeprocText&quot;:&quot;(Katre, 2019)&quot;,&quot;manualOverrideText&quot;:&quot;Katre (2019)&quot;},&quot;citationTag&quot;:&quot;MENDELEY_CITATION_v3_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&quot;,&quot;citationItems&quot;:[{&quot;id&quot;:&quot;8c3c08c5-b07f-3624-89ab-e3146281dae5&quot;,&quot;itemData&quot;:{&quot;type&quot;:&quot;article-journal&quot;,&quot;id&quot;:&quot;8c3c08c5-b07f-3624-89ab-e3146281dae5&quot;,&quot;title&quot;:&quot;NLP based text analytics and visualization of political speeches&quot;,&quot;author&quot;:[{&quot;family&quot;:&quot;Katre&quot;,&quot;given&quot;:&quot;Paritosh D.&quot;,&quot;parse-names&quot;:false,&quot;dropping-particle&quot;:&quot;&quot;,&quot;non-dropping-particle&quot;:&quot;&quot;}],&quot;container-title&quot;:&quot;International Journal of Recent Technology and Engineering&quot;,&quot;DOI&quot;:&quot;10.35940/ijrte.C6503.098319&quot;,&quot;ISSN&quot;:&quot;22773878&quot;,&quot;issued&quot;:{&quot;date-parts&quot;:[[2019,9,1]]},&quot;page&quot;:&quot;8574-8579&quot;,&quot;abstract&quot;:&quot;This paper presents a case study of implementing computational methods like Natural Language Processing (NLP) to perform Text Analytics and Visualization on political speech transcripts. The speech transcripts are published on websites, social media, and documents in large volumes and multiple languages. These transcripts are available in unstructured textual format and thus they are a part of big-data requiring analytics to derive insights from it. In this experiment, a significantly large volume of speech transcripts are analyzed and graphical visualizations are generated such as Lexical Dispersion Plot, Time Series Plot, WordCloud, Bar-Graphs using various Python libraries. The study has been useful in identifying issues highlighted across a large number of speech transcripts. So far, the linguists have tried to perform analysis using manual linguistic approaches which are extremely time-consuming and complex to understand the Political Discourse. Our experiment of applying NLP based text analytics proves to be a very efficient technique for Political Discourse Analysis (PDA).&quot;,&quot;publisher&quot;:&quot;Blue Eyes Intelligence Engineering and Sciences Publication&quot;,&quot;issue&quot;:&quot;3&quot;,&quot;volume&quot;:&quot;8&quot;,&quot;container-title-short&quot;:&quot;&quot;},&quot;isTemporary&quot;:false}]},{&quot;citationID&quot;:&quot;MENDELEY_CITATION_b31dbd82-b283-4b96-ba31-f99ee0c6b4b8&quot;,&quot;properties&quot;:{&quot;noteIndex&quot;:0},&quot;isEdited&quot;:false,&quot;manualOverride&quot;:{&quot;isManuallyOverridden&quot;:true,&quot;citeprocText&quot;:&quot;(Zubair &amp;#38; Cios, 2015)&quot;,&quot;manualOverrideText&quot;:&quot; Zubair &amp; Cios (2015)&quot;},&quot;citationTag&quot;:&quot;MENDELEY_CITATION_v3_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&quot;,&quot;citationItems&quot;:[{&quot;id&quot;:&quot;5fff6992-14e4-338f-acbf-53542a52eb8c&quot;,&quot;itemData&quot;:{&quot;type&quot;:&quot;paper-conference&quot;,&quot;id&quot;:&quot;5fff6992-14e4-338f-acbf-53542a52eb8c&quot;,&quot;title&quot;:&quot;Extracting news sentiment and establishing its relationship with the S&amp;P 500 index&quot;,&quot;author&quot;:[{&quot;family&quot;:&quot;Zubair&quot;,&quot;given&quot;:&quot;Sahil&quot;,&quot;parse-names&quot;:false,&quot;dropping-particle&quot;:&quot;&quot;,&quot;non-dropping-particle&quot;:&quot;&quot;},{&quot;family&quot;:&quot;Cios&quot;,&quot;given&quot;:&quot;Krzysztof J.&quot;,&quot;parse-names&quot;:false,&quot;dropping-particle&quot;:&quot;&quot;,&quot;non-dropping-particle&quot;:&quot;&quot;}],&quot;container-title&quot;:&quot;Proceedings of the Annual Hawaii International Conference on System Sciences&quot;,&quot;DOI&quot;:&quot;10.1109/HICSS.2015.120&quot;,&quot;ISBN&quot;:&quot;9781479973675&quot;,&quot;ISSN&quot;:&quot;15301605&quot;,&quot;issued&quot;:{&quot;date-parts&quot;:[[2015,3,26]]},&quot;page&quot;:&quot;969-975&quot;,&quot;abstract&quot;:&quot;Sentiment analysis has been shown to be a useful tool for quantitative analysis in the world of finance. Researchers have shown that the sentiment picked up from the news media can be correlated with movement of the stock market. Here we use the Harvard General Inquirer to determine the sentiment present in Reuter's articles. After first generating positive and negative sentiment data we use the Kalman filter for smoothing. We then establish a correlation between the movement of the S&amp;P 500 and sentiment. The results indicate that correlations between the sentiment in the news and the S&amp;P index are strong for five of the seven years analyzed.&quot;,&quot;publisher&quot;:&quot;IEEE Computer Society&quot;,&quot;volume&quot;:&quot;2015-March&quot;,&quot;container-title-short&quot;:&quot;&quot;},&quot;isTemporary&quot;:false}]},{&quot;citationID&quot;:&quot;MENDELEY_CITATION_45a1c383-8630-4f2a-ac4e-89f0158df679&quot;,&quot;properties&quot;:{&quot;noteIndex&quot;:0},&quot;isEdited&quot;:false,&quot;manualOverride&quot;:{&quot;isManuallyOverridden&quot;:true,&quot;citeprocText&quot;:&quot;(Kinyua et al., 2021)&quot;,&quot;manualOverrideText&quot;:&quot;Kinyua et al. (2021) &quot;},&quot;citationTag&quot;:&quot;MENDELEY_CITATION_v3_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&quot;,&quot;citationItems&quot;:[{&quot;id&quot;:&quot;d4617972-99c3-30b7-8859-84cd06719eae&quot;,&quot;itemData&quot;:{&quot;type&quot;:&quot;article-journal&quot;,&quot;id&quot;:&quot;d4617972-99c3-30b7-8859-84cd06719eae&quot;,&quot;title&quot;:&quot;An analysis of the impact of President Trump’s tweets on the DJIA and S&amp;P 500 using machine learning and sentiment analysis&quot;,&quot;author&quot;:[{&quot;family&quot;:&quot;Kinyua&quot;,&quot;given&quot;:&quot;Johnson&quot;,&quot;parse-names&quot;:false,&quot;dropping-particle&quot;:&quot;&quot;,&quot;non-dropping-particle&quot;:&quot;&quot;},{&quot;family&quot;:&quot;Mutigwe&quot;,&quot;given&quot;:&quot;Charles&quot;,&quot;parse-names&quot;:false,&quot;dropping-particle&quot;:&quot;&quot;,&quot;non-dropping-particle&quot;:&quot;&quot;},{&quot;family&quot;:&quot;Cushing&quot;,&quot;given&quot;:&quot;Daniel&quot;,&quot;parse-names&quot;:false,&quot;dropping-particle&quot;:&quot;&quot;,&quot;non-dropping-particle&quot;:&quot;&quot;},{&quot;family&quot;:&quot;Poggi&quot;,&quot;given&quot;:&quot;Michael&quot;,&quot;parse-names&quot;:false,&quot;dropping-particle&quot;:&quot;&quot;,&quot;non-dropping-particle&quot;:&quot;&quot;}],&quot;container-title&quot;:&quot;Journal of Behavioural and Experimental Finance&quot;,&quot;DOI&quot;:&quot;10.1016/j.jbef.2020.100447&quot;,&quot;issued&quot;:{&quot;date-parts&quot;:[[2021]]},&quot;container-title-short&quot;:&quot;&quot;},&quot;isTemporary&quot;:false}]},{&quot;citationID&quot;:&quot;MENDELEY_CITATION_3f03b857-1c2e-4c8d-9651-3ef358c9c739&quot;,&quot;properties&quot;:{&quot;noteIndex&quot;:0},&quot;isEdited&quot;:false,&quot;manualOverride&quot;:{&quot;isManuallyOverridden&quot;:true,&quot;citeprocText&quot;:&quot;(Khedr, Salama &amp;#38; Yaseen, 2017)&quot;,&quot;manualOverrideText&quot;:&quot;Khedr, Salama &amp; Yaseen (2017)&quot;},&quot;citationTag&quot;:&quot;MENDELEY_CITATION_v3_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&quot;,&quot;citationItems&quot;:[{&quot;id&quot;:&quot;b48bf275-ad03-35ec-b640-515debf7702c&quot;,&quot;itemData&quot;:{&quot;type&quot;:&quot;article-journal&quot;,&quot;id&quot;:&quot;b48bf275-ad03-35ec-b640-515debf7702c&quot;,&quot;title&quot;:&quot;Predicting stock market behavior using data mining technique and news sentiment analysis&quot;,&quot;author&quot;:[{&quot;family&quot;:&quot;Khedr&quot;,&quot;given&quot;:&quot;Ayman E.&quot;,&quot;parse-names&quot;:false,&quot;dropping-particle&quot;:&quot;&quot;,&quot;non-dropping-particle&quot;:&quot;&quot;},{&quot;family&quot;:&quot;Salama&quot;,&quot;given&quot;:&quot;S. E.&quot;,&quot;parse-names&quot;:false,&quot;dropping-particle&quot;:&quot;&quot;,&quot;non-dropping-particle&quot;:&quot;&quot;},{&quot;family&quot;:&quot;Yaseen&quot;,&quot;given&quot;:&quot;Nagwa&quot;,&quot;parse-names&quot;:false,&quot;dropping-particle&quot;:&quot;&quot;,&quot;non-dropping-particle&quot;:&quot;&quot;}],&quot;container-title&quot;:&quot;International Journal of Intelligent Systems and Applications&quot;,&quot;DOI&quot;:&quot;10.5815/ijisa.2017.07.03&quot;,&quot;ISSN&quot;:&quot;20749058&quot;,&quot;issued&quot;:{&quot;date-parts&quot;:[[2017,7,1]]},&quot;page&quot;:&quot;22-30&quot;,&quot;abstract&quot;:&quot;Stock market prediction has become an attractive investigation topic due to its important role in economy and beneficial offers. There is an imminent need to uncover the stock market future behavior in order to avoid investment risks. The large amount of data generated by the stock market is considered a treasure of knowledge for investors. This study aims at constructing an effective model to predict stock market future trends with small error ratio and improve the accuracy of prediction. This prediction model is based on sentiment analysis of financial news and historical stock market prices. This model provides better accuracy results than all previous studies by considering multiple types of news related to market and company with historical stock prices. A dataset containing stock prices from three companies is used. The first step is to analyze news sentiment to get the text polarity using naïve Bayes algorithm. This step achieved prediction accuracy results ranging from 72.73% to 86.21%. The second step combines news polarities and historical stock prices together to predict future stock prices. This improved the prediction accuracy up to 89.80%.&quot;,&quot;publisher&quot;:&quot;Modern Education and Computer Science Press&quot;,&quot;issue&quot;:&quot;7&quot;,&quot;volume&quot;:&quot;9&quot;,&quot;container-title-short&quot;:&quot;&quot;},&quot;isTemporary&quot;:false}]},{&quot;citationID&quot;:&quot;MENDELEY_CITATION_68edb8e6-cb45-4ec1-bbc5-817fc2978ebf&quot;,&quot;properties&quot;:{&quot;noteIndex&quot;:0},&quot;isEdited&quot;:false,&quot;manualOverride&quot;:{&quot;isManuallyOverridden&quot;:true,&quot;citeprocText&quot;:&quot;(Ren, Wu &amp;#38; Liu, 2019)&quot;,&quot;manualOverrideText&quot;:&quot;Ren, Wu &amp; Liu (2019)&quot;},&quot;citationTag&quot;:&quot;MENDELEY_CITATION_v3_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&quot;,&quot;citationItems&quot;:[{&quot;id&quot;:&quot;b93cdae2-3d04-37d1-8306-1b34723764b3&quot;,&quot;itemData&quot;:{&quot;type&quot;:&quot;article-journal&quot;,&quot;id&quot;:&quot;b93cdae2-3d04-37d1-8306-1b34723764b3&quot;,&quot;title&quot;:&quot;Forecasting stock market movement direction using sentiment analysis and support vector machine&quot;,&quot;author&quot;:[{&quot;family&quot;:&quot;Ren&quot;,&quot;given&quot;:&quot;Rui&quot;,&quot;parse-names&quot;:false,&quot;dropping-particle&quot;:&quot;&quot;,&quot;non-dropping-particle&quot;:&quot;&quot;},{&quot;family&quot;:&quot;Wu&quot;,&quot;given&quot;:&quot;Desheng Dash&quot;,&quot;parse-names&quot;:false,&quot;dropping-particle&quot;:&quot;&quot;,&quot;non-dropping-particle&quot;:&quot;&quot;},{&quot;family&quot;:&quot;Liu&quot;,&quot;given&quot;:&quot;Tianxiang&quot;,&quot;parse-names&quot;:false,&quot;dropping-particle&quot;:&quot;&quot;,&quot;non-dropping-particle&quot;:&quot;&quot;}],&quot;container-title&quot;:&quot;IEEE Systems Journal&quot;,&quot;DOI&quot;:&quot;10.1109/JSYST.2018.2794462&quot;,&quot;ISSN&quot;:&quot;19379234&quot;,&quot;issued&quot;:{&quot;date-parts&quot;:[[2019,3,1]]},&quot;page&quot;:&quot;760-770&quot;,&quot;abstract&quot;:&quot;Investor sentiment plays an important role on the stock market. User-generated textual content on the Internet provides a precious source to reflect investor psychology and predicts stock prices as a complement to stock market data. This paper integrates sentiment analysis into a machine learning method based on support vector machine. Furthermore, we take the day-of-week effect into consideration and construct more reliable and realistic sentiment indexes. Empirical results illustrate that the accuracy of forecasting the movement direction of the SSE 50 Index can be as high as 89.93% with a rise of 18.6% after introducing sentiment variables. And, meanwhile, our model helps investors make wiser decisions. These findings also imply that sentiment probably contains precious information about the asset fundamental values and can be regarded as one of the leading indicators of the stock market.&quot;,&quot;publisher&quot;:&quot;Institute of Electrical and Electronics Engineers Inc.&quot;,&quot;issue&quot;:&quot;1&quot;,&quot;volume&quot;:&quot;13&quot;,&quot;container-title-short&quot;:&quot;&quot;},&quot;isTemporary&quot;:false}]},{&quot;citationID&quot;:&quot;MENDELEY_CITATION_ccf610ab-e93c-454f-ba9e-0461b952cac2&quot;,&quot;properties&quot;:{&quot;noteIndex&quot;:0},&quot;isEdited&quot;:false,&quot;manualOverride&quot;:{&quot;isManuallyOverridden&quot;:true,&quot;citeprocText&quot;:&quot;(Zubair &amp;#38; Cios, 2015)&quot;,&quot;manualOverrideText&quot;:&quot;Zubair &amp; Cios (2015)&quot;},&quot;citationTag&quot;:&quot;MENDELEY_CITATION_v3_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&quot;,&quot;citationItems&quot;:[{&quot;id&quot;:&quot;5fff6992-14e4-338f-acbf-53542a52eb8c&quot;,&quot;itemData&quot;:{&quot;type&quot;:&quot;paper-conference&quot;,&quot;id&quot;:&quot;5fff6992-14e4-338f-acbf-53542a52eb8c&quot;,&quot;title&quot;:&quot;Extracting news sentiment and establishing its relationship with the S&amp;P 500 index&quot;,&quot;author&quot;:[{&quot;family&quot;:&quot;Zubair&quot;,&quot;given&quot;:&quot;Sahil&quot;,&quot;parse-names&quot;:false,&quot;dropping-particle&quot;:&quot;&quot;,&quot;non-dropping-particle&quot;:&quot;&quot;},{&quot;family&quot;:&quot;Cios&quot;,&quot;given&quot;:&quot;Krzysztof J.&quot;,&quot;parse-names&quot;:false,&quot;dropping-particle&quot;:&quot;&quot;,&quot;non-dropping-particle&quot;:&quot;&quot;}],&quot;container-title&quot;:&quot;Proceedings of the Annual Hawaii International Conference on System Sciences&quot;,&quot;DOI&quot;:&quot;10.1109/HICSS.2015.120&quot;,&quot;ISBN&quot;:&quot;9781479973675&quot;,&quot;ISSN&quot;:&quot;15301605&quot;,&quot;issued&quot;:{&quot;date-parts&quot;:[[2015,3,26]]},&quot;page&quot;:&quot;969-975&quot;,&quot;abstract&quot;:&quot;Sentiment analysis has been shown to be a useful tool for quantitative analysis in the world of finance. Researchers have shown that the sentiment picked up from the news media can be correlated with movement of the stock market. Here we use the Harvard General Inquirer to determine the sentiment present in Reuter's articles. After first generating positive and negative sentiment data we use the Kalman filter for smoothing. We then establish a correlation between the movement of the S&amp;P 500 and sentiment. The results indicate that correlations between the sentiment in the news and the S&amp;P index are strong for five of the seven years analyzed.&quot;,&quot;publisher&quot;:&quot;IEEE Computer Society&quot;,&quot;volume&quot;:&quot;2015-March&quot;,&quot;container-title-short&quot;:&quot;&quot;},&quot;isTemporary&quot;:false}]},{&quot;citationID&quot;:&quot;MENDELEY_CITATION_de705d5c-c247-446b-894a-5220223310d6&quot;,&quot;properties&quot;:{&quot;noteIndex&quot;:0},&quot;isEdited&quot;:false,&quot;manualOverride&quot;:{&quot;isManuallyOverridden&quot;:true,&quot;citeprocText&quot;:&quot;(Kinyua et al., 2021)&quot;,&quot;manualOverrideText&quot;:&quot;Kinyua et al., (2021) &quot;},&quot;citationTag&quot;:&quot;MENDELEY_CITATION_v3_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&quot;,&quot;citationItems&quot;:[{&quot;id&quot;:&quot;d4617972-99c3-30b7-8859-84cd06719eae&quot;,&quot;itemData&quot;:{&quot;type&quot;:&quot;article-journal&quot;,&quot;id&quot;:&quot;d4617972-99c3-30b7-8859-84cd06719eae&quot;,&quot;title&quot;:&quot;An analysis of the impact of President Trump’s tweets on the DJIA and S&amp;P 500 using machine learning and sentiment analysis&quot;,&quot;author&quot;:[{&quot;family&quot;:&quot;Kinyua&quot;,&quot;given&quot;:&quot;Johnson&quot;,&quot;parse-names&quot;:false,&quot;dropping-particle&quot;:&quot;&quot;,&quot;non-dropping-particle&quot;:&quot;&quot;},{&quot;family&quot;:&quot;Mutigwe&quot;,&quot;given&quot;:&quot;Charles&quot;,&quot;parse-names&quot;:false,&quot;dropping-particle&quot;:&quot;&quot;,&quot;non-dropping-particle&quot;:&quot;&quot;},{&quot;family&quot;:&quot;Cushing&quot;,&quot;given&quot;:&quot;Daniel&quot;,&quot;parse-names&quot;:false,&quot;dropping-particle&quot;:&quot;&quot;,&quot;non-dropping-particle&quot;:&quot;&quot;},{&quot;family&quot;:&quot;Poggi&quot;,&quot;given&quot;:&quot;Michael&quot;,&quot;parse-names&quot;:false,&quot;dropping-particle&quot;:&quot;&quot;,&quot;non-dropping-particle&quot;:&quot;&quot;}],&quot;container-title&quot;:&quot;Journal of Behavioural and Experimental Finance&quot;,&quot;DOI&quot;:&quot;10.1016/j.jbef.2020.100447&quot;,&quot;issued&quot;:{&quot;date-parts&quot;:[[2021]]},&quot;container-title-short&quot;:&quot;&quot;},&quot;isTemporary&quot;:false}]},{&quot;citationID&quot;:&quot;MENDELEY_CITATION_cb97ee4f-4f25-4b82-bdee-ca190afdcc43&quot;,&quot;properties&quot;:{&quot;noteIndex&quot;:0},&quot;isEdited&quot;:false,&quot;manualOverride&quot;:{&quot;isManuallyOverridden&quot;:true,&quot;citeprocText&quot;:&quot;(Khedr, Salama &amp;#38; Yaseen, 2017)&quot;,&quot;manualOverrideText&quot;:&quot;Khedr, Salama &amp; Yaseen (2017)&quot;},&quot;citationTag&quot;:&quot;MENDELEY_CITATION_v3_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&quot;,&quot;citationItems&quot;:[{&quot;id&quot;:&quot;b48bf275-ad03-35ec-b640-515debf7702c&quot;,&quot;itemData&quot;:{&quot;type&quot;:&quot;article-journal&quot;,&quot;id&quot;:&quot;b48bf275-ad03-35ec-b640-515debf7702c&quot;,&quot;title&quot;:&quot;Predicting stock market behavior using data mining technique and news sentiment analysis&quot;,&quot;author&quot;:[{&quot;family&quot;:&quot;Khedr&quot;,&quot;given&quot;:&quot;Ayman E.&quot;,&quot;parse-names&quot;:false,&quot;dropping-particle&quot;:&quot;&quot;,&quot;non-dropping-particle&quot;:&quot;&quot;},{&quot;family&quot;:&quot;Salama&quot;,&quot;given&quot;:&quot;S. E.&quot;,&quot;parse-names&quot;:false,&quot;dropping-particle&quot;:&quot;&quot;,&quot;non-dropping-particle&quot;:&quot;&quot;},{&quot;family&quot;:&quot;Yaseen&quot;,&quot;given&quot;:&quot;Nagwa&quot;,&quot;parse-names&quot;:false,&quot;dropping-particle&quot;:&quot;&quot;,&quot;non-dropping-particle&quot;:&quot;&quot;}],&quot;container-title&quot;:&quot;International Journal of Intelligent Systems and Applications&quot;,&quot;DOI&quot;:&quot;10.5815/ijisa.2017.07.03&quot;,&quot;ISSN&quot;:&quot;20749058&quot;,&quot;issued&quot;:{&quot;date-parts&quot;:[[2017,7,1]]},&quot;page&quot;:&quot;22-30&quot;,&quot;abstract&quot;:&quot;Stock market prediction has become an attractive investigation topic due to its important role in economy and beneficial offers. There is an imminent need to uncover the stock market future behavior in order to avoid investment risks. The large amount of data generated by the stock market is considered a treasure of knowledge for investors. This study aims at constructing an effective model to predict stock market future trends with small error ratio and improve the accuracy of prediction. This prediction model is based on sentiment analysis of financial news and historical stock market prices. This model provides better accuracy results than all previous studies by considering multiple types of news related to market and company with historical stock prices. A dataset containing stock prices from three companies is used. The first step is to analyze news sentiment to get the text polarity using naïve Bayes algorithm. This step achieved prediction accuracy results ranging from 72.73% to 86.21%. The second step combines news polarities and historical stock prices together to predict future stock prices. This improved the prediction accuracy up to 89.80%.&quot;,&quot;publisher&quot;:&quot;Modern Education and Computer Science Press&quot;,&quot;issue&quot;:&quot;7&quot;,&quot;volume&quot;:&quot;9&quot;,&quot;container-title-short&quot;:&quot;&quot;},&quot;isTemporary&quot;:false}]},{&quot;citationID&quot;:&quot;MENDELEY_CITATION_d1556222-954a-4f9a-bb02-4762964ef5c1&quot;,&quot;properties&quot;:{&quot;noteIndex&quot;:0},&quot;isEdited&quot;:false,&quot;manualOverride&quot;:{&quot;isManuallyOverridden&quot;:true,&quot;citeprocText&quot;:&quot;(Purevdagva et al., 2020)&quot;,&quot;manualOverrideText&quot;:&quot;Purevdagva et al. (2020)&quot;},&quot;citationTag&quot;:&quot;MENDELEY_CITATION_v3_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&quot;,&quot;citationItems&quot;:[{&quot;id&quot;:&quot;a16a5632-e04e-3f1f-994d-73fc5d4151ce&quot;,&quot;itemData&quot;:{&quot;type&quot;:&quot;article-journal&quot;,&quot;id&quot;:&quot;a16a5632-e04e-3f1f-994d-73fc5d4151ce&quot;,&quot;title&quot;:&quot;A machine-learning based framework for detection of fake political speech&quot;,&quot;author&quot;:[{&quot;family&quot;:&quot;Purevdagva&quot;,&quot;given&quot;:&quot;C&quot;,&quot;parse-names&quot;:false,&quot;dropping-particle&quot;:&quot;&quot;,&quot;non-dropping-particle&quot;:&quot;&quot;},{&quot;family&quot;:&quot;Zhao&quot;,&quot;given&quot;:&quot;R&quot;,&quot;parse-names&quot;:false,&quot;dropping-particle&quot;:&quot;&quot;,&quot;non-dropping-particle&quot;:&quot;&quot;},{&quot;family&quot;:&quot;Huang&quot;,&quot;given&quot;:&quot;P&quot;,&quot;parse-names&quot;:false,&quot;dropping-particle&quot;:&quot;&quot;,&quot;non-dropping-particle&quot;:&quot;&quot;},{&quot;family&quot;:&quot;Mahoney&quot;,&quot;given&quot;:&quot;W&quot;,&quot;parse-names&quot;:false,&quot;dropping-particle&quot;:&quot;&quot;,&quot;non-dropping-particle&quot;:&quot;&quot;}],&quot;container-title&quot;:&quot;IEEE 14th International Conference on Big Data Science and Engineering&quot;,&quot;DOI&quot;:&quot;10.1109/BigDataSE50710.2020.00019&quot;,&quot;issued&quot;:{&quot;date-parts&quot;:[[2020]]},&quot;container-title-short&quot;:&quot;&quot;},&quot;isTemporary&quot;:false}]},{&quot;citationID&quot;:&quot;MENDELEY_CITATION_6829d0a9-bfc4-4efe-9d66-289c033b3ab5&quot;,&quot;properties&quot;:{&quot;noteIndex&quot;:0},&quot;isEdited&quot;:false,&quot;manualOverride&quot;:{&quot;isManuallyOverridden&quot;:true,&quot;citeprocText&quot;:&quot;(Dilai, Onukevych &amp;#38; Dilay, 2018)&quot;,&quot;manualOverrideText&quot;:&quot;Dilai, Onukevych &amp; Dilay, (2018) &quot;},&quot;citationTag&quot;:&quot;MENDELEY_CITATION_v3_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&quot;,&quot;citationItems&quot;:[{&quot;id&quot;:&quot;3cf80273-62fe-31f4-8bc1-4d2c9afedcd8&quot;,&quot;itemData&quot;:{&quot;type&quot;:&quot;paper-conference&quot;,&quot;id&quot;:&quot;3cf80273-62fe-31f4-8bc1-4d2c9afedcd8&quot;,&quot;title&quot;:&quot;Sentiment Analysis of the US and Ukrainian Presidential Speeches&quot;,&quot;author&quot;:[{&quot;family&quot;:&quot;Dilai&quot;,&quot;given&quot;:&quot;Marianna&quot;,&quot;parse-names&quot;:false,&quot;dropping-particle&quot;:&quot;&quot;,&quot;non-dropping-particle&quot;:&quot;&quot;},{&quot;family&quot;:&quot;Onukevych&quot;,&quot;given&quot;:&quot;Yuliya&quot;,&quot;parse-names&quot;:false,&quot;dropping-particle&quot;:&quot;&quot;,&quot;non-dropping-particle&quot;:&quot;&quot;},{&quot;family&quot;:&quot;Dilay&quot;,&quot;given&quot;:&quot;Iryna&quot;,&quot;parse-names&quot;:false,&quot;dropping-particle&quot;:&quot;&quot;,&quot;non-dropping-particle&quot;:&quot;&quot;}],&quot;container-title&quot;:&quot;Computational linguistics and intelligent systems (2)&quot;,&quot;DOI&quot;:&quot;http://ena.lp.edu.ua:8080/handle/ntb/42572&quot;,&quot;ISSN&quot;:&quot;2523-4013&quot;,&quot;URL&quot;:&quot;http://colins.in.ua,online&quot;,&quot;issued&quot;:{&quot;date-parts&quot;:[[2018,6,25]]},&quot;publisher-place&quot;:&quot;Lviv, Ukraine&quot;,&quot;page&quot;:&quot;60-70&quot;,&quot;abstract&quot;:&quot;The paper presents the results of the sentiment analysis of the US and Ukrainian presidential speeches. By means of SentiStrength and UAM Corpus Tool programs, we attempt to extract opinions and sentiments in the speeches of Donald Trump and Petro Poroshenko. The main contribution of this study is the adaptation of the SentiStrength program to the Ukrainian language by compiling a political domain glossary of the Ukrainian emotion-bearing words. Furthermore, we compare lexical means of sentiment expression in the analyzed texts.&quot;,&quot;publisher&quot;:&quot;Lviv Polytechnic National University&quot;,&quot;volume&quot;:&quot;II: Workshop. Lviv&quot;,&quot;container-title-short&quot;:&quot;&quot;},&quot;isTemporary&quot;:false}]},{&quot;citationID&quot;:&quot;MENDELEY_CITATION_d1d5c824-1df9-4bec-b0dd-699d3b9d678f&quot;,&quot;properties&quot;:{&quot;noteIndex&quot;:0},&quot;isEdited&quot;:false,&quot;manualOverride&quot;:{&quot;isManuallyOverridden&quot;:true,&quot;citeprocText&quot;:&quot;(Ren, Wu &amp;#38; Liu, 2019)&quot;,&quot;manualOverrideText&quot;:&quot;Ren, Wu &amp; Liu (2019)&quot;},&quot;citationTag&quot;:&quot;MENDELEY_CITATION_v3_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&quot;,&quot;citationItems&quot;:[{&quot;id&quot;:&quot;b93cdae2-3d04-37d1-8306-1b34723764b3&quot;,&quot;itemData&quot;:{&quot;type&quot;:&quot;article-journal&quot;,&quot;id&quot;:&quot;b93cdae2-3d04-37d1-8306-1b34723764b3&quot;,&quot;title&quot;:&quot;Forecasting stock market movement direction using sentiment analysis and support vector machine&quot;,&quot;author&quot;:[{&quot;family&quot;:&quot;Ren&quot;,&quot;given&quot;:&quot;Rui&quot;,&quot;parse-names&quot;:false,&quot;dropping-particle&quot;:&quot;&quot;,&quot;non-dropping-particle&quot;:&quot;&quot;},{&quot;family&quot;:&quot;Wu&quot;,&quot;given&quot;:&quot;Desheng Dash&quot;,&quot;parse-names&quot;:false,&quot;dropping-particle&quot;:&quot;&quot;,&quot;non-dropping-particle&quot;:&quot;&quot;},{&quot;family&quot;:&quot;Liu&quot;,&quot;given&quot;:&quot;Tianxiang&quot;,&quot;parse-names&quot;:false,&quot;dropping-particle&quot;:&quot;&quot;,&quot;non-dropping-particle&quot;:&quot;&quot;}],&quot;container-title&quot;:&quot;IEEE Systems Journal&quot;,&quot;DOI&quot;:&quot;10.1109/JSYST.2018.2794462&quot;,&quot;ISSN&quot;:&quot;19379234&quot;,&quot;issued&quot;:{&quot;date-parts&quot;:[[2019,3,1]]},&quot;page&quot;:&quot;760-770&quot;,&quot;abstract&quot;:&quot;Investor sentiment plays an important role on the stock market. User-generated textual content on the Internet provides a precious source to reflect investor psychology and predicts stock prices as a complement to stock market data. This paper integrates sentiment analysis into a machine learning method based on support vector machine. Furthermore, we take the day-of-week effect into consideration and construct more reliable and realistic sentiment indexes. Empirical results illustrate that the accuracy of forecasting the movement direction of the SSE 50 Index can be as high as 89.93% with a rise of 18.6% after introducing sentiment variables. And, meanwhile, our model helps investors make wiser decisions. These findings also imply that sentiment probably contains precious information about the asset fundamental values and can be regarded as one of the leading indicators of the stock market.&quot;,&quot;publisher&quot;:&quot;Institute of Electrical and Electronics Engineers Inc.&quot;,&quot;issue&quot;:&quot;1&quot;,&quot;volume&quot;:&quot;13&quot;,&quot;container-title-short&quot;:&quot;&quot;},&quot;isTemporary&quot;:false}]},{&quot;citationID&quot;:&quot;MENDELEY_CITATION_a1c1a899-cb31-47bf-914f-91f66e025fa7&quot;,&quot;properties&quot;:{&quot;noteIndex&quot;:0},&quot;isEdited&quot;:false,&quot;manualOverride&quot;:{&quot;isManuallyOverridden&quot;:true,&quot;citeprocText&quot;:&quot;(Kinyua et al., 2021)&quot;,&quot;manualOverrideText&quot;:&quot;Kinyua et al. (2021) &quot;},&quot;citationTag&quot;:&quot;MENDELEY_CITATION_v3_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&quot;,&quot;citationItems&quot;:[{&quot;id&quot;:&quot;d4617972-99c3-30b7-8859-84cd06719eae&quot;,&quot;itemData&quot;:{&quot;type&quot;:&quot;article-journal&quot;,&quot;id&quot;:&quot;d4617972-99c3-30b7-8859-84cd06719eae&quot;,&quot;title&quot;:&quot;An analysis of the impact of President Trump’s tweets on the DJIA and S&amp;P 500 using machine learning and sentiment analysis&quot;,&quot;author&quot;:[{&quot;family&quot;:&quot;Kinyua&quot;,&quot;given&quot;:&quot;Johnson&quot;,&quot;parse-names&quot;:false,&quot;dropping-particle&quot;:&quot;&quot;,&quot;non-dropping-particle&quot;:&quot;&quot;},{&quot;family&quot;:&quot;Mutigwe&quot;,&quot;given&quot;:&quot;Charles&quot;,&quot;parse-names&quot;:false,&quot;dropping-particle&quot;:&quot;&quot;,&quot;non-dropping-particle&quot;:&quot;&quot;},{&quot;family&quot;:&quot;Cushing&quot;,&quot;given&quot;:&quot;Daniel&quot;,&quot;parse-names&quot;:false,&quot;dropping-particle&quot;:&quot;&quot;,&quot;non-dropping-particle&quot;:&quot;&quot;},{&quot;family&quot;:&quot;Poggi&quot;,&quot;given&quot;:&quot;Michael&quot;,&quot;parse-names&quot;:false,&quot;dropping-particle&quot;:&quot;&quot;,&quot;non-dropping-particle&quot;:&quot;&quot;}],&quot;container-title&quot;:&quot;Journal of Behavioural and Experimental Finance&quot;,&quot;DOI&quot;:&quot;10.1016/j.jbef.2020.100447&quot;,&quot;issued&quot;:{&quot;date-parts&quot;:[[2021]]},&quot;container-title-short&quot;:&quot;&quot;},&quot;isTemporary&quot;:false}]},{&quot;citationID&quot;:&quot;MENDELEY_CITATION_d8bd06ac-4b71-4161-82d7-853f6b403744&quot;,&quot;properties&quot;:{&quot;noteIndex&quot;:0},&quot;isEdited&quot;:false,&quot;manualOverride&quot;:{&quot;isManuallyOverridden&quot;:true,&quot;citeprocText&quot;:&quot;(Khedr, Salama &amp;#38; Yaseen, 2017)&quot;,&quot;manualOverrideText&quot;:&quot;Khedr, Salama &amp; Yaseen (2017)&quot;},&quot;citationTag&quot;:&quot;MENDELEY_CITATION_v3_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&quot;,&quot;citationItems&quot;:[{&quot;id&quot;:&quot;b48bf275-ad03-35ec-b640-515debf7702c&quot;,&quot;itemData&quot;:{&quot;type&quot;:&quot;article-journal&quot;,&quot;id&quot;:&quot;b48bf275-ad03-35ec-b640-515debf7702c&quot;,&quot;title&quot;:&quot;Predicting stock market behavior using data mining technique and news sentiment analysis&quot;,&quot;author&quot;:[{&quot;family&quot;:&quot;Khedr&quot;,&quot;given&quot;:&quot;Ayman E.&quot;,&quot;parse-names&quot;:false,&quot;dropping-particle&quot;:&quot;&quot;,&quot;non-dropping-particle&quot;:&quot;&quot;},{&quot;family&quot;:&quot;Salama&quot;,&quot;given&quot;:&quot;S. E.&quot;,&quot;parse-names&quot;:false,&quot;dropping-particle&quot;:&quot;&quot;,&quot;non-dropping-particle&quot;:&quot;&quot;},{&quot;family&quot;:&quot;Yaseen&quot;,&quot;given&quot;:&quot;Nagwa&quot;,&quot;parse-names&quot;:false,&quot;dropping-particle&quot;:&quot;&quot;,&quot;non-dropping-particle&quot;:&quot;&quot;}],&quot;container-title&quot;:&quot;International Journal of Intelligent Systems and Applications&quot;,&quot;DOI&quot;:&quot;10.5815/ijisa.2017.07.03&quot;,&quot;ISSN&quot;:&quot;20749058&quot;,&quot;issued&quot;:{&quot;date-parts&quot;:[[2017,7,1]]},&quot;page&quot;:&quot;22-30&quot;,&quot;abstract&quot;:&quot;Stock market prediction has become an attractive investigation topic due to its important role in economy and beneficial offers. There is an imminent need to uncover the stock market future behavior in order to avoid investment risks. The large amount of data generated by the stock market is considered a treasure of knowledge for investors. This study aims at constructing an effective model to predict stock market future trends with small error ratio and improve the accuracy of prediction. This prediction model is based on sentiment analysis of financial news and historical stock market prices. This model provides better accuracy results than all previous studies by considering multiple types of news related to market and company with historical stock prices. A dataset containing stock prices from three companies is used. The first step is to analyze news sentiment to get the text polarity using naïve Bayes algorithm. This step achieved prediction accuracy results ranging from 72.73% to 86.21%. The second step combines news polarities and historical stock prices together to predict future stock prices. This improved the prediction accuracy up to 89.80%.&quot;,&quot;publisher&quot;:&quot;Modern Education and Computer Science Press&quot;,&quot;issue&quot;:&quot;7&quot;,&quot;volume&quot;:&quot;9&quot;,&quot;container-title-short&quot;:&quot;&quot;},&quot;isTemporary&quot;:false}]},{&quot;citationID&quot;:&quot;MENDELEY_CITATION_c43504b2-e497-4ba1-b0f4-d90ae6b44d84&quot;,&quot;properties&quot;:{&quot;noteIndex&quot;:0},&quot;isEdited&quot;:false,&quot;manualOverride&quot;:{&quot;isManuallyOverridden&quot;:true,&quot;citeprocText&quot;:&quot;(Jiao &amp;#38; Jakubowicz, 2017)&quot;,&quot;manualOverrideText&quot;:&quot;Jiao &amp; Jakubowicz (2017)&quot;},&quot;citationTag&quot;:&quot;MENDELEY_CITATION_v3_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&quot;,&quot;citationItems&quot;:[{&quot;id&quot;:&quot;1b1bab87-19a9-3459-9ef7-e6f6601908e6&quot;,&quot;itemData&quot;:{&quot;type&quot;:&quot;book&quot;,&quot;id&quot;:&quot;1b1bab87-19a9-3459-9ef7-e6f6601908e6&quot;,&quot;title&quot;:&quot;Predicting Stock Movement Direction with Machine Learning:\nan Extensive Study on S&amp;P 500 Stocks&quot;,&quot;author&quot;:[{&quot;family&quot;:&quot;Jiao&quot;,&quot;given&quot;:&quot;Yang&quot;,&quot;parse-names&quot;:false,&quot;dropping-particle&quot;:&quot;&quot;,&quot;non-dropping-particle&quot;:&quot;&quot;},{&quot;family&quot;:&quot;Jakubowicz&quot;,&quot;given&quot;:&quot;Jeremie&quot;,&quot;parse-names&quot;:false,&quot;dropping-particle&quot;:&quot;&quot;,&quot;non-dropping-particle&quot;:&quot;&quot;}],&quot;ISBN&quot;:&quot;9781538627150&quot;,&quot;issued&quot;:{&quot;date-parts&quot;:[[2017]]},&quot;abstract&quot;:&quot;Scholarly &amp; Professional \&quot;IEEE Catalog Number: CFP17BGD-USB\&quot;--PDF copyright page. We solicit high quality original research papers (and significant work in progress papers) in any aspect of Big Data with emphasis on 5Vs (Volume, Velocity, Variety, Value and Veracity), including the Big Data challenges in scientific and engineering, social, sensor IoT IoE, and multimedia (audio, video, image, etc ) big data systems and applications.&quot;,&quot;publisher&quot;:&quot;Institute of Electrical and Electronics Engineers&quot;,&quot;container-title-short&quot;:&quot;&quot;},&quot;isTemporary&quot;:false}]},{&quot;citationID&quot;:&quot;MENDELEY_CITATION_48163ccc-f308-4867-91bf-2ef868f71201&quot;,&quot;properties&quot;:{&quot;noteIndex&quot;:0},&quot;isEdited&quot;:false,&quot;manualOverride&quot;:{&quot;isManuallyOverridden&quot;:true,&quot;citeprocText&quot;:&quot;(Liu et al., 2016)&quot;,&quot;manualOverrideText&quot;:&quot;Liu et al. (2016)&quot;},&quot;citationTag&quot;:&quot;MENDELEY_CITATION_v3_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&quot;,&quot;citationItems&quot;:[{&quot;id&quot;:&quot;90bbb238-4fd1-3704-ae73-950a82a7a5cd&quot;,&quot;itemData&quot;:{&quot;type&quot;:&quot;article-journal&quot;,&quot;id&quot;:&quot;90bbb238-4fd1-3704-ae73-950a82a7a5cd&quot;,&quot;title&quot;:&quot;Forecasting S&amp;P 500 Stock Index Using Statistical Learning Models&quot;,&quot;author&quot;:[{&quot;family&quot;:&quot;Liu&quot;,&quot;given&quot;:&quot;Chongda&quot;,&quot;parse-names&quot;:false,&quot;dropping-particle&quot;:&quot;&quot;,&quot;non-dropping-particle&quot;:&quot;&quot;},{&quot;family&quot;:&quot;Wang&quot;,&quot;given&quot;:&quot;Jihua&quot;,&quot;parse-names&quot;:false,&quot;dropping-particle&quot;:&quot;&quot;,&quot;non-dropping-particle&quot;:&quot;&quot;},{&quot;family&quot;:&quot;Xiao&quot;,&quot;given&quot;:&quot;Di&quot;,&quot;parse-names&quot;:false,&quot;dropping-particle&quot;:&quot;&quot;,&quot;non-dropping-particle&quot;:&quot;&quot;},{&quot;family&quot;:&quot;Liang&quot;,&quot;given&quot;:&quot;Qi&quot;,&quot;parse-names&quot;:false,&quot;dropping-particle&quot;:&quot;&quot;,&quot;non-dropping-particle&quot;:&quot;&quot;}],&quot;container-title&quot;:&quot;Open Journal of Statistics&quot;,&quot;DOI&quot;:&quot;10.4236/ojs.2016.66086&quot;,&quot;ISSN&quot;:&quot;2161-718X&quot;,&quot;issued&quot;:{&quot;date-parts&quot;:[[2016]]},&quot;page&quot;:&quot;1067-1075&quot;,&quot;abstract&quot;:&quot;Forecasting the movement of stock market is a long-time attractive topic. This paper implements different statistical learning models to predict the movement of S&amp;P 500 index. The S&amp;P 500 index is influenced by other important financial indexes across the world such as commodity price and financial technical indicators. This paper systematically investigated four supervised learning models, including Logistic Regression, Gaussian Discriminant Analysis (GDA), Naive Bayes and Support Vector Machine (SVM) in the forecast of S&amp;P 500 index. After several experiments of optimization in features and models, especially the SVM kernel selection and feature selection for different models, this paper concludes that a SVM model with a Radial Basis Function (RBF) kernel can achieve an accuracy rate of 62.51% for the future market trend of the S&amp;P 500 index.&quot;,&quot;publisher&quot;:&quot;Scientific Research Publishing, Inc,&quot;,&quot;issue&quot;:&quot;06&quot;,&quot;volume&quot;:&quot;06&quot;,&quot;container-title-short&quot;:&quot;&quot;},&quot;isTemporary&quot;:false}]},{&quot;citationID&quot;:&quot;MENDELEY_CITATION_8abed011-b691-40c0-8f98-95c0d16bee2e&quot;,&quot;properties&quot;:{&quot;noteIndex&quot;:0},&quot;isEdited&quot;:false,&quot;manualOverride&quot;:{&quot;isManuallyOverridden&quot;:false,&quot;citeprocText&quot;:&quot;(Ren, Wu &amp;#38; Liu, 2019)&quot;,&quot;manualOverrideText&quot;:&quot;&quot;},&quot;citationTag&quot;:&quot;MENDELEY_CITATION_v3_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&quot;,&quot;citationItems&quot;:[{&quot;id&quot;:&quot;b93cdae2-3d04-37d1-8306-1b34723764b3&quot;,&quot;itemData&quot;:{&quot;type&quot;:&quot;article-journal&quot;,&quot;id&quot;:&quot;b93cdae2-3d04-37d1-8306-1b34723764b3&quot;,&quot;title&quot;:&quot;Forecasting stock market movement direction using sentiment analysis and support vector machine&quot;,&quot;author&quot;:[{&quot;family&quot;:&quot;Ren&quot;,&quot;given&quot;:&quot;Rui&quot;,&quot;parse-names&quot;:false,&quot;dropping-particle&quot;:&quot;&quot;,&quot;non-dropping-particle&quot;:&quot;&quot;},{&quot;family&quot;:&quot;Wu&quot;,&quot;given&quot;:&quot;Desheng Dash&quot;,&quot;parse-names&quot;:false,&quot;dropping-particle&quot;:&quot;&quot;,&quot;non-dropping-particle&quot;:&quot;&quot;},{&quot;family&quot;:&quot;Liu&quot;,&quot;given&quot;:&quot;Tianxiang&quot;,&quot;parse-names&quot;:false,&quot;dropping-particle&quot;:&quot;&quot;,&quot;non-dropping-particle&quot;:&quot;&quot;}],&quot;container-title&quot;:&quot;IEEE Systems Journal&quot;,&quot;DOI&quot;:&quot;10.1109/JSYST.2018.2794462&quot;,&quot;ISSN&quot;:&quot;19379234&quot;,&quot;issued&quot;:{&quot;date-parts&quot;:[[2019,3,1]]},&quot;page&quot;:&quot;760-770&quot;,&quot;abstract&quot;:&quot;Investor sentiment plays an important role on the stock market. User-generated textual content on the Internet provides a precious source to reflect investor psychology and predicts stock prices as a complement to stock market data. This paper integrates sentiment analysis into a machine learning method based on support vector machine. Furthermore, we take the day-of-week effect into consideration and construct more reliable and realistic sentiment indexes. Empirical results illustrate that the accuracy of forecasting the movement direction of the SSE 50 Index can be as high as 89.93% with a rise of 18.6% after introducing sentiment variables. And, meanwhile, our model helps investors make wiser decisions. These findings also imply that sentiment probably contains precious information about the asset fundamental values and can be regarded as one of the leading indicators of the stock market.&quot;,&quot;publisher&quot;:&quot;Institute of Electrical and Electronics Engineers Inc.&quot;,&quot;issue&quot;:&quot;1&quot;,&quot;volume&quot;:&quot;13&quot;,&quot;container-title-short&quot;:&quot;&quot;},&quot;isTemporary&quot;:false}]},{&quot;citationID&quot;:&quot;MENDELEY_CITATION_3bd9607d-f5c7-41f5-92b1-90adeac95864&quot;,&quot;properties&quot;:{&quot;noteIndex&quot;:0},&quot;isEdited&quot;:false,&quot;manualOverride&quot;:{&quot;isManuallyOverridden&quot;:false,&quot;citeprocText&quot;:&quot;(Zubair &amp;#38; Cios, 2015)&quot;,&quot;manualOverrideText&quot;:&quot;&quot;},&quot;citationTag&quot;:&quot;MENDELEY_CITATION_v3_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&quot;,&quot;citationItems&quot;:[{&quot;id&quot;:&quot;5fff6992-14e4-338f-acbf-53542a52eb8c&quot;,&quot;itemData&quot;:{&quot;type&quot;:&quot;paper-conference&quot;,&quot;id&quot;:&quot;5fff6992-14e4-338f-acbf-53542a52eb8c&quot;,&quot;title&quot;:&quot;Extracting news sentiment and establishing its relationship with the S&amp;P 500 index&quot;,&quot;author&quot;:[{&quot;family&quot;:&quot;Zubair&quot;,&quot;given&quot;:&quot;Sahil&quot;,&quot;parse-names&quot;:false,&quot;dropping-particle&quot;:&quot;&quot;,&quot;non-dropping-particle&quot;:&quot;&quot;},{&quot;family&quot;:&quot;Cios&quot;,&quot;given&quot;:&quot;Krzysztof J.&quot;,&quot;parse-names&quot;:false,&quot;dropping-particle&quot;:&quot;&quot;,&quot;non-dropping-particle&quot;:&quot;&quot;}],&quot;container-title&quot;:&quot;Proceedings of the Annual Hawaii International Conference on System Sciences&quot;,&quot;DOI&quot;:&quot;10.1109/HICSS.2015.120&quot;,&quot;ISBN&quot;:&quot;9781479973675&quot;,&quot;ISSN&quot;:&quot;15301605&quot;,&quot;issued&quot;:{&quot;date-parts&quot;:[[2015,3,26]]},&quot;page&quot;:&quot;969-975&quot;,&quot;abstract&quot;:&quot;Sentiment analysis has been shown to be a useful tool for quantitative analysis in the world of finance. Researchers have shown that the sentiment picked up from the news media can be correlated with movement of the stock market. Here we use the Harvard General Inquirer to determine the sentiment present in Reuter's articles. After first generating positive and negative sentiment data we use the Kalman filter for smoothing. We then establish a correlation between the movement of the S&amp;P 500 and sentiment. The results indicate that correlations between the sentiment in the news and the S&amp;P index are strong for five of the seven years analyzed.&quot;,&quot;publisher&quot;:&quot;IEEE Computer Society&quot;,&quot;volume&quot;:&quot;2015-March&quot;,&quot;container-title-short&quot;:&quot;&quot;},&quot;isTemporary&quot;:false}]},{&quot;citationID&quot;:&quot;MENDELEY_CITATION_fc410cc2-711c-4b4b-a104-05c7221c3d33&quot;,&quot;properties&quot;:{&quot;noteIndex&quot;:0},&quot;isEdited&quot;:false,&quot;manualOverride&quot;:{&quot;isManuallyOverridden&quot;:false,&quot;citeprocText&quot;:&quot;(Kinyua et al., 2021)&quot;,&quot;manualOverrideText&quot;:&quot;&quot;},&quot;citationTag&quot;:&quot;MENDELEY_CITATION_v3_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&quot;,&quot;citationItems&quot;:[{&quot;id&quot;:&quot;d4617972-99c3-30b7-8859-84cd06719eae&quot;,&quot;itemData&quot;:{&quot;type&quot;:&quot;article-journal&quot;,&quot;id&quot;:&quot;d4617972-99c3-30b7-8859-84cd06719eae&quot;,&quot;title&quot;:&quot;An analysis of the impact of President Trump’s tweets on the DJIA and S&amp;P 500 using machine learning and sentiment analysis&quot;,&quot;author&quot;:[{&quot;family&quot;:&quot;Kinyua&quot;,&quot;given&quot;:&quot;Johnson&quot;,&quot;parse-names&quot;:false,&quot;dropping-particle&quot;:&quot;&quot;,&quot;non-dropping-particle&quot;:&quot;&quot;},{&quot;family&quot;:&quot;Mutigwe&quot;,&quot;given&quot;:&quot;Charles&quot;,&quot;parse-names&quot;:false,&quot;dropping-particle&quot;:&quot;&quot;,&quot;non-dropping-particle&quot;:&quot;&quot;},{&quot;family&quot;:&quot;Cushing&quot;,&quot;given&quot;:&quot;Daniel&quot;,&quot;parse-names&quot;:false,&quot;dropping-particle&quot;:&quot;&quot;,&quot;non-dropping-particle&quot;:&quot;&quot;},{&quot;family&quot;:&quot;Poggi&quot;,&quot;given&quot;:&quot;Michael&quot;,&quot;parse-names&quot;:false,&quot;dropping-particle&quot;:&quot;&quot;,&quot;non-dropping-particle&quot;:&quot;&quot;}],&quot;container-title&quot;:&quot;Journal of Behavioural and Experimental Finance&quot;,&quot;DOI&quot;:&quot;10.1016/j.jbef.2020.100447&quot;,&quot;issued&quot;:{&quot;date-parts&quot;:[[2021]]},&quot;container-title-short&quot;:&quot;&quot;},&quot;isTemporary&quot;:false}]},{&quot;citationID&quot;:&quot;MENDELEY_CITATION_decf33c7-851c-45ec-a9b8-de366e49b37d&quot;,&quot;properties&quot;:{&quot;noteIndex&quot;:0},&quot;isEdited&quot;:false,&quot;manualOverride&quot;:{&quot;isManuallyOverridden&quot;:false,&quot;citeprocText&quot;:&quot;(Khedr, Salama &amp;#38; Yaseen, 2017)&quot;,&quot;manualOverrideText&quot;:&quot;&quot;},&quot;citationTag&quot;:&quot;MENDELEY_CITATION_v3_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&quot;,&quot;citationItems&quot;:[{&quot;id&quot;:&quot;b48bf275-ad03-35ec-b640-515debf7702c&quot;,&quot;itemData&quot;:{&quot;type&quot;:&quot;article-journal&quot;,&quot;id&quot;:&quot;b48bf275-ad03-35ec-b640-515debf7702c&quot;,&quot;title&quot;:&quot;Predicting stock market behavior using data mining technique and news sentiment analysis&quot;,&quot;author&quot;:[{&quot;family&quot;:&quot;Khedr&quot;,&quot;given&quot;:&quot;Ayman E.&quot;,&quot;parse-names&quot;:false,&quot;dropping-particle&quot;:&quot;&quot;,&quot;non-dropping-particle&quot;:&quot;&quot;},{&quot;family&quot;:&quot;Salama&quot;,&quot;given&quot;:&quot;S. E.&quot;,&quot;parse-names&quot;:false,&quot;dropping-particle&quot;:&quot;&quot;,&quot;non-dropping-particle&quot;:&quot;&quot;},{&quot;family&quot;:&quot;Yaseen&quot;,&quot;given&quot;:&quot;Nagwa&quot;,&quot;parse-names&quot;:false,&quot;dropping-particle&quot;:&quot;&quot;,&quot;non-dropping-particle&quot;:&quot;&quot;}],&quot;container-title&quot;:&quot;International Journal of Intelligent Systems and Applications&quot;,&quot;DOI&quot;:&quot;10.5815/ijisa.2017.07.03&quot;,&quot;ISSN&quot;:&quot;20749058&quot;,&quot;issued&quot;:{&quot;date-parts&quot;:[[2017,7,1]]},&quot;page&quot;:&quot;22-30&quot;,&quot;abstract&quot;:&quot;Stock market prediction has become an attractive investigation topic due to its important role in economy and beneficial offers. There is an imminent need to uncover the stock market future behavior in order to avoid investment risks. The large amount of data generated by the stock market is considered a treasure of knowledge for investors. This study aims at constructing an effective model to predict stock market future trends with small error ratio and improve the accuracy of prediction. This prediction model is based on sentiment analysis of financial news and historical stock market prices. This model provides better accuracy results than all previous studies by considering multiple types of news related to market and company with historical stock prices. A dataset containing stock prices from three companies is used. The first step is to analyze news sentiment to get the text polarity using naïve Bayes algorithm. This step achieved prediction accuracy results ranging from 72.73% to 86.21%. The second step combines news polarities and historical stock prices together to predict future stock prices. This improved the prediction accuracy up to 89.80%.&quot;,&quot;publisher&quot;:&quot;Modern Education and Computer Science Press&quot;,&quot;issue&quot;:&quot;7&quot;,&quot;volume&quot;:&quot;9&quot;,&quot;container-title-short&quot;:&quot;&quot;},&quot;isTemporary&quot;:false}]},{&quot;citationID&quot;:&quot;MENDELEY_CITATION_eb64c1db-327e-4fc2-a446-6a396142c37a&quot;,&quot;properties&quot;:{&quot;noteIndex&quot;:0},&quot;isEdited&quot;:false,&quot;manualOverride&quot;:{&quot;isManuallyOverridden&quot;:true,&quot;citeprocText&quot;:&quot;(Jiao &amp;#38; Jakubowicz, 2017)&quot;,&quot;manualOverrideText&quot;:&quot;(Jiao &amp; Jakubowicz, 2017&quot;},&quot;citationTag&quot;:&quot;MENDELEY_CITATION_v3_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&quot;,&quot;citationItems&quot;:[{&quot;id&quot;:&quot;1b1bab87-19a9-3459-9ef7-e6f6601908e6&quot;,&quot;itemData&quot;:{&quot;type&quot;:&quot;book&quot;,&quot;id&quot;:&quot;1b1bab87-19a9-3459-9ef7-e6f6601908e6&quot;,&quot;title&quot;:&quot;Predicting Stock Movement Direction with Machine Learning:\nan Extensive Study on S&amp;P 500 Stocks&quot;,&quot;author&quot;:[{&quot;family&quot;:&quot;Jiao&quot;,&quot;given&quot;:&quot;Yang&quot;,&quot;parse-names&quot;:false,&quot;dropping-particle&quot;:&quot;&quot;,&quot;non-dropping-particle&quot;:&quot;&quot;},{&quot;family&quot;:&quot;Jakubowicz&quot;,&quot;given&quot;:&quot;Jeremie&quot;,&quot;parse-names&quot;:false,&quot;dropping-particle&quot;:&quot;&quot;,&quot;non-dropping-particle&quot;:&quot;&quot;}],&quot;ISBN&quot;:&quot;9781538627150&quot;,&quot;abstract&quot;:&quot;Scholarly &amp; Professional \&quot;IEEE Catalog Number: CFP17BGD-USB\&quot;--PDF copyright page. We solicit high quality original research papers (and significant work in progress papers) in any aspect of Big Data with emphasis on 5Vs (Volume, Velocity, Variety, Value and Veracity), including the Big Data challenges in scientific and engineering, social, sensor IoT IoE, and multimedia (audio, video, image, etc ) big data systems and applications.&quot;,&quot;publisher&quot;:&quot;Institute of Electrical and Electronics Engineers&quot;,&quot;container-title-short&quot;:&quot;&quot;},&quot;isTemporary&quot;:false}]},{&quot;citationID&quot;:&quot;MENDELEY_CITATION_5f8cb1ea-c0b1-4a42-a693-9a090b9d43a3&quot;,&quot;properties&quot;:{&quot;noteIndex&quot;:0},&quot;isEdited&quot;:false,&quot;manualOverride&quot;:{&quot;isManuallyOverridden&quot;:false,&quot;citeprocText&quot;:&quot;(Liu et al., 2016)&quot;,&quot;manualOverrideText&quot;:&quot;&quot;},&quot;citationTag&quot;:&quot;MENDELEY_CITATION_v3_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&quot;,&quot;citationItems&quot;:[{&quot;id&quot;:&quot;90bbb238-4fd1-3704-ae73-950a82a7a5cd&quot;,&quot;itemData&quot;:{&quot;type&quot;:&quot;article-journal&quot;,&quot;id&quot;:&quot;90bbb238-4fd1-3704-ae73-950a82a7a5cd&quot;,&quot;title&quot;:&quot;Forecasting S&amp;P 500 Stock Index Using Statistical Learning Models&quot;,&quot;author&quot;:[{&quot;family&quot;:&quot;Liu&quot;,&quot;given&quot;:&quot;Chongda&quot;,&quot;parse-names&quot;:false,&quot;dropping-particle&quot;:&quot;&quot;,&quot;non-dropping-particle&quot;:&quot;&quot;},{&quot;family&quot;:&quot;Wang&quot;,&quot;given&quot;:&quot;Jihua&quot;,&quot;parse-names&quot;:false,&quot;dropping-particle&quot;:&quot;&quot;,&quot;non-dropping-particle&quot;:&quot;&quot;},{&quot;family&quot;:&quot;Xiao&quot;,&quot;given&quot;:&quot;Di&quot;,&quot;parse-names&quot;:false,&quot;dropping-particle&quot;:&quot;&quot;,&quot;non-dropping-particle&quot;:&quot;&quot;},{&quot;family&quot;:&quot;Liang&quot;,&quot;given&quot;:&quot;Qi&quot;,&quot;parse-names&quot;:false,&quot;dropping-particle&quot;:&quot;&quot;,&quot;non-dropping-particle&quot;:&quot;&quot;}],&quot;container-title&quot;:&quot;Open Journal of Statistics&quot;,&quot;DOI&quot;:&quot;10.4236/ojs.2016.66086&quot;,&quot;ISSN&quot;:&quot;2161-718X&quot;,&quot;issued&quot;:{&quot;date-parts&quot;:[[2016]]},&quot;page&quot;:&quot;1067-1075&quot;,&quot;abstract&quot;:&quot;Forecasting the movement of stock market is a long-time attractive topic. This paper implements different statistical learning models to predict the movement of S&amp;P 500 index. The S&amp;P 500 index is influenced by other important financial indexes across the world such as commodity price and financial technical indicators. This paper systematically investigated four supervised learning models, including Logistic Regression, Gaussian Discriminant Analysis (GDA), Naive Bayes and Support Vector Machine (SVM) in the forecast of S&amp;P 500 index. After several experiments of optimization in features and models, especially the SVM kernel selection and feature selection for different models, this paper concludes that a SVM model with a Radial Basis Function (RBF) kernel can achieve an accuracy rate of 62.51% for the future market trend of the S&amp;P 500 index.&quot;,&quot;publisher&quot;:&quot;Scientific Research Publishing, Inc,&quot;,&quot;issue&quot;:&quot;06&quot;,&quot;volume&quot;:&quot;06&quot;,&quot;container-title-short&quot;:&quot;&quot;},&quot;isTemporary&quot;:false}]},{&quot;citationID&quot;:&quot;MENDELEY_CITATION_ede8d064-2b13-4422-b7bb-d5de8b164d4d&quot;,&quot;properties&quot;:{&quot;noteIndex&quot;:0},&quot;isEdited&quot;:false,&quot;manualOverride&quot;:{&quot;isManuallyOverridden&quot;:false,&quot;citeprocText&quot;:&quot;(Purevdagva et al., 2020)&quot;,&quot;manualOverrideText&quot;:&quot;&quot;},&quot;citationTag&quot;:&quot;MENDELEY_CITATION_v3_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&quot;,&quot;citationItems&quot;:[{&quot;id&quot;:&quot;a16a5632-e04e-3f1f-994d-73fc5d4151ce&quot;,&quot;itemData&quot;:{&quot;type&quot;:&quot;article-journal&quot;,&quot;id&quot;:&quot;a16a5632-e04e-3f1f-994d-73fc5d4151ce&quot;,&quot;title&quot;:&quot;A machine-learning based framework for detection of fake political speech&quot;,&quot;author&quot;:[{&quot;family&quot;:&quot;Purevdagva&quot;,&quot;given&quot;:&quot;C&quot;,&quot;parse-names&quot;:false,&quot;dropping-particle&quot;:&quot;&quot;,&quot;non-dropping-particle&quot;:&quot;&quot;},{&quot;family&quot;:&quot;Zhao&quot;,&quot;given&quot;:&quot;R&quot;,&quot;parse-names&quot;:false,&quot;dropping-particle&quot;:&quot;&quot;,&quot;non-dropping-particle&quot;:&quot;&quot;},{&quot;family&quot;:&quot;Huang&quot;,&quot;given&quot;:&quot;P&quot;,&quot;parse-names&quot;:false,&quot;dropping-particle&quot;:&quot;&quot;,&quot;non-dropping-particle&quot;:&quot;&quot;},{&quot;family&quot;:&quot;Mahoney&quot;,&quot;given&quot;:&quot;W&quot;,&quot;parse-names&quot;:false,&quot;dropping-particle&quot;:&quot;&quot;,&quot;non-dropping-particle&quot;:&quot;&quot;}],&quot;container-title&quot;:&quot;IEEE 14th International Conference on Big Data Science and Engineering&quot;,&quot;DOI&quot;:&quot;10.1109/BigDataSE50710.2020.00019&quot;,&quot;issued&quot;:{&quot;date-parts&quot;:[[2020]]},&quot;container-title-short&quot;:&quot;&quot;},&quot;isTemporary&quot;:false}]},{&quot;citationID&quot;:&quot;MENDELEY_CITATION_4e4fbed9-c913-4098-92b5-11d4afd5fa29&quot;,&quot;properties&quot;:{&quot;noteIndex&quot;:0},&quot;isEdited&quot;:false,&quot;manualOverride&quot;:{&quot;isManuallyOverridden&quot;:true,&quot;citeprocText&quot;:&quot;(Woolley &amp;#38; Peters, n.d.; Yahoo Finance, n.d.)&quot;,&quot;manualOverrideText&quot;:&quot;(Yahoo Finance, n.d.; Woolley &amp; Peters, n.d.)&quot;},&quot;citationTag&quot;:&quot;MENDELEY_CITATION_v3_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&quot;,&quot;citationItems&quot;:[{&quot;id&quot;:&quot;f7a7a36c-0c42-3963-86d8-47ae80308618&quot;,&quot;itemData&quot;:{&quot;type&quot;:&quot;webpage&quot;,&quot;id&quot;:&quot;f7a7a36c-0c42-3963-86d8-47ae80308618&quot;,&quot;title&quot;:&quot;Yahoo Finance: S&amp;P 500&quot;,&quot;author&quot;:[{&quot;family&quot;:&quot;Yahoo Finance&quot;,&quot;given&quot;:&quot;&quot;,&quot;parse-names&quot;:false,&quot;dropping-particle&quot;:&quot;&quot;,&quot;non-dropping-particle&quot;:&quot;&quot;}],&quot;accessed&quot;:{&quot;date-parts&quot;:[[2022,1,5]]},&quot;URL&quot;:&quot;https://finance.yahoo.com/quote/%5EGSPC/history?period1=-1325635200&amp;period2=1641340800&amp;interval=1d&amp;filter=history&amp;frequency=1d&amp;includeAdjustedClose=true&quot;,&quot;container-title-short&quot;:&quot;&quot;},&quot;isTemporary&quot;:false},{&quot;id&quot;:&quot;c84a810c-4b39-3d94-8862-c5eb5e31df87&quot;,&quot;itemData&quot;:{&quot;type&quot;:&quot;webpage&quot;,&quot;id&quot;:&quot;c84a810c-4b39-3d94-8862-c5eb5e31df87&quot;,&quot;title&quot;:&quot;The American Presidency Project&quot;,&quot;author&quot;:[{&quot;family&quot;:&quot;Woolley&quot;,&quot;given&quot;:&quot;John&quot;,&quot;parse-names&quot;:false,&quot;dropping-particle&quot;:&quot;&quot;,&quot;non-dropping-particle&quot;:&quot;&quot;},{&quot;family&quot;:&quot;Peters&quot;,&quot;given&quot;:&quot;Gerhard&quot;,&quot;parse-names&quot;:false,&quot;dropping-particle&quot;:&quot;&quot;,&quot;non-dropping-particle&quot;:&quot;&quot;}],&quot;accessed&quot;:{&quot;date-parts&quot;:[[2022,1,5]]},&quot;URL&quot;:&quot;https://www.presidency.ucsb.edu/&quot;,&quot;container-title-short&quot;:&quot;&quot;},&quot;isTemporary&quot;:false}]},{&quot;citationID&quot;:&quot;MENDELEY_CITATION_db20cca9-38ee-4d06-ab00-f0f2a543927c&quot;,&quot;properties&quot;:{&quot;noteIndex&quot;:0},&quot;isEdited&quot;:false,&quot;manualOverride&quot;:{&quot;isManuallyOverridden&quot;:true,&quot;citeprocText&quot;:&quot;(Géron, 2019)&quot;,&quot;manualOverrideText&quot;:&quot;(Géron, 2019:27)&quot;},&quot;citationTag&quot;:&quot;MENDELEY_CITATION_v3_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&quot;,&quot;citationItems&quot;:[{&quot;id&quot;:&quot;1278b5ba-bdb9-3eb3-a49a-9df7e67bce79&quot;,&quot;itemData&quot;:{&quot;type&quot;:&quot;book&quot;,&quot;id&quot;:&quot;1278b5ba-bdb9-3eb3-a49a-9df7e67bce79&quot;,&quot;title&quot;:&quot;Hands-on machine learning with Scikit-Learn, Keras, and TensorFlow: Concepts, tools, and techniques to build intelligent systems&quot;,&quot;author&quot;:[{&quot;family&quot;:&quot;Géron&quot;,&quot;given&quot;:&quot;Aurélien&quot;,&quot;parse-names&quot;:false,&quot;dropping-particle&quot;:&quot;&quot;,&quot;non-dropping-particle&quot;:&quot;&quot;}],&quot;issued&quot;:{&quot;date-parts&quot;:[[2019]]},&quot;publisher&quot;:&quot;O'Reilly Media, Inc.&quot;,&quot;container-title-short&quot;:&quot;&quot;},&quot;isTemporary&quot;:false}]},{&quot;citationID&quot;:&quot;MENDELEY_CITATION_4595a0fd-fa6c-461f-a1d4-12459797ec12&quot;,&quot;properties&quot;:{&quot;noteIndex&quot;:0},&quot;isEdited&quot;:false,&quot;manualOverride&quot;:{&quot;isManuallyOverridden&quot;:false,&quot;citeprocText&quot;:&quot;(Sohangir, Petty &amp;#38; Wang, 2018)&quot;,&quot;manualOverrideText&quot;:&quot;&quot;},&quot;citationTag&quot;:&quot;MENDELEY_CITATION_v3_eyJjaXRhdGlvbklEIjoiTUVOREVMRVlfQ0lUQVRJT05fNDU5NWEwZmQtZmE2Yy00NjFmLWExZDQtMTI0NTk3OTdlYzEyIiwicHJvcGVydGllcyI6eyJub3RlSW5kZXgiOjB9LCJpc0VkaXRlZCI6ZmFsc2UsIm1hbnVhbE92ZXJyaWRlIjp7ImlzTWFudWFsbHlPdmVycmlkZGVuIjpmYWxzZSwiY2l0ZXByb2NUZXh0IjoiKFNvaGFuZ2lyLCBQZXR0eSAmIzM4OyBXYW5nLCAyMDE4KSIsIm1hbnVhbE92ZXJyaWRlVGV4dCI6Ii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quot;,&quot;citationItems&quot;:[{&quot;id&quot;:&quot;15c911dc-5973-395a-92f5-b85a51ddce75&quot;,&quot;itemData&quot;:{&quot;type&quot;:&quot;paper-conference&quot;,&quot;id&quot;:&quot;15c911dc-5973-395a-92f5-b85a51ddce75&quot;,&quot;title&quot;:&quot;Financial Sentiment Lexicon Analysis&quot;,&quot;author&quot;:[{&quot;family&quot;:&quot;Sohangir&quot;,&quot;given&quot;:&quot;Sahar&quot;,&quot;parse-names&quot;:false,&quot;dropping-particle&quot;:&quot;&quot;,&quot;non-dropping-particle&quot;:&quot;&quot;},{&quot;family&quot;:&quot;Petty&quot;,&quot;given&quot;:&quot;Nicholas&quot;,&quot;parse-names&quot;:false,&quot;dropping-particle&quot;:&quot;&quot;,&quot;non-dropping-particle&quot;:&quot;&quot;},{&quot;family&quot;:&quot;Wang&quot;,&quot;given&quot;:&quot;DIngding&quot;,&quot;parse-names&quot;:false,&quot;dropping-particle&quot;:&quot;&quot;,&quot;non-dropping-particle&quot;:&quot;&quot;}],&quot;container-title&quot;:&quot;Proceedings - 12th IEEE International Conference on Semantic Computing, ICSC 2018&quot;,&quot;DOI&quot;:&quot;10.1109/ICSC.2018.00052&quot;,&quot;ISBN&quot;:&quot;9781538644072&quot;,&quot;issued&quot;:{&quot;date-parts&quot;:[[2018,4,9]]},&quot;page&quot;:&quot;286-289&quot;,&quot;abstract&quot;:&quot;The modern stock market is a popular place to increase wealth and generate income, but the fundamental problem of when to buy or sell shares, or which stocks to buy has not been solved. With the availability of the Internet and its financial social networks, such as StockTwits and SeekingAlpha, investors around the world have new opportunities to gather and share their experiences. Individual experts can predict the movement of the stock market in financial social networks with reasonable accuracy, but how accurate is a large group of such experts in aggregate? One way to answer this question is by examining the sentiment of a massive group of these authors towards various stocks. By extracting the sentiment of the whole group, a collective prediction can be observed. Although sentiment extraction is a major technical challenge, the lexicon-based approach is an effective method of determining how positive or negative the content of a text document is. In this paper, we investigate if we can improve the performance of sentiment extraction from financial social media data by using lexicon-based approaches.&quot;,&quot;publisher&quot;:&quot;Institute of Electrical and Electronics Engineers Inc.&quot;,&quot;volume&quot;:&quot;2018-January&quot;,&quot;container-title-short&quot;:&quot;&quot;},&quot;isTemporary&quot;:false}]},{&quot;citationID&quot;:&quot;MENDELEY_CITATION_d7bfb59f-9837-4da8-a348-d08867a730a6&quot;,&quot;properties&quot;:{&quot;noteIndex&quot;:0},&quot;isEdited&quot;:false,&quot;manualOverride&quot;:{&quot;isManuallyOverridden&quot;:false,&quot;citeprocText&quot;:&quot;(Hutto &amp;#38; Gilbert, 2014; Elbagir &amp;#38; Yang, 2019)&quot;,&quot;manualOverrideText&quot;:&quot;&quot;},&quot;citationTag&quot;:&quot;MENDELEY_CITATION_v3_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&quot;,&quot;citationItems&quot;:[{&quot;id&quot;:&quot;d3eb5bc8-f646-32f3-bf89-b6325637ce92&quot;,&quot;itemData&quot;:{&quot;type&quot;:&quot;report&quot;,&quot;id&quot;:&quot;d3eb5bc8-f646-32f3-bf89-b6325637ce92&quot;,&quot;title&quot;:&quot;VADER: A Parsimonious Rule-based Model for Sentiment Analysis of Social Media Text&quot;,&quot;author&quot;:[{&quot;family&quot;:&quot;Hutto&quot;,&quot;given&quot;:&quot;C J&quot;,&quot;parse-names&quot;:false,&quot;dropping-particle&quot;:&quot;&quot;,&quot;non-dropping-particle&quot;:&quot;&quot;},{&quot;family&quot;:&quot;Gilbert&quot;,&quot;given&quot;:&quot;Eric&quot;,&quot;parse-names&quot;:false,&quot;dropping-particle&quot;:&quot;&quot;,&quot;non-dropping-particle&quot;:&quot;&quot;}],&quot;URL&quot;:&quot;http://sentic.net/&quot;,&quot;issued&quot;:{&quot;date-parts&quot;:[[2014]]},&quot;abstract&quot;:&quo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imum Entropy, and Support Vector Machine (SVM) algorithms. Using a combination of qualitative and quantitative methods, we first construct and empirically validate a gold-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estingly , using our parsimonious rule-based model to assess the sentiment of tweets, we find that VADER outperforms individual human raters (F1 Classification Accuracy = 0.96 and 0.84, respectively), and generalizes more favorably across contexts than any of our benchmarks.&quot;,&quot;container-title-short&quot;:&quot;&quot;},&quot;isTemporary&quot;:false},{&quot;id&quot;:&quot;bdb52c3d-cbc4-3587-9015-a56b636c2541&quot;,&quot;itemData&quot;:{&quot;type&quot;:&quot;article-journal&quot;,&quot;id&quot;:&quot;bdb52c3d-cbc4-3587-9015-a56b636c2541&quot;,&quot;title&quot;:&quot;Twitter Sentiment Analysis Using Natural\nLanguage Toolkit and VADER Sentiment&quot;,&quot;author&quot;:[{&quot;family&quot;:&quot;Elbagir&quot;,&quot;given&quot;:&quot;Shihab&quot;,&quot;parse-names&quot;:false,&quot;dropping-particle&quot;:&quot;&quot;,&quot;non-dropping-particle&quot;:&quot;&quot;},{&quot;family&quot;:&quot;Yang&quot;,&quot;given&quot;:&quot;Jing&quot;,&quot;parse-names&quot;:false,&quot;dropping-particle&quot;:&quot;&quot;,&quot;non-dropping-particle&quot;:&quot;&quot;}],&quot;container-title&quot;:&quot;Proceedings of the International MultiConference of Engineers and Computer Scientists 2019 IMECS 2019, March 13-15, 2019, Hong Kong&quot;,&quot;ISBN&quot;:&quot;9789881404855&quot;,&quot;issued&quot;:{&quot;date-parts&quot;:[[2019]]},&quot;page&quot;:&quot;575&quot;,&quot;container-title-short&quot;:&quot;&quot;},&quot;isTemporary&quot;:false}]},{&quot;citationID&quot;:&quot;MENDELEY_CITATION_1ce17765-3633-43b5-843e-479089148725&quot;,&quot;properties&quot;:{&quot;noteIndex&quot;:0},&quot;isEdited&quot;:false,&quot;manualOverride&quot;:{&quot;isManuallyOverridden&quot;:true,&quot;citeprocText&quot;:&quot;(Shelar &amp;#38; Huang, 2018; Sohangir, Petty &amp;#38; Wang, 2018; Agarwal, 2020; Pano &amp;#38; Kashef, 2020)&quot;,&quot;manualOverrideText&quot;:&quot;Pano &amp; Kashef (2020)&quot;},&quot;citationTag&quot;:&quot;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&quot;,&quot;citationItems&quot;:[{&quot;id&quot;:&quot;faa65177-e844-390a-a138-c042657f195b&quot;,&quot;itemData&quot;:{&quot;type&quot;:&quot;article-journal&quot;,&quot;id&quot;:&quot;faa65177-e844-390a-a138-c042657f195b&quot;,&quot;title&quot;:&quot;A complete vader-based sentiment analysis of bitcoin (BTC) tweets during the ERA of COVID-19&quot;,&quot;author&quot;:[{&quot;family&quot;:&quot;Pano&quot;,&quot;given&quot;:&quot;Toni&quot;,&quot;parse-names&quot;:false,&quot;dropping-particle&quot;:&quot;&quot;,&quot;non-dropping-particle&quot;:&quot;&quot;},{&quot;family&quot;:&quot;Kashef&quot;,&quot;given&quot;:&quot;Rasha&quot;,&quot;parse-names&quot;:false,&quot;dropping-particle&quot;:&quot;&quot;,&quot;non-dropping-particle&quot;:&quot;&quot;}],&quot;container-title&quot;:&quot;Big Data and Cognitive Computing&quot;,&quot;DOI&quot;:&quot;10.3390/bdcc4040033&quot;,&quot;ISSN&quot;:&quot;25042289&quot;,&quot;issued&quot;:{&quot;date-parts&quot;:[[2020]]},&quot;page&quot;:&quot;1-17&quot;,&quot;abstract&quot;:&quot;During the COVID-19 pandemic, many research studies have been conducted to examine the impact of the outbreak on the financial sector, especially on cryptocurrencies. Social media, such as Twitter, plays a significant role as a meaningful indicator in forecasting the Bitcoin (BTC) prices. However, there is a research gap in determining the optimal preprocessing strategy in BTC tweets to develop an accurate machine learning prediction model for bitcoin prices. This paper develops different text preprocessing strategies for correlating the sentiment scores of Twitter text with Bitcoin prices during the COVID-19 pandemic. We explore the effect of different preprocessing functions, features, and time lengths of data on the correlation results. Out of 13 strategies, we discover that splitting sentences, removing Twitter-specific tags, or their combination generally improve the correlation of sentiment scores and volume polarity scores with Bitcoin prices. The prices only correlate well with sentiment scores over shorter timespans. Selecting the optimum preprocessing strategy would prompt machine learning prediction models to achieve better accuracy as compared to the actual prices.&quot;,&quot;publisher&quot;:&quot;MDPI AG&quot;,&quot;issue&quot;:&quot;4&quot;,&quot;volume&quot;:&quot;4&quot;,&quot;expandedJournalTitle&quot;:&quot;Big Data and Cognitive Computing&quot;,&quot;container-title-short&quot;:&quot;&quot;},&quot;isTemporary&quot;:false},{&quot;id&quot;:&quot;2a340be2-09dd-32a0-8458-46ba8df402ad&quot;,&quot;itemData&quot;:{&quot;type&quot;:&quot;paper-conference&quot;,&quot;id&quot;:&quot;2a340be2-09dd-32a0-8458-46ba8df402ad&quot;,&quot;title&quot;:&quot;Sentiment analysis of twitter data&quot;,&quot;author&quot;:[{&quot;family&quot;:&quot;Shelar&quot;,&quot;given&quot;:&quot;Amrita&quot;,&quot;parse-names&quot;:false,&quot;dropping-particle&quot;:&quot;&quot;,&quot;non-dropping-particle&quot;:&quot;&quot;},{&quot;family&quot;:&quot;Huang&quot;,&quot;given&quot;:&quot;Ching Yu&quot;,&quot;parse-names&quot;:false,&quot;dropping-particle&quot;:&quot;&quot;,&quot;non-dropping-particle&quot;:&quot;&quot;}],&quot;container-title&quot;:&quot;Proceedings - 2018 International Conference on Computational Science and Computational Intelligence, CSCI 2018&quot;,&quot;DOI&quot;:&quot;10.1109/CSCI46756.2018.00252&quot;,&quot;ISBN&quot;:&quot;9781728113609&quot;,&quot;issued&quot;:{&quot;date-parts&quot;:[[2018,12,1]]},&quot;page&quot;:&quot;1301-1302&quot;,&quot;abstract&quot;:&quot;We aim to perform sentiment analysis to explore twitter data referring to tweets relating to donations, fundraising or charities. This paper covers techniques and approaches to capture polarity of sentiments of people towards donating for any cause under exploratory data analysis. By using Natural Language Processing Toolkit (NLTK) we determine whether a tweet is of neutral, positive or negative polarity. Tweets relative of donations is the data we use as training data and use it to gather prospective clients as a future goal.&quot;,&quot;publisher&quot;:&quot;Institute of Electrical and Electronics Engineers Inc.&quot;,&quot;container-title-short&quot;:&quot;&quot;},&quot;isTemporary&quot;:false},{&quot;id&quot;:&quot;3e999bd9-5eef-31c0-aa25-0fda17544dd1&quot;,&quot;itemData&quot;:{&quot;type&quot;:&quot;book&quot;,&quot;id&quot;:&quot;3e999bd9-5eef-31c0-aa25-0fda17544dd1&quot;,&quot;title&quot;:&quot;2020 12th International Conference on Computational Intelligence and Comunication Networks : proceedings : venue, Birla Institute of Applied Sciences, Bhimtal, Distt. Nainital, Uttarakhand, India&quot;,&quot;author&quot;:[{&quot;family&quot;:&quot;Tomar&quot;,&quot;given&quot;:&quot;Geetam&quot;,&quot;parse-names&quot;:false,&quot;dropping-particle&quot;:&quot;&quot;,&quot;non-dropping-particle&quot;:&quot;&quot;},{&quot;family&quot;:&quot;Birla Institute of Applied Sciences&quot;,&quot;given&quot;:&quot;&quot;,&quot;parse-names&quot;:false,&quot;dropping-particle&quot;:&quot;&quot;,&quot;non-dropping-particle&quot;:&quot;&quot;},{&quot;family&quot;:&quot;Institute of Electrical and Electronics Engineers. Bombay Section. Madhya Pradesh Subsection&quot;,&quot;given&quot;:&quot;&quot;,&quot;parse-names&quot;:false,&quot;dropping-particle&quot;:&quot;&quot;,&quot;non-dropping-particle&quot;:&quot;&quot;},{&quot;family&quot;:&quot;Technical Education Quality Improvement Programme (India). Phase-III.&quot;,&quot;given&quot;:&quot;&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728193939&quot;,&quot;abstract&quot;:&quot;\&quot;Paper Presentation will be physical as well as online due to COVID-19.\&quot;--conference website Held  on Sep, 25-26, 2020.--General chair message. \&quot;BMS Part # CFP2027L-ART\&quot;--PDF copyright page.&quot;,&quot;container-title-short&quot;:&quot;&quot;},&quot;isTemporary&quot;:false},{&quot;id&quot;:&quot;15c911dc-5973-395a-92f5-b85a51ddce75&quot;,&quot;itemData&quot;:{&quot;type&quot;:&quot;paper-conference&quot;,&quot;id&quot;:&quot;15c911dc-5973-395a-92f5-b85a51ddce75&quot;,&quot;title&quot;:&quot;Financial Sentiment Lexicon Analysis&quot;,&quot;author&quot;:[{&quot;family&quot;:&quot;Sohangir&quot;,&quot;given&quot;:&quot;Sahar&quot;,&quot;parse-names&quot;:false,&quot;dropping-particle&quot;:&quot;&quot;,&quot;non-dropping-particle&quot;:&quot;&quot;},{&quot;family&quot;:&quot;Petty&quot;,&quot;given&quot;:&quot;Nicholas&quot;,&quot;parse-names&quot;:false,&quot;dropping-particle&quot;:&quot;&quot;,&quot;non-dropping-particle&quot;:&quot;&quot;},{&quot;family&quot;:&quot;Wang&quot;,&quot;given&quot;:&quot;DIngding&quot;,&quot;parse-names&quot;:false,&quot;dropping-particle&quot;:&quot;&quot;,&quot;non-dropping-particle&quot;:&quot;&quot;}],&quot;container-title&quot;:&quot;Proceedings - 12th IEEE International Conference on Semantic Computing, ICSC 2018&quot;,&quot;DOI&quot;:&quot;10.1109/ICSC.2018.00052&quot;,&quot;ISBN&quot;:&quot;9781538644072&quot;,&quot;issued&quot;:{&quot;date-parts&quot;:[[2018,4,9]]},&quot;page&quot;:&quot;286-289&quot;,&quot;abstract&quot;:&quot;The modern stock market is a popular place to increase wealth and generate income, but the fundamental problem of when to buy or sell shares, or which stocks to buy has not been solved. With the availability of the Internet and its financial social networks, such as StockTwits and SeekingAlpha, investors around the world have new opportunities to gather and share their experiences. Individual experts can predict the movement of the stock market in financial social networks with reasonable accuracy, but how accurate is a large group of such experts in aggregate? One way to answer this question is by examining the sentiment of a massive group of these authors towards various stocks. By extracting the sentiment of the whole group, a collective prediction can be observed. Although sentiment extraction is a major technical challenge, the lexicon-based approach is an effective method of determining how positive or negative the content of a text document is. In this paper, we investigate if we can improve the performance of sentiment extraction from financial social media data by using lexicon-based approaches.&quot;,&quot;publisher&quot;:&quot;Institute of Electrical and Electronics Engineers Inc.&quot;,&quot;volume&quot;:&quot;2018-January&quot;,&quot;container-title-short&quot;:&quot;&quot;},&quot;isTemporary&quot;:false}]},{&quot;citationID&quot;:&quot;MENDELEY_CITATION_d6fe3f0e-b0f7-4e0b-b862-7defcd0bb5fa&quot;,&quot;properties&quot;:{&quot;noteIndex&quot;:0},&quot;isEdited&quot;:false,&quot;manualOverride&quot;:{&quot;isManuallyOverridden&quot;:true,&quot;citeprocText&quot;:&quot;(Agarwal, 2020)&quot;,&quot;manualOverrideText&quot;:&quot;Agarwal (2020)&quot;},&quot;citationTag&quot;:&quot;MENDELEY_CITATION_v3_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&quot;,&quot;citationItems&quot;:[{&quot;id&quot;:&quot;3e999bd9-5eef-31c0-aa25-0fda17544dd1&quot;,&quot;itemData&quot;:{&quot;type&quot;:&quot;paper-conference&quot;,&quot;id&quot;:&quot;3e999bd9-5eef-31c0-aa25-0fda17544dd1&quot;,&quot;title&quot;:&quot;Sentiment Analysis of Financial News&quot;,&quot;author&quot;:[{&quot;family&quot;:&quot;Agarwal&quot;,&quot;given&quot;:&quot;Arul&quot;,&quot;parse-names&quot;:false,&quot;dropping-particle&quot;:&quot;&quot;,&quot;non-dropping-particle&quot;:&quot;&quot;}],&quot;container-title&quot;:&quot;12th International Conference on Computational Intelligence and Communication Networks&quot;,&quot;ISBN&quot;:&quot;9781728193939&quot;,&quot;issued&quot;:{&quot;date-parts&quot;:[[2020]]},&quot;abstract&quot;:&quot;\&quot;Paper Presentation will be physical as well as online due to COVID-19.\&quot;--conference website Held  on Sep, 25-26, 2020.--General chair message. \&quot;BMS Part # CFP2027L-ART\&quot;--PDF copyright page.&quot;,&quot;container-title-short&quot;:&quot;&quot;},&quot;isTemporary&quot;:false}]},{&quot;citationID&quot;:&quot;MENDELEY_CITATION_1a851278-b9dc-4b62-9644-36b6e3644768&quot;,&quot;properties&quot;:{&quot;noteIndex&quot;:0},&quot;isEdited&quot;:false,&quot;manualOverride&quot;:{&quot;isManuallyOverridden&quot;:true,&quot;citeprocText&quot;:&quot;(Sohangir, Petty &amp;#38; Wang, 2018)&quot;,&quot;manualOverrideText&quot;:&quot;Sohangir et al. (2018)&quot;},&quot;citationTag&quot;:&quot;MENDELEY_CITATION_v3_eyJjaXRhdGlvbklEIjoiTUVOREVMRVlfQ0lUQVRJT05fMWE4NTEyNzgtYjlkYy00YjYyLTk2NDQtMzZiNmUzNjQ0NzY4IiwicHJvcGVydGllcyI6eyJub3RlSW5kZXgiOjB9LCJpc0VkaXRlZCI6ZmFsc2UsIm1hbnVhbE92ZXJyaWRlIjp7ImlzTWFudWFsbHlPdmVycmlkZGVuIjp0cnVlLCJjaXRlcHJvY1RleHQiOiIoU29oYW5naXIsIFBldHR5ICYjMzg7IFdhbmcsIDIwMTgpIiwibWFudWFsT3ZlcnJpZGVUZXh0IjoiU29oYW5naXIgZXQgYWwuICgyMDE4KS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quot;,&quot;citationItems&quot;:[{&quot;id&quot;:&quot;15c911dc-5973-395a-92f5-b85a51ddce75&quot;,&quot;itemData&quot;:{&quot;type&quot;:&quot;paper-conference&quot;,&quot;id&quot;:&quot;15c911dc-5973-395a-92f5-b85a51ddce75&quot;,&quot;title&quot;:&quot;Financial Sentiment Lexicon Analysis&quot;,&quot;author&quot;:[{&quot;family&quot;:&quot;Sohangir&quot;,&quot;given&quot;:&quot;Sahar&quot;,&quot;parse-names&quot;:false,&quot;dropping-particle&quot;:&quot;&quot;,&quot;non-dropping-particle&quot;:&quot;&quot;},{&quot;family&quot;:&quot;Petty&quot;,&quot;given&quot;:&quot;Nicholas&quot;,&quot;parse-names&quot;:false,&quot;dropping-particle&quot;:&quot;&quot;,&quot;non-dropping-particle&quot;:&quot;&quot;},{&quot;family&quot;:&quot;Wang&quot;,&quot;given&quot;:&quot;DIngding&quot;,&quot;parse-names&quot;:false,&quot;dropping-particle&quot;:&quot;&quot;,&quot;non-dropping-particle&quot;:&quot;&quot;}],&quot;container-title&quot;:&quot;Proceedings - 12th IEEE International Conference on Semantic Computing, ICSC 2018&quot;,&quot;DOI&quot;:&quot;10.1109/ICSC.2018.00052&quot;,&quot;ISBN&quot;:&quot;9781538644072&quot;,&quot;issued&quot;:{&quot;date-parts&quot;:[[2018,4,9]]},&quot;page&quot;:&quot;286-289&quot;,&quot;abstract&quot;:&quot;The modern stock market is a popular place to increase wealth and generate income, but the fundamental problem of when to buy or sell shares, or which stocks to buy has not been solved. With the availability of the Internet and its financial social networks, such as StockTwits and SeekingAlpha, investors around the world have new opportunities to gather and share their experiences. Individual experts can predict the movement of the stock market in financial social networks with reasonable accuracy, but how accurate is a large group of such experts in aggregate? One way to answer this question is by examining the sentiment of a massive group of these authors towards various stocks. By extracting the sentiment of the whole group, a collective prediction can be observed. Although sentiment extraction is a major technical challenge, the lexicon-based approach is an effective method of determining how positive or negative the content of a text document is. In this paper, we investigate if we can improve the performance of sentiment extraction from financial social media data by using lexicon-based approaches.&quot;,&quot;publisher&quot;:&quot;Institute of Electrical and Electronics Engineers Inc.&quot;,&quot;volume&quot;:&quot;2018-January&quot;,&quot;container-title-short&quot;:&quot;&quot;},&quot;isTemporary&quot;:false}]},{&quot;citationID&quot;:&quot;MENDELEY_CITATION_ab61ca79-2cd9-4406-9e06-b968d749f8da&quot;,&quot;properties&quot;:{&quot;noteIndex&quot;:0},&quot;isEdited&quot;:false,&quot;manualOverride&quot;:{&quot;isManuallyOverridden&quot;:false,&quot;citeprocText&quot;:&quot;(Chudy, n.d.)&quot;,&quot;manualOverrideText&quot;:&quot;&quot;},&quot;citationTag&quot;:&quot;MENDELEY_CITATION_v3_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&quot;,&quot;citationItems&quot;:[{&quot;id&quot;:&quot;cd47f3c3-4cac-3717-889e-2891edc24ed0&quot;,&quot;itemData&quot;:{&quot;type&quot;:&quot;webpage&quot;,&quot;id&quot;:&quot;cd47f3c3-4cac-3717-889e-2891edc24ed0&quot;,&quot;title&quot;:&quot;Text sentiment analysis with textblob&quot;,&quot;author&quot;:[{&quot;family&quot;:&quot;Chudy&quot;,&quot;given&quot;:&quot;Andrej&quot;,&quot;parse-names&quot;:false,&quot;dropping-particle&quot;:&quot;&quot;,&quot;non-dropping-particle&quot;:&quot;&quot;}],&quot;container-title&quot;:&quot;Deepnote&quot;,&quot;accessed&quot;:{&quot;date-parts&quot;:[[2022,1,7]]},&quot;URL&quot;:&quot;https://deepnote.com/@andrej/Text-sentiment-analysis-with-textblob-n34b1QiTQ1uyVLvOMLTGiw&quot;,&quot;container-title-short&quot;:&quot;&quot;},&quot;isTemporary&quot;:false}]},{&quot;citationID&quot;:&quot;MENDELEY_CITATION_e5663337-671a-4b91-8e7d-7e76efd5af86&quot;,&quot;properties&quot;:{&quot;noteIndex&quot;:0},&quot;isEdited&quot;:false,&quot;manualOverride&quot;:{&quot;isManuallyOverridden&quot;:true,&quot;citeprocText&quot;:&quot;(Biswas et al., 2020)&quot;,&quot;manualOverrideText&quot;:&quot;Biswas, Sarkar, Das, Bose &amp; Roy (2020)&quot;},&quot;citationTag&quot;:&quot;MENDELEY_CITATION_v3_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&quot;,&quot;citationItems&quot;:[{&quot;id&quot;:&quot;28b65098-9c93-3f2d-af05-24d420f13936&quot;,&quot;itemData&quot;:{&quot;type&quot;:&quot;article-journal&quot;,&quot;id&quot;:&quot;28b65098-9c93-3f2d-af05-24d420f13936&quot;,&quot;title&quot;:&quot;Examining the Effects of Pandemics on Stock Market Trends through Sentiment Analysis&quot;,&quot;author&quot;:[{&quot;family&quot;:&quot;Biswas&quot;,&quot;given&quot;:&quot;Sandipan&quot;,&quot;parse-names&quot;:false,&quot;dropping-particle&quot;:&quot;&quot;,&quot;non-dropping-particle&quot;:&quot;&quot;},{&quot;family&quot;:&quot;Sarkar&quot;,&quot;given&quot;:&quot;Indranil&quot;,&quot;parse-names&quot;:false,&quot;dropping-particle&quot;:&quot;&quot;,&quot;non-dropping-particle&quot;:&quot;&quot;},{&quot;family&quot;:&quot;Das&quot;,&quot;given&quot;:&quot;Prasenjit&quot;,&quot;parse-names&quot;:false,&quot;dropping-particle&quot;:&quot;&quot;,&quot;non-dropping-particle&quot;:&quot;&quot;},{&quot;family&quot;:&quot;Bose&quot;,&quot;given&quot;:&quot;Rajesh&quot;,&quot;parse-names&quot;:false,&quot;dropping-particle&quot;:&quot;&quot;,&quot;non-dropping-particle&quot;:&quot;&quot;},{&quot;family&quot;:&quot;Roy&quot;,&quot;given&quot;:&quot;Sandip&quot;,&quot;parse-names&quot;:false,&quot;dropping-particle&quot;:&quot;&quot;,&quot;non-dropping-particle&quot;:&quot;&quot;}],&quot;container-title&quot;:&quot;Journal of Xidian University&quot;,&quot;URL&quot;:&quot;https://www.researchgate.net/publication/342083661&quot;,&quot;issued&quot;:{&quot;date-parts&quot;:[[2020]]},&quot;abstract&quot;:&quot;In the history of mankind, no disease as virulent as the Novel Corona Virus (COVID-19) has forced global pandemonium. As the world's nations band together to fight this disease and search for a vaccine that can counter this life-threatening disease, global economies and stock markets are witnessing uncertainty in trades. Researchers use sentiment analysis to detect prevailing sentiments of users from posts and comments posted on social media on the Internet. In this paper, we propose a method to predict investor reaction to news and developments related to corona virus. Using Python programming language and TextBlob, a Python library, we demonstrate how our proposed model can forecast market trends after aggregating tweets concerning coronavirus pandemic. We also discuss existing literature involving sentiment analysis and natural language processing techniques that have been used by researchers to design forecasting models based on data extracted from social media such as Twitter. In our research experiments, we extract news and numerical data from Yahoo! Finance and Twitter to create an analyser and prediction model. Results of our experiments reveal that our proposed model was able to compute stock market trends, and the forecasts corresponded to actual movements of SENSEX, the Bombay Stock Exchange index.&quot;,&quot;issue&quot;:&quot;6&quot;,&quot;volume&quot;:&quot;14&quot;,&quot;expandedJournalTitle&quot;:&quot;Journal of Xidian University&quot;,&quot;container-title-short&quot;:&quot;&quot;},&quot;isTemporary&quot;:false}]},{&quot;citationID&quot;:&quot;MENDELEY_CITATION_3f731ba4-1750-4867-bb1d-3cab9b19afbf&quot;,&quot;properties&quot;:{&quot;noteIndex&quot;:0},&quot;isEdited&quot;:false,&quot;manualOverride&quot;:{&quot;isManuallyOverridden&quot;:true,&quot;citeprocText&quot;:&quot;(Sohangir, Petty &amp;#38; Wang, 2018)&quot;,&quot;manualOverrideText&quot;:&quot;Sohangir et al. (2018)&quot;},&quot;citationTag&quot;:&quot;MENDELEY_CITATION_v3_eyJjaXRhdGlvbklEIjoiTUVOREVMRVlfQ0lUQVRJT05fM2Y3MzFiYTQtMTc1MC00ODY3LWJiMWQtM2NhYjliMTlhZmJmIiwicHJvcGVydGllcyI6eyJub3RlSW5kZXgiOjB9LCJpc0VkaXRlZCI6ZmFsc2UsIm1hbnVhbE92ZXJyaWRlIjp7ImlzTWFudWFsbHlPdmVycmlkZGVuIjp0cnVlLCJjaXRlcHJvY1RleHQiOiIoU29oYW5naXIsIFBldHR5ICYjMzg7IFdhbmcsIDIwMTgpIiwibWFudWFsT3ZlcnJpZGVUZXh0IjoiU29oYW5naXIgZXQgYWwuICgyMDE4KS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quot;,&quot;citationItems&quot;:[{&quot;id&quot;:&quot;15c911dc-5973-395a-92f5-b85a51ddce75&quot;,&quot;itemData&quot;:{&quot;type&quot;:&quot;paper-conference&quot;,&quot;id&quot;:&quot;15c911dc-5973-395a-92f5-b85a51ddce75&quot;,&quot;title&quot;:&quot;Financial Sentiment Lexicon Analysis&quot;,&quot;author&quot;:[{&quot;family&quot;:&quot;Sohangir&quot;,&quot;given&quot;:&quot;Sahar&quot;,&quot;parse-names&quot;:false,&quot;dropping-particle&quot;:&quot;&quot;,&quot;non-dropping-particle&quot;:&quot;&quot;},{&quot;family&quot;:&quot;Petty&quot;,&quot;given&quot;:&quot;Nicholas&quot;,&quot;parse-names&quot;:false,&quot;dropping-particle&quot;:&quot;&quot;,&quot;non-dropping-particle&quot;:&quot;&quot;},{&quot;family&quot;:&quot;Wang&quot;,&quot;given&quot;:&quot;DIngding&quot;,&quot;parse-names&quot;:false,&quot;dropping-particle&quot;:&quot;&quot;,&quot;non-dropping-particle&quot;:&quot;&quot;}],&quot;container-title&quot;:&quot;Proceedings - 12th IEEE International Conference on Semantic Computing, ICSC 2018&quot;,&quot;DOI&quot;:&quot;10.1109/ICSC.2018.00052&quot;,&quot;ISBN&quot;:&quot;9781538644072&quot;,&quot;issued&quot;:{&quot;date-parts&quot;:[[2018,4,9]]},&quot;page&quot;:&quot;286-289&quot;,&quot;abstract&quot;:&quot;The modern stock market is a popular place to increase wealth and generate income, but the fundamental problem of when to buy or sell shares, or which stocks to buy has not been solved. With the availability of the Internet and its financial social networks, such as StockTwits and SeekingAlpha, investors around the world have new opportunities to gather and share their experiences. Individual experts can predict the movement of the stock market in financial social networks with reasonable accuracy, but how accurate is a large group of such experts in aggregate? One way to answer this question is by examining the sentiment of a massive group of these authors towards various stocks. By extracting the sentiment of the whole group, a collective prediction can be observed. Although sentiment extraction is a major technical challenge, the lexicon-based approach is an effective method of determining how positive or negative the content of a text document is. In this paper, we investigate if we can improve the performance of sentiment extraction from financial social media data by using lexicon-based approaches.&quot;,&quot;publisher&quot;:&quot;Institute of Electrical and Electronics Engineers Inc.&quot;,&quot;volume&quot;:&quot;2018-January&quot;,&quot;container-title-short&quot;:&quot;&quot;},&quot;isTemporary&quot;:false}]},{&quot;citationID&quot;:&quot;MENDELEY_CITATION_eb7cb171-9c0f-4aa7-b5c7-d899d02747eb&quot;,&quot;properties&quot;:{&quot;noteIndex&quot;:0},&quot;isEdited&quot;:false,&quot;manualOverride&quot;:{&quot;isManuallyOverridden&quot;:false,&quot;citeprocText&quot;:&quot;(Řeh uřek &amp;#38; Sojka, 2010)&quot;,&quot;manualOverrideText&quot;:&quot;&quot;},&quot;citationTag&quot;:&quot;MENDELEY_CITATION_v3_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quot;,&quot;citationItems&quot;:[{&quot;id&quot;:&quot;a2ad29e2-9142-33da-8406-f4f2d219c35b&quot;,&quot;itemData&quot;:{&quot;type&quot;:&quot;paper-conference&quot;,&quot;id&quot;:&quot;a2ad29e2-9142-33da-8406-f4f2d219c35b&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citationID&quot;:&quot;MENDELEY_CITATION_700ddf90-cd8a-4803-a692-f1b38d722f7c&quot;,&quot;properties&quot;:{&quot;noteIndex&quot;:0},&quot;isEdited&quot;:false,&quot;manualOverride&quot;:{&quot;isManuallyOverridden&quot;:true,&quot;citeprocText&quot;:&quot;(Mikolov et al., 2013a,b)&quot;,&quot;manualOverrideText&quot;:&quot;Mikolov, Chen, Corrado &amp; Dean (2013a,b)&quot;},&quot;citationTag&quot;:&quot;MENDELEY_CITATION_v3_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&quot;,&quot;citationItems&quot;:[{&quot;id&quot;:&quot;1fdac6cf-c597-3b5d-9886-318756b2111d&quot;,&quot;itemData&quot;:{&quot;type&quot;:&quot;report&quot;,&quot;id&quot;:&quot;1fdac6cf-c597-3b5d-9886-318756b2111d&quot;,&quot;title&quot;:&quot;Distributed Representations of Words and Phrases and their Compositionality&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2,5,31]]},&quot;URL&quot;:&quot;https://proceedings.neurips.cc/paper/2013/file/9aa42b31882ec039965f3c4923ce901b-Paper.pdf&quot;,&quot;issued&quot;:{&quot;date-parts&quot;:[[2013]]},&quot;abstract&quot;:&quot;The recently introduced continuous Skip-gram model is an efficient method for learning high-quality distributed vector representations that capture a large number of precise syntactic and semantic word relationships. In this paper we present several extensions that improve both the quality of the vectors and the training speed. By subsampling of the frequent words we obtain significant speedup and also learn more regular word representations. We also describe a simple alternative to the hierarchical softmax called negative sampling. An inherent limitation of word representations is their indifference to word order and their inability to represent idiomatic phrases. For example, the meanings of \&quot;Canada\&quot; and \&quot;Air\&quot; cannot be easily combined to obtain \&quot;Air Canada\&quot;. Motivated by this example, we present a simple method for finding phrases in text, and show that learning good vector representations for millions of phrases is possible.&quot;,&quot;container-title-short&quot;:&quot;&quot;},&quot;isTemporary&quot;:false},{&quot;id&quot;:&quot;01be1e59-1e89-3177-b642-0282764dc350&quot;,&quot;itemData&quot;:{&quot;type&quot;:&quot;report&quot;,&quot;id&quot;:&quot;01be1e59-1e89-3177-b642-0282764dc350&quot;,&quot;title&quot;:&quot;Efficient Estimation of Word Representations in Vector Space&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URL&quot;:&quot;http://ronan.collobert.com/senna/&quot;,&quot;issued&quot;:{&quot;date-parts&quot;:[[2013]]},&quot;abstract&quot;:&quot;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quot;,&quot;container-title-short&quot;:&quot;&quot;},&quot;isTemporary&quot;:false}]},{&quot;citationID&quot;:&quot;MENDELEY_CITATION_7e27d3d4-20e7-4a11-8143-5752373ebea1&quot;,&quot;properties&quot;:{&quot;noteIndex&quot;:0},&quot;isEdited&quot;:false,&quot;manualOverride&quot;:{&quot;isManuallyOverridden&quot;:true,&quot;citeprocText&quot;:&quot;(Le &amp;#38; Mikolov, 2014)&quot;,&quot;manualOverrideText&quot;:&quot;Le &amp; Mikolov (2014)&quot;},&quot;citationTag&quot;:&quot;MENDELEY_CITATION_v3_eyJjaXRhdGlvbklEIjoiTUVOREVMRVlfQ0lUQVRJT05fN2UyN2QzZDQtMjBlNy00YTExLTgxNDMtNTc1MjM3M2ViZWExIiwicHJvcGVydGllcyI6eyJub3RlSW5kZXgiOjB9LCJpc0VkaXRlZCI6ZmFsc2UsIm1hbnVhbE92ZXJyaWRlIjp7ImlzTWFudWFsbHlPdmVycmlkZGVuIjp0cnVlLCJjaXRlcHJvY1RleHQiOiIoTGUgJiMzODsgTWlrb2xvdiwgMjAxNCkiLCJtYW51YWxPdmVycmlkZVRleHQiOiJMZSAmIE1pa29sb3YgKDIwMTQp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quot;,&quot;citationItems&quot;:[{&quot;id&quot;:&quot;2b4628d9-30f8-30f6-aa2d-db8ca4eefb70&quot;,&quot;itemData&quot;:{&quot;type&quot;:&quot;report&quot;,&quot;id&quot;:&quot;2b4628d9-30f8-30f6-aa2d-db8ca4eefb70&quot;,&quot;title&quot;:&quot;Distributed Representations of Sentences and Documents&quot;,&quot;author&quot;:[{&quot;family&quot;:&quot;Le&quot;,&quot;given&quot;:&quot;Quoc&quot;,&quot;parse-names&quot;:false,&quot;dropping-particle&quot;:&quot;&quot;,&quot;non-dropping-particle&quot;:&quot;&quot;},{&quot;family&quot;:&quot;Mikolov&quot;,&quot;given&quot;:&quot;Tomas&quot;,&quot;parse-names&quot;:false,&quot;dropping-particle&quot;:&quot;&quot;,&quot;non-dropping-particle&quot;:&quot;&quot;}],&quot;issued&quot;:{&quot;date-parts&quot;:[[2014]]},&quot;abstract&quot;:&quot;Many machine learning algorithms require the input to be represented as a fixed-length feature vector. When it comes to texts, one of the most common fixed-length features is bag-of-words. Despite their popularity, bag-of-words features have two major weaknesses: they lose the ordering of the words and they also ignore semantics of the words. For example, \&quot;powerful,\&quot; \&quot;strong\&quot; and \&quot;Paris\&quot; are equally distant. In this paper, we propose Paragraph Vector, an unsupervised algorithm that learns fixed-length feature representations from variable-length pieces of texts, such as sentences, paragraphs, and documents. Our algorithm represents each document by a dense vector which is trained to predict words in the document. Its construction gives our algorithm the potential to overcome the weaknesses of bag-of-words models. Empirical results show that Paragraph Vectors outperforms bag-of-words models as well as other techniques for text representations. Finally, we achieve new state-of-the-art results on several text classification and sentiment analysis tasks.&quot;,&quot;container-title-short&quot;:&quot;&quot;},&quot;isTemporary&quot;:false}]},{&quot;citationID&quot;:&quot;MENDELEY_CITATION_8c46b525-c71c-443d-b120-f13aec3c2d68&quot;,&quot;properties&quot;:{&quot;noteIndex&quot;:0},&quot;isEdited&quot;:false,&quot;manualOverride&quot;:{&quot;isManuallyOverridden&quot;:false,&quot;citeprocText&quot;:&quot;(Mikolov et al., 2013b,a)&quot;,&quot;manualOverrideText&quot;:&quot;&quot;},&quot;citationTag&quot;:&quot;MENDELEY_CITATION_v3_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&quot;,&quot;citationItems&quot;:[{&quot;id&quot;:&quot;01be1e59-1e89-3177-b642-0282764dc350&quot;,&quot;itemData&quot;:{&quot;type&quot;:&quot;report&quot;,&quot;id&quot;:&quot;01be1e59-1e89-3177-b642-0282764dc350&quot;,&quot;title&quot;:&quot;Efficient Estimation of Word Representations in Vector Space&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URL&quot;:&quot;http://ronan.collobert.com/senna/&quot;,&quot;issued&quot;:{&quot;date-parts&quot;:[[2013]]},&quot;abstract&quot;:&quot;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quot;,&quot;container-title-short&quot;:&quot;&quot;},&quot;isTemporary&quot;:false},{&quot;id&quot;:&quot;1fdac6cf-c597-3b5d-9886-318756b2111d&quot;,&quot;itemData&quot;:{&quot;type&quot;:&quot;report&quot;,&quot;id&quot;:&quot;1fdac6cf-c597-3b5d-9886-318756b2111d&quot;,&quot;title&quot;:&quot;Distributed Representations of Words and Phrases and their Compositionality&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2,5,31]]},&quot;URL&quot;:&quot;https://proceedings.neurips.cc/paper/2013/file/9aa42b31882ec039965f3c4923ce901b-Paper.pdf&quot;,&quot;issued&quot;:{&quot;date-parts&quot;:[[2013]]},&quot;abstract&quot;:&quot;The recently introduced continuous Skip-gram model is an efficient method for learning high-quality distributed vector representations that capture a large number of precise syntactic and semantic word relationships. In this paper we present several extensions that improve both the quality of the vectors and the training speed. By subsampling of the frequent words we obtain significant speedup and also learn more regular word representations. We also describe a simple alternative to the hierarchical softmax called negative sampling. An inherent limitation of word representations is their indifference to word order and their inability to represent idiomatic phrases. For example, the meanings of \&quot;Canada\&quot; and \&quot;Air\&quot; cannot be easily combined to obtain \&quot;Air Canada\&quot;. Motivated by this example, we present a simple method for finding phrases in text, and show that learning good vector representations for millions of phrases is possible.&quot;,&quot;container-title-short&quot;:&quot;&quot;},&quot;isTemporary&quot;:false}]},{&quot;citationID&quot;:&quot;MENDELEY_CITATION_7ed49156-d664-40e0-b4bc-61735d625cfa&quot;,&quot;properties&quot;:{&quot;noteIndex&quot;:0},&quot;isEdited&quot;:false,&quot;manualOverride&quot;:{&quot;isManuallyOverridden&quot;:true,&quot;citeprocText&quot;:&quot;(Vargas, de Lima &amp;#38; Evsukoff, 2017)&quot;,&quot;manualOverrideText&quot;:&quot;Vargas, de Lima &amp; Evsukoff (2017)&quot;},&quot;citationTag&quot;:&quot;MENDELEY_CITATION_v3_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&quot;,&quot;citationItems&quot;:[{&quot;id&quot;:&quot;93d0ae31-c889-38f4-bdad-371182bde1ad&quot;,&quot;itemData&quot;:{&quot;type&quot;:&quot;paper-conference&quot;,&quot;id&quot;:&quot;93d0ae31-c889-38f4-bdad-371182bde1ad&quot;,&quot;title&quot;:&quot;Deep learning for stock market prediction from financial news articles&quot;,&quot;author&quot;:[{&quot;family&quot;:&quot;Vargas&quot;,&quot;given&quot;:&quot;Manuel R.&quot;,&quot;parse-names&quot;:false,&quot;dropping-particle&quot;:&quot;&quot;,&quot;non-dropping-particle&quot;:&quot;&quot;},{&quot;family&quot;:&quot;Lima&quot;,&quot;given&quot;:&quot;Beatriz S.L.P.&quot;,&quot;parse-names&quot;:false,&quot;dropping-particle&quot;:&quot;&quot;,&quot;non-dropping-particle&quot;:&quot;de&quot;},{&quot;family&quot;:&quot;Evsukoff&quot;,&quot;given&quot;:&quot;Alexandre G.&quot;,&quot;parse-names&quot;:false,&quot;dropping-particle&quot;:&quot;&quot;,&quot;non-dropping-particle&quot;:&quot;&quot;}],&quot;container-title&quot;:&quot;2017 IEEE International Conference on Computational Intelligence and Virtual Environments for Measurement Systems and Applications, CIVEMSA 2017 - Proceedings&quot;,&quot;DOI&quot;:&quot;10.1109/CIVEMSA.2017.7995302&quot;,&quot;ISBN&quot;:&quot;9781509042524&quot;,&quot;issued&quot;:{&quot;date-parts&quot;:[[2017,7,28]]},&quot;page&quot;:&quot;60-65&quot;,&quot;abstract&quot;:&quot;This work uses deep learning methods for intraday directional movements prediction of Standard &amp; Poor's 500 index using financial news titles and a set of technical indicators as input. Deep learning methods can detect and analyze complex patterns and interactions in the data automatically allowing speed up the trading process. This paper focus on architectures such as Convolutional Neural Networks (CNN) and Recurrent Neural Networks (RNN), which have had good results in traditional NLP tasks. Results has shown that CNN can be better than RNN on catching semantic from texts and RNN is better on catching the context information and modeling complex temporal characteristics for stock market forecasting. The proposed method shows some improvement when compared with similar previous studies.&quot;,&quot;publisher&quot;:&quot;Institute of Electrical and Electronics Engineers Inc.&quot;,&quot;container-title-short&quot;:&quot;&quot;},&quot;isTemporary&quot;:false}]},{&quot;citationID&quot;:&quot;MENDELEY_CITATION_c915e77d-db32-46e3-9feb-43d96526623b&quot;,&quot;properties&quot;:{&quot;noteIndex&quot;:0},&quot;isEdited&quot;:false,&quot;manualOverride&quot;:{&quot;isManuallyOverridden&quot;:true,&quot;citeprocText&quot;:&quot;(Qin &amp;#38; Ji J, 2018)&quot;,&quot;manualOverrideText&quot;:&quot;Qin &amp; Ji (2018)&quot;},&quot;citationTag&quot;:&quot;MENDELEY_CITATION_v3_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&quot;,&quot;citationItems&quot;:[{&quot;id&quot;:&quot;1de71c3d-45af-3cb0-a700-04d92190e778&quot;,&quot;itemData&quot;:{&quot;type&quot;:&quot;report&quot;,&quot;id&quot;:&quot;1de71c3d-45af-3cb0-a700-04d92190e778&quot;,&quot;title&quot;:&quot;Natural Language Processing and Event-driven Stock Prediction&quot;,&quot;author&quot;:[{&quot;family&quot;:&quot;Qin&quot;,&quot;given&quot;:&quot;Cheryl&quot;,&quot;parse-names&quot;:false,&quot;dropping-particle&quot;:&quot;&quot;,&quot;non-dropping-particle&quot;:&quot;&quot;},{&quot;family&quot;:&quot;Ji Jimmy&quot;,&quot;given&quot;:&quot;&quot;,&quot;parse-names&quot;:false,&quot;dropping-particle&quot;:&quot;&quot;,&quot;non-dropping-particle&quot;:&quot;&quot;}],&quot;accessed&quot;:{&quot;date-parts&quot;:[[2022,2,28]]},&quot;URL&quot;:&quot;http://cs230.stanford.edu/projects_spring_2018/reports/8290001.pdf&quot;,&quot;issued&quot;:{&quot;date-parts&quot;:[[2018]]},&quot;container-title-short&quot;:&quot;&quot;},&quot;isTemporary&quot;:false}]},{&quot;citationID&quot;:&quot;MENDELEY_CITATION_a532ca64-a67b-4ab3-ad99-f158769521e1&quot;,&quot;properties&quot;:{&quot;noteIndex&quot;:0},&quot;isEdited&quot;:false,&quot;manualOverride&quot;:{&quot;isManuallyOverridden&quot;:false,&quot;citeprocText&quot;:&quot;(Le &amp;#38; Mikolov, 2014)&quot;,&quot;manualOverrideText&quot;:&quot;&quot;},&quot;citationTag&quot;:&quot;MENDELEY_CITATION_v3_eyJjaXRhdGlvbklEIjoiTUVOREVMRVlfQ0lUQVRJT05fYTUzMmNhNjQtYTY3Yi00YWIzLWFkOTktZjE1ODc2OTUyMWUxIiwicHJvcGVydGllcyI6eyJub3RlSW5kZXgiOjB9LCJpc0VkaXRlZCI6ZmFsc2UsIm1hbnVhbE92ZXJyaWRlIjp7ImlzTWFudWFsbHlPdmVycmlkZGVuIjpmYWxzZSwiY2l0ZXByb2NUZXh0IjoiKExlICYjMzg7IE1pa29sb3YsIDIwMTQpIiwibWFudWFsT3ZlcnJpZGVUZXh0Ijoi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quot;,&quot;citationItems&quot;:[{&quot;id&quot;:&quot;2b4628d9-30f8-30f6-aa2d-db8ca4eefb70&quot;,&quot;itemData&quot;:{&quot;type&quot;:&quot;report&quot;,&quot;id&quot;:&quot;2b4628d9-30f8-30f6-aa2d-db8ca4eefb70&quot;,&quot;title&quot;:&quot;Distributed Representations of Sentences and Documents&quot;,&quot;author&quot;:[{&quot;family&quot;:&quot;Le&quot;,&quot;given&quot;:&quot;Quoc&quot;,&quot;parse-names&quot;:false,&quot;dropping-particle&quot;:&quot;&quot;,&quot;non-dropping-particle&quot;:&quot;&quot;},{&quot;family&quot;:&quot;Mikolov&quot;,&quot;given&quot;:&quot;Tomas&quot;,&quot;parse-names&quot;:false,&quot;dropping-particle&quot;:&quot;&quot;,&quot;non-dropping-particle&quot;:&quot;&quot;}],&quot;issued&quot;:{&quot;date-parts&quot;:[[2014]]},&quot;abstract&quot;:&quot;Many machine learning algorithms require the input to be represented as a fixed-length feature vector. When it comes to texts, one of the most common fixed-length features is bag-of-words. Despite their popularity, bag-of-words features have two major weaknesses: they lose the ordering of the words and they also ignore semantics of the words. For example, \&quot;powerful,\&quot; \&quot;strong\&quot; and \&quot;Paris\&quot; are equally distant. In this paper, we propose Paragraph Vector, an unsupervised algorithm that learns fixed-length feature representations from variable-length pieces of texts, such as sentences, paragraphs, and documents. Our algorithm represents each document by a dense vector which is trained to predict words in the document. Its construction gives our algorithm the potential to overcome the weaknesses of bag-of-words models. Empirical results show that Paragraph Vectors outperforms bag-of-words models as well as other techniques for text representations. Finally, we achieve new state-of-the-art results on several text classification and sentiment analysis tasks.&quot;,&quot;container-title-short&quot;:&quot;&quot;},&quot;isTemporary&quot;:false}]},{&quot;citationID&quot;:&quot;MENDELEY_CITATION_0b39c57e-2ae5-4be3-9509-d31082bf1c2d&quot;,&quot;properties&quot;:{&quot;noteIndex&quot;:0},&quot;isEdited&quot;:false,&quot;manualOverride&quot;:{&quot;isManuallyOverridden&quot;:false,&quot;citeprocText&quot;:&quot;(Shi, Zhao &amp;#38; Xu, 2019)&quot;,&quot;manualOverrideText&quot;:&quot;&quot;},&quot;citationTag&quot;:&quot;MENDELEY_CITATION_v3_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&quot;,&quot;citationItems&quot;:[{&quot;id&quot;:&quot;e7fe1143-72e8-3c60-a399-a316361144c5&quot;,&quot;itemData&quot;:{&quot;type&quot;:&quot;paper-conference&quot;,&quot;id&quot;:&quot;e7fe1143-72e8-3c60-a399-a316361144c5&quot;,&quot;title&quot;:&quot;A Word2vec model for sentiment analysis of Weibo&quot;,&quot;author&quot;:[{&quot;family&quot;:&quot;Shi&quot;,&quot;given&quot;:&quot;Bowen&quot;,&quot;parse-names&quot;:false,&quot;dropping-particle&quot;:&quot;&quot;,&quot;non-dropping-particle&quot;:&quot;&quot;},{&quot;family&quot;:&quot;Zhao&quot;,&quot;given&quot;:&quot;Jichang&quot;,&quot;parse-names&quot;:false,&quot;dropping-particle&quot;:&quot;&quot;,&quot;non-dropping-particle&quot;:&quot;&quot;},{&quot;family&quot;:&quot;Xu&quot;,&quot;given&quot;:&quot;Ke&quot;,&quot;parse-names&quot;:false,&quot;dropping-particle&quot;:&quot;&quot;,&quot;non-dropping-particle&quot;:&quot;&quot;}],&quot;container-title&quot;:&quot;16th International Conference on Service Systems and Service Management (ICSSSM)&quot;,&quot;accessed&quot;:{&quot;date-parts&quot;:[[2022,2,28]]},&quot;ISBN&quot;:&quot;9781728119410&quot;,&quot;URL&quot;:&quot;https://ieeexplore.ieee.org/stamp/stamp.jsp?arnumber=8887652&amp;casa_token=2CYAr-GgtaMAAAAA:QI03O84FaMMLu2hT03Ysq8IWROXj5OcQu0zFcbAXfiFnDCNvcKBdGTOQp3Xc1gkO3zmPKk7bock_&quot;,&quot;issued&quot;:{&quot;date-parts&quot;:[[2019]]},&quot;abstract&quot;:&quot;\&quot;Proceedings of a meeting held 13-15 July 2019, Shenzhen, China\&quot;--Proceedings.com website.&quot;,&quot;container-title-short&quot;:&quot;&quot;},&quot;isTemporary&quot;:false}]},{&quot;citationID&quot;:&quot;MENDELEY_CITATION_d6d8bdcb-213e-4817-9756-e6a374a1890f&quot;,&quot;properties&quot;:{&quot;noteIndex&quot;:0},&quot;isEdited&quot;:false,&quot;manualOverride&quot;:{&quot;isManuallyOverridden&quot;:true,&quot;citeprocText&quot;:&quot;(Vargas, de Lima &amp;#38; Evsukoff, 2017)&quot;,&quot;manualOverrideText&quot;:&quot;Vargas et al. (2017)&quot;},&quot;citationTag&quot;:&quot;MENDELEY_CITATION_v3_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&quot;,&quot;citationItems&quot;:[{&quot;id&quot;:&quot;93d0ae31-c889-38f4-bdad-371182bde1ad&quot;,&quot;itemData&quot;:{&quot;type&quot;:&quot;paper-conference&quot;,&quot;id&quot;:&quot;93d0ae31-c889-38f4-bdad-371182bde1ad&quot;,&quot;title&quot;:&quot;Deep learning for stock market prediction from financial news articles&quot;,&quot;author&quot;:[{&quot;family&quot;:&quot;Vargas&quot;,&quot;given&quot;:&quot;Manuel R.&quot;,&quot;parse-names&quot;:false,&quot;dropping-particle&quot;:&quot;&quot;,&quot;non-dropping-particle&quot;:&quot;&quot;},{&quot;family&quot;:&quot;Lima&quot;,&quot;given&quot;:&quot;Beatriz S.L.P.&quot;,&quot;parse-names&quot;:false,&quot;dropping-particle&quot;:&quot;&quot;,&quot;non-dropping-particle&quot;:&quot;de&quot;},{&quot;family&quot;:&quot;Evsukoff&quot;,&quot;given&quot;:&quot;Alexandre G.&quot;,&quot;parse-names&quot;:false,&quot;dropping-particle&quot;:&quot;&quot;,&quot;non-dropping-particle&quot;:&quot;&quot;}],&quot;container-title&quot;:&quot;2017 IEEE International Conference on Computational Intelligence and Virtual Environments for Measurement Systems and Applications, CIVEMSA 2017 - Proceedings&quot;,&quot;DOI&quot;:&quot;10.1109/CIVEMSA.2017.7995302&quot;,&quot;ISBN&quot;:&quot;9781509042524&quot;,&quot;issued&quot;:{&quot;date-parts&quot;:[[2017,7,28]]},&quot;page&quot;:&quot;60-65&quot;,&quot;abstract&quot;:&quot;This work uses deep learning methods for intraday directional movements prediction of Standard &amp; Poor's 500 index using financial news titles and a set of technical indicators as input. Deep learning methods can detect and analyze complex patterns and interactions in the data automatically allowing speed up the trading process. This paper focus on architectures such as Convolutional Neural Networks (CNN) and Recurrent Neural Networks (RNN), which have had good results in traditional NLP tasks. Results has shown that CNN can be better than RNN on catching semantic from texts and RNN is better on catching the context information and modeling complex temporal characteristics for stock market forecasting. The proposed method shows some improvement when compared with similar previous studies.&quot;,&quot;publisher&quot;:&quot;Institute of Electrical and Electronics Engineers Inc.&quot;,&quot;container-title-short&quot;:&quot;&quot;},&quot;isTemporary&quot;:false}]},{&quot;citationID&quot;:&quot;MENDELEY_CITATION_781d8d4b-8de2-4b58-acbf-0b99866f89df&quot;,&quot;properties&quot;:{&quot;noteIndex&quot;:0},&quot;isEdited&quot;:false,&quot;manualOverride&quot;:{&quot;isManuallyOverridden&quot;:true,&quot;citeprocText&quot;:&quot;(Qin &amp;#38; Ji J, 2018)&quot;,&quot;manualOverrideText&quot;:&quot;Qin &amp; Ji (2018)&quot;},&quot;citationTag&quot;:&quot;MENDELEY_CITATION_v3_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&quot;,&quot;citationItems&quot;:[{&quot;id&quot;:&quot;1de71c3d-45af-3cb0-a700-04d92190e778&quot;,&quot;itemData&quot;:{&quot;type&quot;:&quot;report&quot;,&quot;id&quot;:&quot;1de71c3d-45af-3cb0-a700-04d92190e778&quot;,&quot;title&quot;:&quot;Natural Language Processing and Event-driven Stock Prediction&quot;,&quot;author&quot;:[{&quot;family&quot;:&quot;Qin&quot;,&quot;given&quot;:&quot;Cheryl&quot;,&quot;parse-names&quot;:false,&quot;dropping-particle&quot;:&quot;&quot;,&quot;non-dropping-particle&quot;:&quot;&quot;},{&quot;family&quot;:&quot;Ji Jimmy&quot;,&quot;given&quot;:&quot;&quot;,&quot;parse-names&quot;:false,&quot;dropping-particle&quot;:&quot;&quot;,&quot;non-dropping-particle&quot;:&quot;&quot;}],&quot;accessed&quot;:{&quot;date-parts&quot;:[[2022,2,28]]},&quot;URL&quot;:&quot;http://cs230.stanford.edu/projects_spring_2018/reports/8290001.pdf&quot;,&quot;issued&quot;:{&quot;date-parts&quot;:[[2018]]},&quot;container-title-short&quot;:&quot;&quot;},&quot;isTemporary&quot;:false}]},{&quot;citationID&quot;:&quot;MENDELEY_CITATION_7056b4dd-dbe1-4578-bc8d-754c16220c55&quot;,&quot;properties&quot;:{&quot;noteIndex&quot;:0},&quot;isEdited&quot;:false,&quot;manualOverride&quot;:{&quot;isManuallyOverridden&quot;:false,&quot;citeprocText&quot;:&quot;(Le &amp;#38; Mikolov, 2014)&quot;,&quot;manualOverrideText&quot;:&quot;&quot;},&quot;citationTag&quot;:&quot;MENDELEY_CITATION_v3_eyJjaXRhdGlvbklEIjoiTUVOREVMRVlfQ0lUQVRJT05fNzA1NmI0ZGQtZGJlMS00NTc4LWJjOGQtNzU0YzE2MjIwYzU1IiwicHJvcGVydGllcyI6eyJub3RlSW5kZXgiOjB9LCJpc0VkaXRlZCI6ZmFsc2UsIm1hbnVhbE92ZXJyaWRlIjp7ImlzTWFudWFsbHlPdmVycmlkZGVuIjpmYWxzZSwiY2l0ZXByb2NUZXh0IjoiKExlICYjMzg7IE1pa29sb3YsIDIwMTQpIiwibWFudWFsT3ZlcnJpZGVUZXh0Ijoi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quot;,&quot;citationItems&quot;:[{&quot;id&quot;:&quot;2b4628d9-30f8-30f6-aa2d-db8ca4eefb70&quot;,&quot;itemData&quot;:{&quot;type&quot;:&quot;report&quot;,&quot;id&quot;:&quot;2b4628d9-30f8-30f6-aa2d-db8ca4eefb70&quot;,&quot;title&quot;:&quot;Distributed Representations of Sentences and Documents&quot;,&quot;author&quot;:[{&quot;family&quot;:&quot;Le&quot;,&quot;given&quot;:&quot;Quoc&quot;,&quot;parse-names&quot;:false,&quot;dropping-particle&quot;:&quot;&quot;,&quot;non-dropping-particle&quot;:&quot;&quot;},{&quot;family&quot;:&quot;Mikolov&quot;,&quot;given&quot;:&quot;Tomas&quot;,&quot;parse-names&quot;:false,&quot;dropping-particle&quot;:&quot;&quot;,&quot;non-dropping-particle&quot;:&quot;&quot;}],&quot;issued&quot;:{&quot;date-parts&quot;:[[2014]]},&quot;abstract&quot;:&quot;Many machine learning algorithms require the input to be represented as a fixed-length feature vector. When it comes to texts, one of the most common fixed-length features is bag-of-words. Despite their popularity, bag-of-words features have two major weaknesses: they lose the ordering of the words and they also ignore semantics of the words. For example, \&quot;powerful,\&quot; \&quot;strong\&quot; and \&quot;Paris\&quot; are equally distant. In this paper, we propose Paragraph Vector, an unsupervised algorithm that learns fixed-length feature representations from variable-length pieces of texts, such as sentences, paragraphs, and documents. Our algorithm represents each document by a dense vector which is trained to predict words in the document. Its construction gives our algorithm the potential to overcome the weaknesses of bag-of-words models. Empirical results show that Paragraph Vectors outperforms bag-of-words models as well as other techniques for text representations. Finally, we achieve new state-of-the-art results on several text classification and sentiment analysis tasks.&quot;,&quot;container-title-short&quot;:&quot;&quot;},&quot;isTemporary&quot;:false}]},{&quot;citationID&quot;:&quot;MENDELEY_CITATION_0d931a3a-beb2-48fa-8ad2-61ee2f4f854b&quot;,&quot;properties&quot;:{&quot;noteIndex&quot;:0},&quot;isEdited&quot;:false,&quot;manualOverride&quot;:{&quot;isManuallyOverridden&quot;:false,&quot;citeprocText&quot;:&quot;(Sohangir et al., 2018)&quot;,&quot;manualOverrideText&quot;:&quot;&quot;},&quot;citationTag&quot;:&quot;MENDELEY_CITATION_v3_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&quot;,&quot;citationItems&quot;:[{&quot;id&quot;:&quot;7d1b2c54-d42c-375d-88a0-6105622707a2&quot;,&quot;itemData&quot;:{&quot;type&quot;:&quot;article-journal&quot;,&quot;id&quot;:&quot;7d1b2c54-d42c-375d-88a0-6105622707a2&quot;,&quot;title&quot;:&quot;Big Data: Deep Learning for financial sentiment analysis&quot;,&quot;author&quot;:[{&quot;family&quot;:&quot;Sohangir&quot;,&quot;given&quot;:&quot;Sahar&quot;,&quot;parse-names&quot;:false,&quot;dropping-particle&quot;:&quot;&quot;,&quot;non-dropping-particle&quot;:&quot;&quot;},{&quot;family&quot;:&quot;Wang&quot;,&quot;given&quot;:&quot;Dingding&quot;,&quot;parse-names&quot;:false,&quot;dropping-particle&quot;:&quot;&quot;,&quot;non-dropping-particle&quot;:&quot;&quot;},{&quot;family&quot;:&quot;Pomeranets&quot;,&quot;given&quot;:&quot;Anna&quot;,&quot;parse-names&quot;:false,&quot;dropping-particle&quot;:&quot;&quot;,&quot;non-dropping-particle&quot;:&quot;&quot;},{&quot;family&quot;:&quot;Khoshgoftaar&quot;,&quot;given&quot;:&quot;Taghi M.&quot;,&quot;parse-names&quot;:false,&quot;dropping-particle&quot;:&quot;&quot;,&quot;non-dropping-particle&quot;:&quot;&quot;}],&quot;container-title&quot;:&quot;Journal of Big Data&quot;,&quot;DOI&quot;:&quot;10.1186/s40537-017-0111-6&quot;,&quot;ISSN&quot;:&quot;21961115&quot;,&quot;issued&quot;:{&quot;date-parts&quot;:[[2018,12,1]]},&quot;abstract&quot;:&quot;Deep Learning and Big Data analytics are two focal points of data science. Deep Learning models have achieved remarkable results in speech recognition and computer vision in recent years. Big Data is important for organizations that need to collect a huge amount of data like a social network and one of the greatest assets to use Deep Learning is analyzing a massive amount of data (Big Data). This advantage makes Deep Learning as a valuable tool for Big Data. Deep Learning can be used to extract incredible information that buried in a Big Data. The modern stock market is an example of these social networks. They are a popular place to increase wealth and generate income, but the fundamental problem of when to buy or sell shares, or which stocks to buy has not been solved. It is very common among investors to have professional financial advisors, but what is the best resource to support the decisions these people make? Investment banks such as Goldman Sachs, Lehman Brothers, and Salomon Brothers dominated the world of financial advice for more than a decade. However, via the popularity of the Internet and financial social networks such as StockTwits and SeekingAlpha, investors around the world have new opportunity to gather and share their experiences. Individual experts can predict the movement of the stock market in financial social networks with the reasonable accuracy, but what is the sentiment of a mass group of these expert authors towards various stocks? In this paper, we seek to determine if Deep Learning models can be adapted to improve the performance of sentiment analysis for StockTwits. We applied several neural network models such as long short-term memory, doc2vec, and convolutional neural networks, to stock market opinions posted in StockTwits. Our results show that Deep Learning model can be used effectively for financial sentiment analysis and a convolutional neural network is the best model to predict sentiment of authors in StockTwits dataset.&quot;,&quot;publisher&quot;:&quot;SpringerOpen&quot;,&quot;issue&quot;:&quot;1&quot;,&quot;volume&quot;:&quot;5&quot;,&quot;container-title-short&quot;:&quot;&quot;},&quot;isTemporary&quot;:false}]},{&quot;citationID&quot;:&quot;MENDELEY_CITATION_f0ffcb4d-41c8-4139-a9e4-17b11f19d937&quot;,&quot;properties&quot;:{&quot;noteIndex&quot;:0},&quot;isEdited&quot;:false,&quot;manualOverride&quot;:{&quot;isManuallyOverridden&quot;:false,&quot;citeprocText&quot;:&quot;(Marais, 2022)&quot;,&quot;manualOverrideText&quot;:&quot;&quot;},&quot;citationTag&quot;:&quot;MENDELEY_CITATION_v3_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&quot;,&quot;citationItems&quot;:[{&quot;id&quot;:&quot;decef058-9c3e-3d8b-9c3d-2a065a433733&quot;,&quot;itemData&quot;:{&quot;type&quot;:&quot;webpage&quot;,&quot;id&quot;:&quot;decef058-9c3e-3d8b-9c3d-2a065a433733&quot;,&quot;title&quot;:&quot;Introduction to R&quot;,&quot;author&quot;:[{&quot;family&quot;:&quot;Marais&quot;,&quot;given&quot;:&quot;Wihan&quot;,&quot;parse-names&quot;:false,&quot;dropping-particle&quot;:&quot;&quot;,&quot;non-dropping-particle&quot;:&quot;&quot;}],&quot;accessed&quot;:{&quot;date-parts&quot;:[[2022,2,2]]},&quot;URL&quot;:&quot;https://github.com/WihanZA/Intro_to_R_2022&quot;,&quot;issued&quot;:{&quot;date-parts&quot;:[[2022,1,29]]},&quot;container-title-short&quot;:&quot;&quot;},&quot;isTemporary&quot;:false}]},{&quot;citationID&quot;:&quot;MENDELEY_CITATION_ce5b4f2d-4514-4c32-89b3-dffea3967933&quot;,&quot;properties&quot;:{&quot;noteIndex&quot;:0},&quot;isEdited&quot;:false,&quot;manualOverride&quot;:{&quot;isManuallyOverridden&quot;:false,&quot;citeprocText&quot;:&quot;(Hassani &amp;#38; Yeganegi, 2020)&quot;,&quot;manualOverrideText&quot;:&quot;&quot;},&quot;citationTag&quot;:&quot;MENDELEY_CITATION_v3_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&quot;,&quot;citationItems&quot;:[{&quot;id&quot;:&quot;efd29a2f-eb6d-31b2-9a85-1a59abed7f83&quot;,&quot;itemData&quot;:{&quot;type&quot;:&quot;article-journal&quot;,&quot;id&quot;:&quot;efd29a2f-eb6d-31b2-9a85-1a59abed7f83&quot;,&quot;title&quot;:&quot;Selecting optimal lag order in Ljung–Box test&quot;,&quot;author&quot;:[{&quot;family&quot;:&quot;Hassani&quot;,&quot;given&quot;:&quot;Hossein&quot;,&quot;parse-names&quot;:false,&quot;dropping-particle&quot;:&quot;&quot;,&quot;non-dropping-particle&quot;:&quot;&quot;},{&quot;family&quot;:&quot;Yeganegi&quot;,&quot;given&quot;:&quot;Mohammad Reza&quot;,&quot;parse-names&quot;:false,&quot;dropping-particle&quot;:&quot;&quot;,&quot;non-dropping-particle&quot;:&quot;&quot;}],&quot;container-title&quot;:&quot;Physica A: Statistical Mechanics and its Applications&quot;,&quot;DOI&quot;:&quot;10.1016/j.physa.2019.123700&quot;,&quot;ISSN&quot;:&quot;03784371&quot;,&quot;issued&quot;:{&quot;date-parts&quot;:[[2020,3,1]]},&quot;abstract&quot;:&quot;Theoretical results and empirical evidences indicate that the Ljung–Box test is sensitive to the number of lags (H) involved in the test. In time series literature, different values are suggested for H. This paper is concerned with the selecting optimal number of lags H in Ljung–Box test such that the actual size of the test does not exceed the test's level while the power of the test does not fall under specific value. A simulation study is employed to investigate the effect of selecting an improper values of H on the actual size and power of the Ljung–Box test. The results confirm that an optimal value of H depends on the time series’ length as well as the test's level. The comparison results with currently used approaches in the literature confirm that the commonly used techniques are not suggesting a proper value for H.&quot;,&quot;publisher&quot;:&quot;Elsevier B.V.&quot;,&quot;volume&quot;:&quot;541&quot;,&quot;expandedJournalTitle&quot;:&quot;Physica A: Statistical Mechanics and its Applications&quot;,&quot;container-title-short&quot;:&quot;&quot;},&quot;isTemporary&quot;:false}]},{&quot;citationID&quot;:&quot;MENDELEY_CITATION_ced927c4-ed15-4cc7-b6ad-a2ae6dd68e1a&quot;,&quot;properties&quot;:{&quot;noteIndex&quot;:0},&quot;isEdited&quot;:false,&quot;manualOverride&quot;:{&quot;isManuallyOverridden&quot;:true,&quot;citeprocText&quot;:&quot;(Hyndman &amp;#38; Athanasopoulos, 2018)&quot;,&quot;manualOverrideText&quot;:&quot;Hyndman &amp; Athanasopoulos, 2018)&quot;},&quot;citationTag&quot;:&quot;MENDELEY_CITATION_v3_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&quot;,&quot;citationItems&quot;:[{&quot;id&quot;:&quot;77dc0d07-754c-3c04-b315-c6968c0da5c4&quot;,&quot;itemData&quot;:{&quot;type&quot;:&quot;book&quot;,&quot;id&quot;:&quot;77dc0d07-754c-3c04-b315-c6968c0da5c4&quot;,&quot;title&quot;:&quot;Forecasting- principles and practice&quot;,&quot;author&quot;:[{&quot;family&quot;:&quot;Hyndman&quot;,&quot;given&quot;:&quot;Rob J&quot;,&quot;parse-names&quot;:false,&quot;dropping-particle&quot;:&quot;&quot;,&quot;non-dropping-particle&quot;:&quot;&quot;},{&quot;family&quot;:&quot;Athanasopoulos&quot;,&quot;given&quot;:&quot;George&quot;,&quot;parse-names&quot;:false,&quot;dropping-particle&quot;:&quot;&quot;,&quot;non-dropping-particle&quot;:&quot;&quot;}],&quot;issued&quot;:{&quot;date-parts&quot;:[[2018]]},&quot;publisher&quot;:&quot;OTexts&quot;,&quot;container-title-short&quot;:&quot;&quot;},&quot;isTemporary&quot;:false}]},{&quot;citationID&quot;:&quot;MENDELEY_CITATION_e9ec7865-07f1-41e5-ab0c-1ba59161b16d&quot;,&quot;properties&quot;:{&quot;noteIndex&quot;:0},&quot;isEdited&quot;:false,&quot;manualOverride&quot;:{&quot;isManuallyOverridden&quot;:false,&quot;citeprocText&quot;:&quot;(Kotzé, 2021)&quot;,&quot;manualOverrideText&quot;:&quot;&quot;},&quot;citationTag&quot;:&quot;MENDELEY_CITATION_v3_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&quot;,&quot;citationItems&quot;:[{&quot;id&quot;:&quot;a9a48e06-8aca-3d76-b89d-d614716ddb25&quot;,&quot;itemData&quot;:{&quot;type&quot;:&quot;article&quot;,&quot;id&quot;:&quot;a9a48e06-8aca-3d76-b89d-d614716ddb25&quot;,&quot;title&quot;:&quot;Time Series Analysis: Volatility Models&quot;,&quot;author&quot;:[{&quot;family&quot;:&quot;Kotzé&quot;,&quot;given&quot;:&quot;Kevin&quot;,&quot;parse-names&quot;:false,&quot;dropping-particle&quot;:&quot;&quot;,&quot;non-dropping-particle&quot;:&quot;&quot;}],&quot;accessed&quot;:{&quot;date-parts&quot;:[[2022,2,22]]},&quot;URL&quot;:&quot;https://kevinkotze.github.io/ts-12-tut/&quot;,&quot;issued&quot;:{&quot;date-parts&quot;:[[2021]]},&quot;publisher&quot;:&quot;Kevin Kotze&quot;,&quot;container-title-short&quot;:&quot;&quot;},&quot;isTemporary&quot;:false}]},{&quot;citationID&quot;:&quot;MENDELEY_CITATION_9d67b484-ec7d-4db1-bb47-e7eecbcb6b21&quot;,&quot;properties&quot;:{&quot;noteIndex&quot;:0},&quot;isEdited&quot;:false,&quot;manualOverride&quot;:{&quot;isManuallyOverridden&quot;:false,&quot;citeprocText&quot;:&quot;(Kotzé, 2020)&quot;,&quot;manualOverrideText&quot;:&quot;&quot;},&quot;citationTag&quot;:&quot;MENDELEY_CITATION_v3_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&quot;,&quot;citationItems&quot;:[{&quot;id&quot;:&quot;bf2adfe3-61f7-3d22-a707-c053a3092cc4&quot;,&quot;itemData&quot;:{&quot;type&quot;:&quot;article&quot;,&quot;id&quot;:&quot;bf2adfe3-61f7-3d22-a707-c053a3092cc4&quot;,&quot;title&quot;:&quot;Univariate Volatility Models&quot;,&quot;author&quot;:[{&quot;family&quot;:&quot;Kotzé&quot;,&quot;given&quot;:&quot;K&quot;,&quot;parse-names&quot;:false,&quot;dropping-particle&quot;:&quot;&quot;,&quot;non-dropping-particle&quot;:&quot;&quot;}],&quot;accessed&quot;:{&quot;date-parts&quot;:[[2022,2,23]]},&quot;URL&quot;:&quot;https://kevin-kotze.gitlab.io/tsm/ts-8-note/&quot;,&quot;issued&quot;:{&quot;date-parts&quot;:[[2020]]},&quot;container-title-short&quot;:&quot;&quot;},&quot;isTemporary&quot;:false}]},{&quot;citationID&quot;:&quot;MENDELEY_CITATION_cdf4f1f5-a3b1-44b7-be46-b46d9ed933e7&quot;,&quot;properties&quot;:{&quot;noteIndex&quot;:0},&quot;isEdited&quot;:false,&quot;manualOverride&quot;:{&quot;isManuallyOverridden&quot;:true,&quot;citeprocText&quot;:&quot;(Nelson, 1991; Blazsek &amp;#38; Mendoza, 2016; Tiwari, Raheem &amp;#38; Kang, 2019)&quot;,&quot;manualOverrideText&quot;:&quot;Nelson (1991), Blazsek &amp; Mendoza (2016) and Tiwari, Raheem &amp; Kang (2019)&quot;},&quot;citationTag&quot;:&quot;MENDELEY_CITATION_v3_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&quot;,&quot;citationItems&quot;:[{&quot;id&quot;:&quot;73569884-7c27-3617-91bc-366cd9270fed&quot;,&quot;itemData&quot;:{&quot;type&quot;:&quot;report&quot;,&quot;id&quot;:&quot;73569884-7c27-3617-91bc-366cd9270fed&quot;,&quot;title&quot;:&quot;Conditional Heteroskedasticity in Asset Returns: A New Approach&quot;,&quot;author&quot;:[{&quot;family&quot;:&quot;Nelson&quot;,&quot;given&quot;:&quot;Daniel B&quot;,&quot;parse-names&quot;:false,&quot;dropping-particle&quot;:&quot;&quot;,&quot;non-dropping-particle&quot;:&quot;&quot;}],&quot;ISBN&quot;:&quot;202211:28:14&quot;,&quot;issued&quot;:{&quot;date-parts&quot;:[[1991]]},&quot;number-of-pages&quot;:&quot;347-370&quot;,&quot;issue&quot;:&quot;2&quot;,&quot;volume&quot;:&quot;59&quot;,&quot;container-title-short&quot;:&quot;&quot;},&quot;isTemporary&quot;:false},{&quot;id&quot;:&quot;67ccfce0-321b-3fb7-ae41-e3e2d90287df&quot;,&quot;itemData&quot;:{&quot;type&quot;:&quot;article-journal&quot;,&quot;id&quot;:&quot;67ccfce0-321b-3fb7-ae41-e3e2d90287df&quot;,&quot;title&quot;:&quot;QARMA-Beta-t-EGARCH versus ARMA-GARCH: an application to S&amp;P 500&quot;,&quot;author&quot;:[{&quot;family&quot;:&quot;Blazsek&quot;,&quot;given&quot;:&quot;Szabolcs&quot;,&quot;parse-names&quot;:false,&quot;dropping-particle&quot;:&quot;&quot;,&quot;non-dropping-particle&quot;:&quot;&quot;},{&quot;family&quot;:&quot;Mendoza&quot;,&quot;given&quot;:&quot;Vicente&quot;,&quot;parse-names&quot;:false,&quot;dropping-particle&quot;:&quot;&quot;,&quot;non-dropping-particle&quot;:&quot;&quot;}],&quot;container-title&quot;:&quot;Applied Economics&quot;,&quot;DOI&quot;:&quot;10.1080/00036846.2015.1093086&quot;,&quot;ISSN&quot;:&quot;14664283&quot;,&quot;issued&quot;:{&quot;date-parts&quot;:[[2016,3,8]]},&quot;page&quot;:&quot;1119-1129&quot;,&quot;abstract&quot;:&quot;Statistical performance and out-of-sample forecast precision of ARMA-GARCH and QARMA-Beta-t-EGARCH are compared. We study daily returns on the Standard and Poor’s 500 (S&amp;P 500) index and a random sample of 50 stocks from the S&amp;P 500 for period May 2006 to July 2010. Competing models are estimated for periods before and during the US financial crisis of 2008. Out-of-sample point and density forecasts are performed for periods during and after the US financial crisis. The results provide evidence of the superior in-sample statistical and out-of-sample predictive performance of QARMA-Beta-t-EGARCH.&quot;,&quot;publisher&quot;:&quot;Routledge&quot;,&quot;issue&quot;:&quot;12&quot;,&quot;volume&quot;:&quot;48&quot;,&quot;expandedJournalTitle&quot;:&quot;Applied Economics&quot;,&quot;container-title-short&quot;:&quot;&quot;},&quot;isTemporary&quot;:false},{&quot;id&quot;:&quot;2fedff86-42ac-3bec-ba88-0459d9959daf&quot;,&quot;itemData&quot;:{&quot;type&quot;:&quot;article-journal&quot;,&quot;id&quot;:&quot;2fedff86-42ac-3bec-ba88-0459d9959daf&quot;,&quot;title&quot;:&quot;Time-varying dynamic conditional correlation between stock and cryptocurrency markets using the copula-ADCC-EGARCH model&quot;,&quot;author&quot;:[{&quot;family&quot;:&quot;Tiwari&quot;,&quot;given&quot;:&quot;Aviral Kumar&quot;,&quot;parse-names&quot;:false,&quot;dropping-particle&quot;:&quot;&quot;,&quot;non-dropping-particle&quot;:&quot;&quot;},{&quot;family&quot;:&quot;Raheem&quot;,&quot;given&quot;:&quot;Ibrahim Dolapo&quot;,&quot;parse-names&quot;:false,&quot;dropping-particle&quot;:&quot;&quot;,&quot;non-dropping-particle&quot;:&quot;&quot;},{&quot;family&quot;:&quot;Kang&quot;,&quot;given&quot;:&quot;Sang Hoon&quot;,&quot;parse-names&quot;:false,&quot;dropping-particle&quot;:&quot;&quot;,&quot;non-dropping-particle&quot;:&quot;&quot;}],&quot;container-title&quot;:&quot;Physica A: Statistical Mechanics and its Applications&quot;,&quot;DOI&quot;:&quot;10.1016/j.physa.2019.122295&quot;,&quot;ISSN&quot;:&quot;03784371&quot;,&quot;issued&quot;:{&quot;date-parts&quot;:[[2019,12,1]]},&quot;abstract&quot;:&quot;This study examines the time-varying correlations between six cryptocurrency and S&amp;P 500 index markets using a copula-ADCC-EGARCH model. The increasing influence and usage of cryptocurrencies has led the notion in which it is regarded as risky assets. In order to maximize returns on investment, there must be hedging options to protect investors against potential risks. From empirical analysis, we find the overall time-varying correlations are very low, indicating that cryptocurrency serves as a hedge asset against the risk of S&amp;P 500 stock market. We also show that volatilities respond more to negative shock as compared to positive shock in both markets. Furthermore, we identify Litecoin to be the most effective hedge asset against risk of S&amp;P 500 index. Thus, we conclude that the cryptocurrency might be one of important elements in portfolio diversification.&quot;,&quot;publisher&quot;:&quot;Elsevier B.V.&quot;,&quot;volume&quot;:&quot;535&quot;,&quot;expandedJournalTitle&quot;:&quot;Physica A: Statistical Mechanics and its Applications&quot;,&quot;container-title-short&quot;:&quot;&quot;},&quot;isTemporary&quot;:false}]},{&quot;citationID&quot;:&quot;MENDELEY_CITATION_6482c723-d63e-42f3-b40f-6133c4d95800&quot;,&quot;properties&quot;:{&quot;noteIndex&quot;:0},&quot;isEdited&quot;:false,&quot;manualOverride&quot;:{&quot;isManuallyOverridden&quot;:false,&quot;citeprocText&quot;:&quot;(Kotzé, 2020)&quot;,&quot;manualOverrideText&quot;:&quot;&quot;},&quot;citationTag&quot;:&quot;MENDELEY_CITATION_v3_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&quot;,&quot;citationItems&quot;:[{&quot;id&quot;:&quot;bf2adfe3-61f7-3d22-a707-c053a3092cc4&quot;,&quot;itemData&quot;:{&quot;type&quot;:&quot;article&quot;,&quot;id&quot;:&quot;bf2adfe3-61f7-3d22-a707-c053a3092cc4&quot;,&quot;title&quot;:&quot;Univariate Volatility Models&quot;,&quot;author&quot;:[{&quot;family&quot;:&quot;Kotzé&quot;,&quot;given&quot;:&quot;K&quot;,&quot;parse-names&quot;:false,&quot;dropping-particle&quot;:&quot;&quot;,&quot;non-dropping-particle&quot;:&quot;&quot;}],&quot;accessed&quot;:{&quot;date-parts&quot;:[[2022,2,23]]},&quot;URL&quot;:&quot;https://kevin-kotze.gitlab.io/tsm/ts-8-note/&quot;,&quot;issued&quot;:{&quot;date-parts&quot;:[[2020]]},&quot;container-title-short&quot;:&quot;&quot;},&quot;isTemporary&quot;:false}]},{&quot;citationID&quot;:&quot;MENDELEY_CITATION_6a2e69ae-5535-4c8b-8ad5-131760906116&quot;,&quot;properties&quot;:{&quot;noteIndex&quot;:0},&quot;isEdited&quot;:false,&quot;manualOverride&quot;:{&quot;isManuallyOverridden&quot;:true,&quot;citeprocText&quot;:&quot;(Aras, 2021)&quot;,&quot;manualOverrideText&quot;:&quot;Aras (2021)&quot;},&quot;citationTag&quot;:&quot;MENDELEY_CITATION_v3_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&quot;,&quot;citationItems&quot;:[{&quot;id&quot;:&quot;a65de8b5-da84-3eaa-9b23-38bc154e2dd3&quot;,&quot;itemData&quot;:{&quot;type&quot;:&quot;article-journal&quot;,&quot;id&quot;:&quot;a65de8b5-da84-3eaa-9b23-38bc154e2dd3&quot;,&quot;title&quot;:&quot;Stacking hybrid GARCH models for forecasting Bitcoin volatility&quot;,&quot;author&quot;:[{&quot;family&quot;:&quot;Aras&quot;,&quot;given&quot;:&quot;Serkan&quot;,&quot;parse-names&quot;:false,&quot;dropping-particle&quot;:&quot;&quot;,&quot;non-dropping-particle&quot;:&quot;&quot;}],&quot;container-title&quot;:&quot;Expert Systems with Applications&quot;,&quot;DOI&quot;:&quot;10.1016/j.eswa.2021.114747&quot;,&quot;ISSN&quot;:&quot;09574174&quot;,&quot;issued&quot;:{&quot;date-parts&quot;:[[2021,7,15]]},&quot;abstract&quot;:&quot;Machine learning techniques have been used frequently for volatility forecasting. However, previous studies have built these hybrid models in a form of a first-order GARCH(1,1) process by following general use for GARCH models. But the way of estimating parameters for GARCH and machine learning models differs considerably. Hence, we have investigated the effect of different model orders of the GARCH process on the volatility forecasts of Bitcoin obtained by the four most used machine learning models. Furthermore, we have proposed a stacking ensemble methodology based on GARCH hybrid models to improve the results further. The proposed stacking ensemble methodology utilizes the techniques of feature selection and feature extraction to reduce the dimension of the predictors before meta-learning. The results show that using higher model orders increases the accuracy of volatility forecasts for hybrid GARCH models. Also, the proposed stacking ensemble with LASSO produces forecasts superior to almost all hybrid models and better than the ordinary stacking ensemble.&quot;,&quot;publisher&quot;:&quot;Elsevier Ltd&quot;,&quot;volume&quot;:&quot;174&quot;,&quot;expandedJournalTitle&quot;:&quot;Expert Systems with Applications&quot;,&quot;container-title-short&quot;:&quot;&quot;},&quot;isTemporary&quot;:false}]},{&quot;citationID&quot;:&quot;MENDELEY_CITATION_575fd54b-b752-4e85-89d2-e838dcf54488&quot;,&quot;properties&quot;:{&quot;noteIndex&quot;:0},&quot;isEdited&quot;:false,&quot;manualOverride&quot;:{&quot;isManuallyOverridden&quot;:false,&quot;citeprocText&quot;:&quot;(Bergmeir, Hyndman &amp;#38; Koo, 2018)&quot;,&quot;manualOverrideText&quot;:&quot;&quot;},&quot;citationTag&quot;:&quot;MENDELEY_CITATION_v3_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&quot;,&quot;citationItems&quot;:[{&quot;id&quot;:&quot;baeef7fa-6d6d-30f2-9530-d86227f10029&quot;,&quot;itemData&quot;:{&quot;type&quot;:&quot;article-journal&quot;,&quot;id&quot;:&quot;baeef7fa-6d6d-30f2-9530-d86227f10029&quot;,&quot;title&quot;:&quot;A note on the validity of cross-validation for evaluating autoregressive time series prediction&quot;,&quot;author&quot;:[{&quot;family&quot;:&quot;Bergmeir&quot;,&quot;given&quot;:&quot;Christoph&quot;,&quot;parse-names&quot;:false,&quot;dropping-particle&quot;:&quot;&quot;,&quot;non-dropping-particle&quot;:&quot;&quot;},{&quot;family&quot;:&quot;Hyndman&quot;,&quot;given&quot;:&quot;Rob J.&quot;,&quot;parse-names&quot;:false,&quot;dropping-particle&quot;:&quot;&quot;,&quot;non-dropping-particle&quot;:&quot;&quot;},{&quot;family&quot;:&quot;Koo&quot;,&quot;given&quot;:&quot;Bonsoo&quot;,&quot;parse-names&quot;:false,&quot;dropping-particle&quot;:&quot;&quot;,&quot;non-dropping-particle&quot;:&quot;&quot;}],&quot;container-title&quot;:&quot;Computational Statistics and Data Analysis&quot;,&quot;DOI&quot;:&quot;10.1016/j.csda.2017.11.003&quot;,&quot;ISSN&quot;:&quot;01679473&quot;,&quot;issued&quot;:{&quot;date-parts&quot;:[[2018,4,1]]},&quot;page&quot;:&quot;70-83&quot;,&quot;abstract&quot;:&quot;One of the most widely used standard procedures for model evaluation in classification and regression is K-fold cross-validation (CV). However, when it comes to time series forecasting, because of the inherent serial correlation and potential non-stationarity of the data, its application is not straightforward and often replaced by practitioners in favour of an out-of-sample (OOS) evaluation. It is shown that for purely autoregressive models, the use of standard K-fold CV is possible provided the models considered have uncorrelated errors. Such a setup occurs, for example, when the models nest a more appropriate model. This is very common when Machine Learning methods are used for prediction, and where CV can control for overfitting the data. Theoretical insights supporting these arguments are presented, along with a simulation study and a real-world example. It is shown empirically that K-fold CV performs favourably compared to both OOS evaluation and other time-series-specific techniques such as non-dependent cross-validation.&quot;,&quot;publisher&quot;:&quot;Elsevier B.V.&quot;,&quot;volume&quot;:&quot;120&quot;,&quot;container-title-short&quot;:&quot;&quot;},&quot;isTemporary&quot;:false}]}]"/>
    <we:property name="MENDELEY_CITATIONS_STYLE" value="{&quot;id&quot;:&quot;https://www.zotero.org/styles/harvard-stellenbosch-university&quot;,&quot;title&quot;:&quot;Stellenbosch Universit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34991-F58C-E649-8E13-064371770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Masters thesis.dotx</Template>
  <TotalTime>206</TotalTime>
  <Pages>35</Pages>
  <Words>11177</Words>
  <Characters>63715</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Rees, PS, Mnr [19119461@sun.ac.za]</dc:creator>
  <cp:keywords/>
  <dc:description/>
  <cp:lastModifiedBy>Rees, PS, Mnr [19119461@sun.ac.za]</cp:lastModifiedBy>
  <cp:revision>7</cp:revision>
  <dcterms:created xsi:type="dcterms:W3CDTF">2022-06-14T10:00:00Z</dcterms:created>
  <dcterms:modified xsi:type="dcterms:W3CDTF">2022-07-20T10:21:00Z</dcterms:modified>
</cp:coreProperties>
</file>